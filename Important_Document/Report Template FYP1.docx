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cstheme="minorBidi"/>
          <w:sz w:val="32"/>
          <w:lang w:val="en-MY"/>
        </w:rPr>
        <w:alias w:val="Title"/>
        <w:tag w:val="Title"/>
        <w:id w:val="-158851104"/>
        <w:lock w:val="sdtLocked"/>
        <w:placeholder>
          <w:docPart w:val="9BF9D8E24AAC4C4886DC8DEA570CD262"/>
        </w:placeholder>
      </w:sdtPr>
      <w:sdtEndPr>
        <w:rPr>
          <w:rFonts w:cs="Times New Roman"/>
          <w:sz w:val="28"/>
          <w:lang w:val="en-US"/>
        </w:rPr>
      </w:sdtEndPr>
      <w:sdtContent>
        <w:sdt>
          <w:sdtPr>
            <w:rPr>
              <w:rFonts w:cstheme="minorBidi"/>
              <w:sz w:val="32"/>
              <w:lang w:val="en-MY"/>
            </w:rPr>
            <w:alias w:val="Title"/>
            <w:tag w:val="Title"/>
            <w:id w:val="-375309594"/>
            <w:placeholder>
              <w:docPart w:val="5CC53B1E67214129AB918E53D2D4D465"/>
            </w:placeholder>
          </w:sdtPr>
          <w:sdtEndPr>
            <w:rPr>
              <w:rFonts w:cs="Times New Roman"/>
              <w:sz w:val="28"/>
              <w:lang w:val="en-US"/>
            </w:rPr>
          </w:sdtEndPr>
          <w:sdtContent>
            <w:p w14:paraId="392C5589" w14:textId="77777777" w:rsidR="004E63E5" w:rsidRDefault="00252774" w:rsidP="001668CF">
              <w:pPr>
                <w:pStyle w:val="COVER-TITLEPAGEUNITEN"/>
              </w:pPr>
              <w:r>
                <w:t xml:space="preserve">MANAGEMENT INFORMATION SYSTEM </w:t>
              </w:r>
            </w:p>
          </w:sdtContent>
        </w:sdt>
      </w:sdtContent>
    </w:sdt>
    <w:sdt>
      <w:sdtPr>
        <w:id w:val="775839846"/>
        <w:placeholder>
          <w:docPart w:val="6316E0DF8C584930822E9189BA1471C3"/>
        </w:placeholder>
      </w:sdtPr>
      <w:sdtEndPr/>
      <w:sdtContent>
        <w:p w14:paraId="74DA2AA1" w14:textId="77777777" w:rsidR="009250EE" w:rsidRDefault="009250EE" w:rsidP="001668CF"/>
        <w:p w14:paraId="70A255BA" w14:textId="77777777" w:rsidR="00633022" w:rsidRDefault="00633022" w:rsidP="001668CF"/>
        <w:p w14:paraId="1EBFA880" w14:textId="77777777" w:rsidR="00633022" w:rsidRDefault="00633022" w:rsidP="001668CF"/>
        <w:p w14:paraId="39AFE794" w14:textId="77777777" w:rsidR="00633022" w:rsidRDefault="00633022" w:rsidP="001668CF"/>
        <w:p w14:paraId="2C53F1A2" w14:textId="77777777" w:rsidR="00633022" w:rsidRDefault="00633022" w:rsidP="001668CF"/>
        <w:p w14:paraId="2B6997AA" w14:textId="77777777" w:rsidR="009250EE" w:rsidRPr="009250EE" w:rsidRDefault="00A8608A" w:rsidP="001668CF"/>
      </w:sdtContent>
    </w:sdt>
    <w:sdt>
      <w:sdtPr>
        <w:rPr>
          <w:rFonts w:cstheme="minorBidi"/>
          <w:sz w:val="22"/>
          <w:lang w:val="en-MY"/>
        </w:rPr>
        <w:id w:val="-963567093"/>
        <w:placeholder>
          <w:docPart w:val="6316E0DF8C584930822E9189BA1471C3"/>
        </w:placeholder>
      </w:sdtPr>
      <w:sdtEndPr>
        <w:rPr>
          <w:rFonts w:cs="Times New Roman"/>
          <w:sz w:val="28"/>
          <w:lang w:val="en-US"/>
        </w:rPr>
      </w:sdtEndPr>
      <w:sdtContent>
        <w:sdt>
          <w:sdtPr>
            <w:alias w:val="Student Name"/>
            <w:tag w:val="Student Name"/>
            <w:id w:val="-1246259395"/>
            <w:lock w:val="sdtLocked"/>
            <w:placeholder>
              <w:docPart w:val="6316E0DF8C584930822E9189BA1471C3"/>
            </w:placeholder>
          </w:sdtPr>
          <w:sdtEndPr/>
          <w:sdtContent>
            <w:p w14:paraId="0CEC16FF" w14:textId="77777777" w:rsidR="009250EE" w:rsidRPr="00341964" w:rsidRDefault="00252774" w:rsidP="00367015">
              <w:pPr>
                <w:pStyle w:val="COVER-TITLEPAGEUNITEN"/>
              </w:pPr>
              <w:r>
                <w:t xml:space="preserve">ROSE JASMINE BINTI </w:t>
              </w:r>
              <w:r w:rsidR="004F3EF1">
                <w:t>ALEXANDER</w:t>
              </w:r>
            </w:p>
          </w:sdtContent>
        </w:sdt>
      </w:sdtContent>
    </w:sdt>
    <w:sdt>
      <w:sdtPr>
        <w:id w:val="-1032109070"/>
        <w:lock w:val="sdtLocked"/>
        <w:placeholder>
          <w:docPart w:val="6316E0DF8C584930822E9189BA1471C3"/>
        </w:placeholder>
      </w:sdtPr>
      <w:sdtEndPr/>
      <w:sdtContent>
        <w:p w14:paraId="583AFDFE" w14:textId="77777777" w:rsidR="00633022" w:rsidRDefault="00633022" w:rsidP="001668CF"/>
        <w:p w14:paraId="6A2ECC71" w14:textId="77777777" w:rsidR="00633022" w:rsidRDefault="00633022" w:rsidP="001668CF"/>
        <w:p w14:paraId="2065FCB8" w14:textId="77777777" w:rsidR="000F47CE" w:rsidRDefault="000F47CE" w:rsidP="001668CF"/>
        <w:p w14:paraId="039CE761" w14:textId="77777777" w:rsidR="000F47CE" w:rsidRDefault="000F47CE" w:rsidP="001668CF"/>
        <w:p w14:paraId="3565211F" w14:textId="77777777" w:rsidR="000F47CE" w:rsidRDefault="000F47CE" w:rsidP="001668CF"/>
        <w:p w14:paraId="03B47489" w14:textId="77777777" w:rsidR="000F47CE" w:rsidRDefault="000F47CE" w:rsidP="001668CF"/>
        <w:p w14:paraId="3CE7702E" w14:textId="77777777" w:rsidR="000F47CE" w:rsidRDefault="000F47CE" w:rsidP="001668CF"/>
        <w:p w14:paraId="15C76855" w14:textId="77777777" w:rsidR="000F47CE" w:rsidRDefault="000F47CE" w:rsidP="001668CF"/>
        <w:p w14:paraId="1DFA53A2" w14:textId="77777777" w:rsidR="000F47CE" w:rsidRDefault="000F47CE" w:rsidP="001668CF"/>
        <w:p w14:paraId="27671DA8" w14:textId="77777777" w:rsidR="00341964" w:rsidRPr="00341964" w:rsidRDefault="00A8608A" w:rsidP="001668CF"/>
      </w:sdtContent>
    </w:sdt>
    <w:sdt>
      <w:sdtPr>
        <w:alias w:val="MONTH YEAR"/>
        <w:tag w:val="MONTH YEAR"/>
        <w:id w:val="1841502382"/>
        <w:placeholder>
          <w:docPart w:val="9258348D0E5345B393B4838B7CBB5C6B"/>
        </w:placeholder>
      </w:sdtPr>
      <w:sdtEndPr/>
      <w:sdtContent>
        <w:p w14:paraId="39E98B86" w14:textId="77777777" w:rsidR="00341964" w:rsidRPr="00341964" w:rsidRDefault="004F3EF1" w:rsidP="00367015">
          <w:pPr>
            <w:pStyle w:val="COVER-TITLEPAGEUNITEN"/>
          </w:pPr>
          <w:r>
            <w:t>JANUARY</w:t>
          </w:r>
          <w:r w:rsidR="00341964" w:rsidRPr="00341964">
            <w:t xml:space="preserve"> 20</w:t>
          </w:r>
          <w:r>
            <w:t>25</w:t>
          </w:r>
        </w:p>
      </w:sdtContent>
    </w:sdt>
    <w:p w14:paraId="4F9A772F" w14:textId="77777777" w:rsidR="00341964" w:rsidRDefault="00341964" w:rsidP="00367015">
      <w:pPr>
        <w:pStyle w:val="COVER-TITLEPAGEUNITEN"/>
      </w:pPr>
    </w:p>
    <w:p w14:paraId="73DB284D" w14:textId="77777777" w:rsidR="00341964" w:rsidRDefault="00341964" w:rsidP="00590DDC">
      <w:pPr>
        <w:sectPr w:rsidR="00341964" w:rsidSect="00B01427">
          <w:footerReference w:type="default" r:id="rId11"/>
          <w:pgSz w:w="11906" w:h="16838"/>
          <w:pgMar w:top="1440" w:right="1440" w:bottom="1440" w:left="1985" w:header="706" w:footer="432" w:gutter="0"/>
          <w:pgNumType w:fmt="lowerRoman" w:start="1"/>
          <w:cols w:space="708"/>
          <w:titlePg/>
          <w:docGrid w:linePitch="360"/>
        </w:sectPr>
      </w:pPr>
    </w:p>
    <w:sdt>
      <w:sdtPr>
        <w:rPr>
          <w:rFonts w:cstheme="minorBidi"/>
          <w:sz w:val="32"/>
          <w:lang w:val="en-MY"/>
        </w:rPr>
        <w:alias w:val="Title"/>
        <w:tag w:val="Title"/>
        <w:id w:val="1192950045"/>
        <w:placeholder>
          <w:docPart w:val="2476F0B86832457589A5D473B38376A5"/>
        </w:placeholder>
      </w:sdtPr>
      <w:sdtEndPr>
        <w:rPr>
          <w:rFonts w:cs="Times New Roman"/>
          <w:sz w:val="28"/>
          <w:lang w:val="en-US"/>
        </w:rPr>
      </w:sdtEndPr>
      <w:sdtContent>
        <w:p w14:paraId="39A61732" w14:textId="77777777" w:rsidR="00341964" w:rsidRPr="00940569" w:rsidRDefault="004F3EF1" w:rsidP="00940569">
          <w:pPr>
            <w:pStyle w:val="COVER-TITLEPAGEUNITEN"/>
          </w:pPr>
          <w:r w:rsidRPr="004F3EF1">
            <w:t>MANAGEMENT INFORMATION SYSTEM</w:t>
          </w:r>
        </w:p>
      </w:sdtContent>
    </w:sdt>
    <w:sdt>
      <w:sdtPr>
        <w:id w:val="-735625483"/>
        <w:lock w:val="sdtLocked"/>
        <w:placeholder>
          <w:docPart w:val="6316E0DF8C584930822E9189BA1471C3"/>
        </w:placeholder>
      </w:sdtPr>
      <w:sdtEndPr/>
      <w:sdtContent>
        <w:p w14:paraId="33D4B181" w14:textId="77777777" w:rsidR="00341964" w:rsidRDefault="00341964" w:rsidP="001668CF"/>
        <w:p w14:paraId="01AA81A0" w14:textId="77777777" w:rsidR="00341964" w:rsidRDefault="00341964" w:rsidP="001668CF"/>
        <w:p w14:paraId="053B8FDA" w14:textId="77777777" w:rsidR="00341964" w:rsidRDefault="00341964" w:rsidP="001668CF"/>
        <w:p w14:paraId="590A3E91" w14:textId="77777777" w:rsidR="005D04B7" w:rsidRDefault="005D04B7" w:rsidP="001668CF"/>
        <w:p w14:paraId="790F1D20" w14:textId="77777777" w:rsidR="005D04B7" w:rsidRDefault="005D04B7" w:rsidP="001668CF"/>
        <w:p w14:paraId="53DD4B16" w14:textId="77777777" w:rsidR="00341964" w:rsidRPr="009250EE" w:rsidRDefault="00A8608A" w:rsidP="001668CF"/>
      </w:sdtContent>
    </w:sdt>
    <w:sdt>
      <w:sdtPr>
        <w:rPr>
          <w:rFonts w:cstheme="minorBidi"/>
          <w:sz w:val="22"/>
          <w:lang w:val="en-MY"/>
        </w:rPr>
        <w:id w:val="1154107640"/>
        <w:placeholder>
          <w:docPart w:val="D2B7D79FC7DB493A89CBDD5C740003FA"/>
        </w:placeholder>
      </w:sdtPr>
      <w:sdtEndPr>
        <w:rPr>
          <w:rFonts w:cs="Times New Roman"/>
          <w:sz w:val="28"/>
          <w:lang w:val="en-US"/>
        </w:rPr>
      </w:sdtEndPr>
      <w:sdtContent>
        <w:sdt>
          <w:sdtPr>
            <w:alias w:val="Student Name"/>
            <w:tag w:val="Student Name"/>
            <w:id w:val="-1658760385"/>
            <w:placeholder>
              <w:docPart w:val="D2B7D79FC7DB493A89CBDD5C740003FA"/>
            </w:placeholder>
          </w:sdtPr>
          <w:sdtEndPr/>
          <w:sdtContent>
            <w:p w14:paraId="6B966B93" w14:textId="77777777" w:rsidR="00833E1F" w:rsidRPr="00341964" w:rsidRDefault="004F3EF1" w:rsidP="00367015">
              <w:pPr>
                <w:pStyle w:val="COVER-TITLEPAGEUNITEN"/>
              </w:pPr>
              <w:r w:rsidRPr="004F3EF1">
                <w:t>ROSE JASMINE BINTI ALEXANDER</w:t>
              </w:r>
            </w:p>
          </w:sdtContent>
        </w:sdt>
      </w:sdtContent>
    </w:sdt>
    <w:sdt>
      <w:sdtPr>
        <w:id w:val="-1840229424"/>
        <w:placeholder>
          <w:docPart w:val="6316E0DF8C584930822E9189BA1471C3"/>
        </w:placeholder>
      </w:sdtPr>
      <w:sdtEndPr/>
      <w:sdtContent>
        <w:p w14:paraId="04A9C56A" w14:textId="77777777" w:rsidR="005D04B7" w:rsidRDefault="00833E1F" w:rsidP="001668CF">
          <w:r>
            <w:t xml:space="preserve"> </w:t>
          </w:r>
        </w:p>
        <w:p w14:paraId="00073347" w14:textId="77777777" w:rsidR="005D04B7" w:rsidRDefault="005D04B7" w:rsidP="001668CF"/>
        <w:p w14:paraId="2F46CE03" w14:textId="77777777" w:rsidR="005D04B7" w:rsidRDefault="005D04B7" w:rsidP="001668CF"/>
        <w:p w14:paraId="4A5A0ACE" w14:textId="77777777" w:rsidR="005D04B7" w:rsidRDefault="005D04B7" w:rsidP="001668CF"/>
        <w:p w14:paraId="7B5D4D69" w14:textId="77777777" w:rsidR="00833E1F" w:rsidRDefault="00A8608A" w:rsidP="001668CF"/>
      </w:sdtContent>
    </w:sdt>
    <w:sdt>
      <w:sdtPr>
        <w:rPr>
          <w:rFonts w:cstheme="minorBidi"/>
          <w:sz w:val="22"/>
          <w:lang w:val="en-MY"/>
        </w:rPr>
        <w:alias w:val="Type of Degree"/>
        <w:tag w:val="Type of Degree"/>
        <w:id w:val="1285927606"/>
        <w:lock w:val="sdtLocked"/>
        <w:placeholder>
          <w:docPart w:val="C40B0C2745EF406BAA8F32628938FCDC"/>
        </w:placeholder>
      </w:sdtPr>
      <w:sdtEndPr>
        <w:rPr>
          <w:rFonts w:cs="Times New Roman"/>
          <w:sz w:val="28"/>
          <w:lang w:val="en-US"/>
        </w:rPr>
      </w:sdtEndPr>
      <w:sdtContent>
        <w:p w14:paraId="456FA769" w14:textId="77777777" w:rsidR="00341964" w:rsidRDefault="00341964" w:rsidP="00367015">
          <w:pPr>
            <w:pStyle w:val="COVER-TITLEPAGEUNITEN"/>
          </w:pPr>
          <w:r w:rsidRPr="00800DAD">
            <w:t>A</w:t>
          </w:r>
          <w:r w:rsidR="00800DAD">
            <w:t xml:space="preserve"> Project Report</w:t>
          </w:r>
          <w:r w:rsidR="00800DAD" w:rsidRPr="00800DAD">
            <w:t xml:space="preserve"> </w:t>
          </w:r>
          <w:r w:rsidRPr="00800DAD">
            <w:t>Submitted</w:t>
          </w:r>
          <w:r w:rsidRPr="00590DDC">
            <w:t xml:space="preserve"> </w:t>
          </w:r>
          <w:r>
            <w:t xml:space="preserve">to the </w:t>
          </w:r>
          <w:r w:rsidR="00800DAD">
            <w:br/>
          </w:r>
          <w:r>
            <w:t xml:space="preserve">College of </w:t>
          </w:r>
          <w:r w:rsidR="004F3EF1">
            <w:t>Computing and Informatics</w:t>
          </w:r>
          <w:r w:rsidR="00800DAD">
            <w:br/>
          </w:r>
          <w:proofErr w:type="spellStart"/>
          <w:r>
            <w:t>Universiti</w:t>
          </w:r>
          <w:proofErr w:type="spellEnd"/>
          <w:r>
            <w:t xml:space="preserve"> Tenaga Nasional </w:t>
          </w:r>
          <w:r w:rsidR="00800DAD">
            <w:br/>
          </w:r>
          <w:r>
            <w:t>in</w:t>
          </w:r>
          <w:r w:rsidR="00E01E15">
            <w:t xml:space="preserve"> Partial Fulfilment</w:t>
          </w:r>
          <w:r>
            <w:t xml:space="preserve"> of the Requirements for </w:t>
          </w:r>
          <w:r w:rsidR="0070431E">
            <w:t>the</w:t>
          </w:r>
          <w:r w:rsidR="00800DAD">
            <w:br/>
          </w:r>
          <w:sdt>
            <w:sdtPr>
              <w:alias w:val="Type of degree"/>
              <w:tag w:val="Type of degree"/>
              <w:id w:val="-622998295"/>
              <w:placeholder>
                <w:docPart w:val="6248CAA9B8A74B8FAE50521777F3BBD6"/>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EndPr/>
            <w:sdtContent>
              <w:r w:rsidR="00800DAD">
                <w:t>Bachelor in Information Technology (Graphics &amp; Multimedia) (Hons.)</w:t>
              </w:r>
            </w:sdtContent>
          </w:sdt>
        </w:p>
      </w:sdtContent>
    </w:sdt>
    <w:sdt>
      <w:sdtPr>
        <w:alias w:val="MONTH YEAR"/>
        <w:tag w:val="MONTH YEAR"/>
        <w:id w:val="1797321902"/>
        <w:placeholder>
          <w:docPart w:val="87BAD1C9FB7F4C79906CA6D874AB5038"/>
        </w:placeholder>
      </w:sdtPr>
      <w:sdtEndPr/>
      <w:sdtContent>
        <w:p w14:paraId="67764122" w14:textId="77777777" w:rsidR="00590DDC" w:rsidRDefault="00052A9C" w:rsidP="00367015">
          <w:pPr>
            <w:pStyle w:val="COVER-TITLEPAGEUNITEN"/>
          </w:pPr>
          <w:r>
            <w:t>JANUARY 2025</w:t>
          </w:r>
        </w:p>
      </w:sdtContent>
    </w:sdt>
    <w:p w14:paraId="3EAD94F6" w14:textId="77777777" w:rsidR="00341964" w:rsidRDefault="00341964" w:rsidP="00590DDC"/>
    <w:p w14:paraId="24387284" w14:textId="77777777" w:rsidR="004E63E5" w:rsidRDefault="004E63E5" w:rsidP="00590DDC">
      <w:pPr>
        <w:sectPr w:rsidR="004E63E5" w:rsidSect="00B01427">
          <w:pgSz w:w="11906" w:h="16838"/>
          <w:pgMar w:top="1440" w:right="1440" w:bottom="1440" w:left="1985" w:header="706" w:footer="432" w:gutter="0"/>
          <w:pgNumType w:fmt="lowerRoman" w:start="1"/>
          <w:cols w:space="708"/>
          <w:titlePg/>
          <w:docGrid w:linePitch="360"/>
        </w:sectPr>
      </w:pPr>
    </w:p>
    <w:p w14:paraId="248E00EE" w14:textId="77777777" w:rsidR="00590DDC" w:rsidRDefault="00590DDC" w:rsidP="005F731B">
      <w:pPr>
        <w:pStyle w:val="TITLEATROMANPAGES"/>
        <w:spacing w:after="480"/>
      </w:pPr>
      <w:bookmarkStart w:id="1" w:name="_Toc510682700"/>
      <w:bookmarkStart w:id="2" w:name="_Toc176736499"/>
      <w:r>
        <w:lastRenderedPageBreak/>
        <w:t>DECLARATION</w:t>
      </w:r>
      <w:bookmarkEnd w:id="1"/>
      <w:bookmarkEnd w:id="2"/>
    </w:p>
    <w:sdt>
      <w:sdtPr>
        <w:id w:val="-550079745"/>
        <w:lock w:val="sdtContentLocked"/>
        <w:placeholder>
          <w:docPart w:val="6316E0DF8C584930822E9189BA1471C3"/>
        </w:placeholder>
        <w:showingPlcHdr/>
      </w:sdtPr>
      <w:sdtEndPr/>
      <w:sdtContent>
        <w:p w14:paraId="76C66F2B" w14:textId="77777777" w:rsidR="00A11AF8" w:rsidRPr="009A05D9" w:rsidRDefault="009A05D9" w:rsidP="009A05D9">
          <w:pPr>
            <w:pStyle w:val="UNITENParagraph"/>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sdtContent>
    </w:sdt>
    <w:sdt>
      <w:sdtPr>
        <w:alias w:val="Signature"/>
        <w:tag w:val="Signature"/>
        <w:id w:val="206151266"/>
        <w:showingPlcHdr/>
        <w:picture/>
      </w:sdtPr>
      <w:sdtEndPr/>
      <w:sdtContent>
        <w:p w14:paraId="35A3B41E" w14:textId="77777777" w:rsidR="00341964" w:rsidRDefault="0007175F" w:rsidP="0007175F">
          <w:pPr>
            <w:pStyle w:val="Declaration"/>
            <w:jc w:val="right"/>
          </w:pPr>
          <w:r>
            <w:rPr>
              <w:noProof/>
            </w:rPr>
            <w:drawing>
              <wp:inline distT="0" distB="0" distL="0" distR="0" wp14:anchorId="6F632E05" wp14:editId="4AE9574C">
                <wp:extent cx="1270000" cy="1270000"/>
                <wp:effectExtent l="0" t="0" r="6350" b="635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sdtContent>
    </w:sdt>
    <w:sdt>
      <w:sdtPr>
        <w:alias w:val="STUDENT NAME, ID, DATE"/>
        <w:tag w:val="STUDENT NAME, ID, DATE"/>
        <w:id w:val="2028203636"/>
        <w:placeholder>
          <w:docPart w:val="916B32E68ECF436EA25A1C863FEFBA34"/>
        </w:placeholder>
        <w:showingPlcHdr/>
      </w:sdtPr>
      <w:sdtEndPr/>
      <w:sdtContent>
        <w:p w14:paraId="6441A129" w14:textId="77777777" w:rsidR="00A62867" w:rsidRDefault="0007175F" w:rsidP="009A05D9">
          <w:pPr>
            <w:pStyle w:val="Declaration"/>
            <w:jc w:val="right"/>
            <w:rPr>
              <w:rStyle w:val="PlaceholderText"/>
            </w:rPr>
          </w:pPr>
          <w:r w:rsidRPr="0007175F">
            <w:rPr>
              <w:rStyle w:val="PlaceholderText"/>
            </w:rPr>
            <w:t>ROSE JASMINE BINTI ALEXANDER</w:t>
          </w:r>
        </w:p>
        <w:p w14:paraId="44D09FED" w14:textId="77777777" w:rsidR="00A62867" w:rsidRDefault="00A62867" w:rsidP="009A05D9">
          <w:pPr>
            <w:pStyle w:val="Declaration"/>
            <w:jc w:val="right"/>
            <w:rPr>
              <w:rStyle w:val="PlaceholderText"/>
            </w:rPr>
          </w:pPr>
          <w:r>
            <w:rPr>
              <w:rStyle w:val="PlaceholderText"/>
            </w:rPr>
            <w:t>DC010100</w:t>
          </w:r>
          <w:r>
            <w:rPr>
              <w:rStyle w:val="PlaceholderText"/>
            </w:rPr>
            <w:br/>
            <w:t>DD/MM/YYYY</w:t>
          </w:r>
        </w:p>
        <w:p w14:paraId="12940E82" w14:textId="77777777" w:rsidR="00341964" w:rsidRDefault="00A8608A" w:rsidP="009A05D9">
          <w:pPr>
            <w:pStyle w:val="Declaration"/>
            <w:jc w:val="right"/>
          </w:pPr>
        </w:p>
      </w:sdtContent>
    </w:sdt>
    <w:p w14:paraId="54FD48AC" w14:textId="77777777" w:rsidR="00A11AF8" w:rsidRDefault="00A11AF8" w:rsidP="00A11AF8">
      <w:pPr>
        <w:rPr>
          <w:lang w:val="en-US"/>
        </w:rPr>
      </w:pPr>
    </w:p>
    <w:p w14:paraId="13D9D836" w14:textId="77777777" w:rsidR="00A11AF8" w:rsidRDefault="00A11AF8" w:rsidP="00A11AF8">
      <w:pPr>
        <w:rPr>
          <w:lang w:val="en-US"/>
        </w:rPr>
      </w:pPr>
    </w:p>
    <w:p w14:paraId="27484E69" w14:textId="77777777" w:rsidR="00AB6EC8" w:rsidRDefault="00AB6EC8">
      <w:pPr>
        <w:spacing w:after="2765" w:line="276" w:lineRule="auto"/>
      </w:pPr>
      <w:bookmarkStart w:id="3" w:name="_Toc510682701"/>
      <w:r>
        <w:br w:type="page"/>
      </w:r>
    </w:p>
    <w:p w14:paraId="1BF4CDDD" w14:textId="77777777" w:rsidR="00AB6EC8" w:rsidRDefault="00AB6EC8" w:rsidP="00AB6EC8">
      <w:pPr>
        <w:pStyle w:val="TITLEATROMANPAGES"/>
        <w:spacing w:after="480"/>
      </w:pPr>
      <w:bookmarkStart w:id="4" w:name="_Toc176736500"/>
      <w:r>
        <w:lastRenderedPageBreak/>
        <w:t>APPROVAL PAGE</w:t>
      </w:r>
      <w:bookmarkEnd w:id="4"/>
    </w:p>
    <w:sdt>
      <w:sdtPr>
        <w:rPr>
          <w:rFonts w:cstheme="minorBidi"/>
          <w:sz w:val="22"/>
          <w:lang w:val="en-MY"/>
        </w:rPr>
        <w:alias w:val="Type of Degree"/>
        <w:tag w:val="Type of Degree"/>
        <w:id w:val="-2006742126"/>
        <w:placeholder>
          <w:docPart w:val="389A8012736E4FEABC71FCA7E84C0E89"/>
        </w:placeholder>
      </w:sdtPr>
      <w:sdtEndPr>
        <w:rPr>
          <w:rFonts w:cs="Times New Roman"/>
          <w:sz w:val="28"/>
          <w:lang w:val="en-US"/>
        </w:rPr>
      </w:sdtEndPr>
      <w:sdtContent>
        <w:p w14:paraId="198A6836" w14:textId="77777777" w:rsidR="004E2D1D" w:rsidRDefault="004E2D1D" w:rsidP="004E2D1D">
          <w:pPr>
            <w:pStyle w:val="COVER-TITLEPAGEUNITEN"/>
            <w:jc w:val="left"/>
          </w:pPr>
          <w:r w:rsidRPr="004E2D1D">
            <w:rPr>
              <w:b w:val="0"/>
              <w:bCs w:val="0"/>
              <w:sz w:val="24"/>
              <w:szCs w:val="24"/>
            </w:rPr>
            <w:t xml:space="preserve">This thesis entitled: </w:t>
          </w:r>
          <w:r w:rsidRPr="004E2D1D">
            <w:rPr>
              <w:b w:val="0"/>
              <w:bCs w:val="0"/>
              <w:sz w:val="24"/>
              <w:szCs w:val="24"/>
            </w:rPr>
            <w:br/>
          </w:r>
          <w:r w:rsidRPr="004E2D1D">
            <w:rPr>
              <w:b w:val="0"/>
              <w:bCs w:val="0"/>
              <w:sz w:val="24"/>
              <w:szCs w:val="24"/>
            </w:rPr>
            <w:br/>
            <w:t>“MANAGEMENT INFORMATION SYSTEM”</w:t>
          </w:r>
          <w:r w:rsidRPr="004E2D1D">
            <w:rPr>
              <w:b w:val="0"/>
              <w:bCs w:val="0"/>
              <w:sz w:val="24"/>
              <w:szCs w:val="24"/>
            </w:rPr>
            <w:br/>
          </w:r>
          <w:r w:rsidRPr="004E2D1D">
            <w:rPr>
              <w:b w:val="0"/>
              <w:bCs w:val="0"/>
              <w:sz w:val="24"/>
              <w:szCs w:val="24"/>
            </w:rPr>
            <w:br/>
            <w:t>submitted by:</w:t>
          </w:r>
          <w:r w:rsidRPr="004E2D1D">
            <w:rPr>
              <w:b w:val="0"/>
              <w:bCs w:val="0"/>
              <w:sz w:val="24"/>
              <w:szCs w:val="24"/>
            </w:rPr>
            <w:br/>
          </w:r>
          <w:r w:rsidRPr="004E2D1D">
            <w:rPr>
              <w:b w:val="0"/>
              <w:bCs w:val="0"/>
              <w:sz w:val="24"/>
              <w:szCs w:val="24"/>
            </w:rPr>
            <w:br/>
            <w:t>ROSE JASMINE BINTI ALEXANDER (DC010100)</w:t>
          </w:r>
          <w:r>
            <w:br/>
          </w:r>
          <w:r>
            <w:br/>
          </w:r>
          <w:r w:rsidRPr="004E2D1D">
            <w:rPr>
              <w:b w:val="0"/>
              <w:bCs w:val="0"/>
              <w:sz w:val="24"/>
              <w:szCs w:val="24"/>
            </w:rPr>
            <w:t>In requirement for the degree of</w:t>
          </w:r>
          <w:r>
            <w:t xml:space="preserve"> </w:t>
          </w:r>
          <w:sdt>
            <w:sdtPr>
              <w:rPr>
                <w:sz w:val="24"/>
                <w:szCs w:val="24"/>
              </w:rPr>
              <w:alias w:val="Type of degree"/>
              <w:tag w:val="Type of degree"/>
              <w:id w:val="-1355031722"/>
              <w:placeholder>
                <w:docPart w:val="90230441DCEB4172834AAD15C7A1ADAE"/>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EndPr/>
            <w:sdtContent>
              <w:r w:rsidR="00926818">
                <w:rPr>
                  <w:sz w:val="24"/>
                  <w:szCs w:val="24"/>
                </w:rPr>
                <w:t>Bachelor in Computer Science (Systems and Networking) (Hons.)</w:t>
              </w:r>
            </w:sdtContent>
          </w:sdt>
          <w:r w:rsidR="00926818">
            <w:t xml:space="preserve"> </w:t>
          </w:r>
          <w:r w:rsidR="00926818" w:rsidRPr="00926818">
            <w:rPr>
              <w:b w:val="0"/>
              <w:bCs w:val="0"/>
              <w:sz w:val="24"/>
              <w:szCs w:val="24"/>
            </w:rPr>
            <w:t xml:space="preserve">College of Computing and Informatics, </w:t>
          </w:r>
          <w:proofErr w:type="spellStart"/>
          <w:r w:rsidR="00926818" w:rsidRPr="00926818">
            <w:rPr>
              <w:b w:val="0"/>
              <w:bCs w:val="0"/>
              <w:sz w:val="24"/>
              <w:szCs w:val="24"/>
            </w:rPr>
            <w:t>Universiti</w:t>
          </w:r>
          <w:proofErr w:type="spellEnd"/>
          <w:r w:rsidR="00926818" w:rsidRPr="00926818">
            <w:rPr>
              <w:b w:val="0"/>
              <w:bCs w:val="0"/>
              <w:sz w:val="24"/>
              <w:szCs w:val="24"/>
            </w:rPr>
            <w:t xml:space="preserve"> Tenaga Nasional has been accepted.</w:t>
          </w:r>
          <w:r w:rsidR="00926818" w:rsidRPr="00926818">
            <w:rPr>
              <w:b w:val="0"/>
              <w:bCs w:val="0"/>
              <w:sz w:val="24"/>
              <w:szCs w:val="24"/>
            </w:rPr>
            <w:br/>
          </w:r>
          <w:r w:rsidR="00926818" w:rsidRPr="00926818">
            <w:rPr>
              <w:b w:val="0"/>
              <w:bCs w:val="0"/>
              <w:sz w:val="24"/>
              <w:szCs w:val="24"/>
            </w:rPr>
            <w:br/>
          </w:r>
          <w:r w:rsidR="00926818" w:rsidRPr="00926818">
            <w:rPr>
              <w:b w:val="0"/>
              <w:bCs w:val="0"/>
              <w:sz w:val="24"/>
              <w:szCs w:val="24"/>
            </w:rPr>
            <w:br/>
            <w:t>Supervisor: Prof. Dr. Salman Yussof</w:t>
          </w:r>
          <w:r w:rsidR="00926818" w:rsidRPr="00926818">
            <w:rPr>
              <w:b w:val="0"/>
              <w:bCs w:val="0"/>
              <w:sz w:val="24"/>
              <w:szCs w:val="24"/>
            </w:rPr>
            <w:br/>
            <w:t>Signature: …………………….</w:t>
          </w:r>
          <w:r w:rsidR="00926818" w:rsidRPr="00926818">
            <w:rPr>
              <w:b w:val="0"/>
              <w:bCs w:val="0"/>
              <w:sz w:val="24"/>
              <w:szCs w:val="24"/>
            </w:rPr>
            <w:br/>
            <w:t>Date: DD/MM/YYYY</w:t>
          </w:r>
          <w:r w:rsidR="00926818" w:rsidRPr="00926818">
            <w:rPr>
              <w:b w:val="0"/>
              <w:bCs w:val="0"/>
              <w:sz w:val="24"/>
              <w:szCs w:val="24"/>
            </w:rPr>
            <w:br/>
          </w:r>
          <w:r w:rsidR="00926818">
            <w:br/>
          </w:r>
          <w:r w:rsidR="00926818">
            <w:br/>
          </w:r>
        </w:p>
      </w:sdtContent>
    </w:sdt>
    <w:p w14:paraId="6DCC99AF" w14:textId="77777777" w:rsidR="004E2D1D" w:rsidRPr="004E2D1D" w:rsidRDefault="004E2D1D" w:rsidP="004E2D1D">
      <w:pPr>
        <w:rPr>
          <w:lang w:val="en-US"/>
        </w:rPr>
      </w:pPr>
    </w:p>
    <w:p w14:paraId="5D30C602" w14:textId="77777777" w:rsidR="00AB6EC8" w:rsidRDefault="00AB6EC8" w:rsidP="00041BD7">
      <w:pPr>
        <w:spacing w:after="2765" w:line="480" w:lineRule="auto"/>
      </w:pPr>
    </w:p>
    <w:p w14:paraId="3329293F" w14:textId="77777777" w:rsidR="00AB6EC8" w:rsidRDefault="00AB6EC8" w:rsidP="00AB6EC8">
      <w:pPr>
        <w:spacing w:after="2765" w:line="276" w:lineRule="auto"/>
      </w:pPr>
    </w:p>
    <w:p w14:paraId="4D202CA7" w14:textId="77777777" w:rsidR="00634150" w:rsidRDefault="00093825" w:rsidP="003D34CC">
      <w:pPr>
        <w:pStyle w:val="TITLEATROMANPAGES"/>
        <w:spacing w:after="480"/>
      </w:pPr>
      <w:bookmarkStart w:id="5" w:name="_Toc510682702"/>
      <w:bookmarkStart w:id="6" w:name="_Toc176736501"/>
      <w:bookmarkEnd w:id="3"/>
      <w:r w:rsidRPr="00EB5FC2">
        <w:lastRenderedPageBreak/>
        <w:t>A</w:t>
      </w:r>
      <w:r w:rsidR="00B92739" w:rsidRPr="00EB5FC2">
        <w:t>C</w:t>
      </w:r>
      <w:r w:rsidRPr="00EB5FC2">
        <w:t>KNOWLEDGMENT</w:t>
      </w:r>
      <w:bookmarkEnd w:id="5"/>
      <w:bookmarkEnd w:id="6"/>
    </w:p>
    <w:sdt>
      <w:sdtPr>
        <w:alias w:val="Acknowledgment"/>
        <w:tag w:val="Acknowledgment"/>
        <w:id w:val="742539864"/>
        <w:lock w:val="sdtLocked"/>
        <w:placeholder>
          <w:docPart w:val="6316E0DF8C584930822E9189BA1471C3"/>
        </w:placeholder>
      </w:sdtPr>
      <w:sdtEndPr/>
      <w:sdtContent>
        <w:p w14:paraId="665DE98B" w14:textId="77777777" w:rsidR="00093825" w:rsidRPr="001D3A90" w:rsidRDefault="00093825" w:rsidP="001D3A90">
          <w:pPr>
            <w:pStyle w:val="Acknowledgement"/>
          </w:pPr>
          <w:r w:rsidRPr="001D3A90">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3BD56265" w14:textId="77777777" w:rsidR="00093825" w:rsidRPr="001D3A90" w:rsidRDefault="00093825" w:rsidP="001D3A90">
          <w:pPr>
            <w:pStyle w:val="Acknowledgement"/>
          </w:pPr>
          <w:r w:rsidRPr="001D3A90">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042CA1EC" w14:textId="77777777" w:rsidR="00093825" w:rsidRPr="001D3A90" w:rsidRDefault="00093825" w:rsidP="001D3A90">
          <w:pPr>
            <w:pStyle w:val="Acknowledgement"/>
          </w:pPr>
          <w:r w:rsidRPr="001D3A90">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sdtContent>
    </w:sdt>
    <w:p w14:paraId="3F4C9D6C" w14:textId="77777777" w:rsidR="003D34CC" w:rsidRDefault="003D34CC" w:rsidP="00093825">
      <w:pPr>
        <w:rPr>
          <w:lang w:val="en-US"/>
        </w:rPr>
      </w:pPr>
    </w:p>
    <w:p w14:paraId="79400508" w14:textId="77777777" w:rsidR="003D34CC" w:rsidRDefault="003D34CC" w:rsidP="003D34CC">
      <w:pPr>
        <w:rPr>
          <w:lang w:val="en-US"/>
        </w:rPr>
      </w:pPr>
    </w:p>
    <w:p w14:paraId="280E0B14" w14:textId="77777777" w:rsidR="008211C4" w:rsidRDefault="008211C4" w:rsidP="003D34CC">
      <w:pPr>
        <w:rPr>
          <w:lang w:val="en-US"/>
        </w:rPr>
      </w:pPr>
    </w:p>
    <w:p w14:paraId="3DCBCBD1" w14:textId="77777777" w:rsidR="008211C4" w:rsidRDefault="008211C4" w:rsidP="003D34CC">
      <w:pPr>
        <w:rPr>
          <w:lang w:val="en-US"/>
        </w:rPr>
      </w:pPr>
    </w:p>
    <w:p w14:paraId="4E56EAB0" w14:textId="77777777" w:rsidR="008211C4" w:rsidRDefault="008211C4" w:rsidP="003D34CC">
      <w:pPr>
        <w:rPr>
          <w:lang w:val="en-US"/>
        </w:rPr>
      </w:pPr>
    </w:p>
    <w:p w14:paraId="77765300" w14:textId="77777777" w:rsidR="008211C4" w:rsidRDefault="008211C4" w:rsidP="003D34CC">
      <w:pPr>
        <w:rPr>
          <w:lang w:val="en-US"/>
        </w:rPr>
      </w:pPr>
    </w:p>
    <w:p w14:paraId="115B2AE1" w14:textId="77777777" w:rsidR="008211C4" w:rsidRDefault="008211C4" w:rsidP="003D34CC">
      <w:pPr>
        <w:rPr>
          <w:lang w:val="en-US"/>
        </w:rPr>
      </w:pPr>
    </w:p>
    <w:p w14:paraId="7188A139" w14:textId="77777777" w:rsidR="008211C4" w:rsidRDefault="008211C4" w:rsidP="003D34CC">
      <w:pPr>
        <w:rPr>
          <w:lang w:val="en-US"/>
        </w:rPr>
      </w:pPr>
    </w:p>
    <w:p w14:paraId="219DFD59" w14:textId="77777777" w:rsidR="008211C4" w:rsidRDefault="008211C4" w:rsidP="003D34CC">
      <w:pPr>
        <w:rPr>
          <w:lang w:val="en-US"/>
        </w:rPr>
      </w:pPr>
    </w:p>
    <w:p w14:paraId="450CF9B4" w14:textId="77777777" w:rsidR="008211C4" w:rsidRDefault="008211C4" w:rsidP="003D34CC">
      <w:pPr>
        <w:rPr>
          <w:lang w:val="en-US"/>
        </w:rPr>
      </w:pPr>
    </w:p>
    <w:p w14:paraId="1DD434FA" w14:textId="77777777" w:rsidR="008211C4" w:rsidRDefault="008211C4" w:rsidP="003D34CC">
      <w:pPr>
        <w:rPr>
          <w:lang w:val="en-US"/>
        </w:rPr>
      </w:pPr>
    </w:p>
    <w:p w14:paraId="71011257" w14:textId="77777777" w:rsidR="008211C4" w:rsidRDefault="008211C4" w:rsidP="003D34CC">
      <w:pPr>
        <w:rPr>
          <w:lang w:val="en-US"/>
        </w:rPr>
      </w:pPr>
    </w:p>
    <w:p w14:paraId="5129844C" w14:textId="77777777" w:rsidR="008211C4" w:rsidRDefault="008211C4" w:rsidP="003D34CC">
      <w:pPr>
        <w:rPr>
          <w:lang w:val="en-US"/>
        </w:rPr>
      </w:pPr>
    </w:p>
    <w:p w14:paraId="40C538A4" w14:textId="77777777" w:rsidR="008211C4" w:rsidRDefault="008211C4" w:rsidP="003D34CC">
      <w:pPr>
        <w:rPr>
          <w:lang w:val="en-US"/>
        </w:rPr>
      </w:pPr>
    </w:p>
    <w:p w14:paraId="691ACE08" w14:textId="77777777" w:rsidR="009415F9" w:rsidRDefault="009415F9" w:rsidP="009415F9">
      <w:pPr>
        <w:pStyle w:val="TITLEATROMANPAGES"/>
        <w:spacing w:after="480"/>
      </w:pPr>
      <w:bookmarkStart w:id="7" w:name="_Toc176736502"/>
      <w:r>
        <w:lastRenderedPageBreak/>
        <w:t>ABSTRACT</w:t>
      </w:r>
      <w:bookmarkEnd w:id="7"/>
    </w:p>
    <w:sdt>
      <w:sdtPr>
        <w:rPr>
          <w:sz w:val="22"/>
          <w:lang w:val="en-MY"/>
        </w:rPr>
        <w:id w:val="1003243418"/>
        <w:placeholder>
          <w:docPart w:val="BB7318CACD7D4D2591D552F845A6569C"/>
        </w:placeholder>
      </w:sdtPr>
      <w:sdtEndPr>
        <w:rPr>
          <w:sz w:val="24"/>
          <w:lang w:val="en-US"/>
        </w:rPr>
      </w:sdtEndPr>
      <w:sdtContent>
        <w:p w14:paraId="445EFCAC" w14:textId="77777777" w:rsidR="009415F9" w:rsidRPr="00607626" w:rsidRDefault="009415F9" w:rsidP="009415F9">
          <w:pPr>
            <w:pStyle w:val="Abstracttext"/>
          </w:pPr>
          <w:r w:rsidRPr="00607626">
            <w:rPr>
              <w:lang w:val="en-MY"/>
            </w:rPr>
            <w:t>An abstract is a concise summary of a larger project that concisely describes the content and scope of the project and identifies the project’s objective, its methodology and its findings, conclusions, or intended results.</w:t>
          </w:r>
          <w:r w:rsidRPr="00607626">
            <w:t xml:space="preserve">  </w:t>
          </w:r>
          <w:r w:rsidRPr="00607626">
            <w:rPr>
              <w:lang w:val="en-MY"/>
            </w:rPr>
            <w:t>As you are writing your abstract, stop at the end of every sentence and make sure you are summarizing the project you have undertaken rather than the more general topic. What should an abstract include?</w:t>
          </w:r>
          <w:r w:rsidRPr="00607626">
            <w:t xml:space="preserve"> E</w:t>
          </w:r>
          <w:r w:rsidRPr="00607626">
            <w:rPr>
              <w:lang w:val="en-MY"/>
            </w:rPr>
            <w:t>very abstract should include four main types of information</w:t>
          </w:r>
          <w:r w:rsidRPr="00607626">
            <w:t xml:space="preserve">; </w:t>
          </w:r>
          <w:r w:rsidRPr="00607626">
            <w:rPr>
              <w:lang w:val="en-MY"/>
            </w:rPr>
            <w:t>It should state the main objective and rationale of your project,</w:t>
          </w:r>
          <w:r w:rsidRPr="00607626">
            <w:t xml:space="preserve"> </w:t>
          </w:r>
          <w:r w:rsidRPr="00607626">
            <w:rPr>
              <w:lang w:val="en-MY"/>
            </w:rPr>
            <w:t>it should outline the methods you used to accomplish your objectives,</w:t>
          </w:r>
          <w:r w:rsidRPr="00607626">
            <w:t xml:space="preserve"> </w:t>
          </w:r>
          <w:r w:rsidRPr="00607626">
            <w:rPr>
              <w:lang w:val="en-MY"/>
            </w:rPr>
            <w:t>it should list your project’s results or product (or projected or intended results or product, if your project is not yet complete), and it should draw conclusions about the implications of your project.</w:t>
          </w:r>
          <w:r w:rsidRPr="00607626">
            <w:t xml:space="preserve"> Your abstract needs to be written in one long paragraph with maximum 300 words.</w:t>
          </w:r>
        </w:p>
      </w:sdtContent>
    </w:sdt>
    <w:p w14:paraId="0B101E51" w14:textId="77777777" w:rsidR="009415F9" w:rsidRDefault="009415F9" w:rsidP="003D34CC">
      <w:pPr>
        <w:rPr>
          <w:lang w:val="en-US"/>
        </w:rPr>
      </w:pPr>
    </w:p>
    <w:p w14:paraId="0467B603" w14:textId="77777777" w:rsidR="00995C22" w:rsidRDefault="00995C22" w:rsidP="003D34CC">
      <w:pPr>
        <w:pStyle w:val="TITLEATROMANPAGES"/>
        <w:spacing w:after="480"/>
      </w:pPr>
      <w:bookmarkStart w:id="8" w:name="_Toc510682703"/>
      <w:bookmarkStart w:id="9" w:name="_Toc176736503"/>
      <w:r>
        <w:lastRenderedPageBreak/>
        <w:t>TABLE OF CONTENTS</w:t>
      </w:r>
      <w:bookmarkEnd w:id="8"/>
      <w:bookmarkEnd w:id="9"/>
    </w:p>
    <w:p w14:paraId="19BE477E" w14:textId="77777777" w:rsidR="00995C22" w:rsidRPr="003D07CB" w:rsidRDefault="00B965E0" w:rsidP="003D34CC">
      <w:pPr>
        <w:pStyle w:val="PageTOC"/>
      </w:pPr>
      <w:r w:rsidRPr="003D07CB">
        <w:t>Page</w:t>
      </w:r>
    </w:p>
    <w:p w14:paraId="33C95B4E" w14:textId="77777777" w:rsidR="00746DEC" w:rsidRDefault="001D3A90">
      <w:pPr>
        <w:pStyle w:val="TOC1"/>
        <w:rPr>
          <w:rFonts w:asciiTheme="minorHAnsi" w:hAnsiTheme="minorHAnsi"/>
          <w:b w:val="0"/>
          <w:bCs w:val="0"/>
          <w:sz w:val="22"/>
          <w:lang w:eastAsia="en-MY"/>
        </w:rPr>
      </w:pPr>
      <w:r>
        <w:rPr>
          <w:lang w:val="en-US"/>
        </w:rPr>
        <w:fldChar w:fldCharType="begin"/>
      </w:r>
      <w:r>
        <w:rPr>
          <w:lang w:val="en-US"/>
        </w:rPr>
        <w:instrText xml:space="preserve"> TOC \o "1-3" \h \z \u </w:instrText>
      </w:r>
      <w:r>
        <w:rPr>
          <w:lang w:val="en-US"/>
        </w:rPr>
        <w:fldChar w:fldCharType="separate"/>
      </w:r>
      <w:hyperlink w:anchor="_Toc176736499" w:history="1">
        <w:r w:rsidR="00746DEC" w:rsidRPr="00CE3591">
          <w:rPr>
            <w:rStyle w:val="Hyperlink"/>
          </w:rPr>
          <w:t>DECLARATION</w:t>
        </w:r>
        <w:r w:rsidR="00746DEC">
          <w:rPr>
            <w:webHidden/>
          </w:rPr>
          <w:tab/>
        </w:r>
        <w:r w:rsidR="00746DEC">
          <w:rPr>
            <w:webHidden/>
          </w:rPr>
          <w:fldChar w:fldCharType="begin"/>
        </w:r>
        <w:r w:rsidR="00746DEC">
          <w:rPr>
            <w:webHidden/>
          </w:rPr>
          <w:instrText xml:space="preserve"> PAGEREF _Toc176736499 \h </w:instrText>
        </w:r>
        <w:r w:rsidR="00746DEC">
          <w:rPr>
            <w:webHidden/>
          </w:rPr>
        </w:r>
        <w:r w:rsidR="00746DEC">
          <w:rPr>
            <w:webHidden/>
          </w:rPr>
          <w:fldChar w:fldCharType="separate"/>
        </w:r>
        <w:r w:rsidR="00746DEC">
          <w:rPr>
            <w:webHidden/>
          </w:rPr>
          <w:t>ii</w:t>
        </w:r>
        <w:r w:rsidR="00746DEC">
          <w:rPr>
            <w:webHidden/>
          </w:rPr>
          <w:fldChar w:fldCharType="end"/>
        </w:r>
      </w:hyperlink>
    </w:p>
    <w:p w14:paraId="4EC09175" w14:textId="77777777" w:rsidR="00746DEC" w:rsidRDefault="00A8608A">
      <w:pPr>
        <w:pStyle w:val="TOC1"/>
        <w:rPr>
          <w:rFonts w:asciiTheme="minorHAnsi" w:hAnsiTheme="minorHAnsi"/>
          <w:b w:val="0"/>
          <w:bCs w:val="0"/>
          <w:sz w:val="22"/>
          <w:lang w:eastAsia="en-MY"/>
        </w:rPr>
      </w:pPr>
      <w:hyperlink w:anchor="_Toc176736500" w:history="1">
        <w:r w:rsidR="00746DEC" w:rsidRPr="00CE3591">
          <w:rPr>
            <w:rStyle w:val="Hyperlink"/>
          </w:rPr>
          <w:t>APPROVAL PAGE</w:t>
        </w:r>
        <w:r w:rsidR="00746DEC">
          <w:rPr>
            <w:webHidden/>
          </w:rPr>
          <w:tab/>
        </w:r>
        <w:r w:rsidR="00746DEC">
          <w:rPr>
            <w:webHidden/>
          </w:rPr>
          <w:fldChar w:fldCharType="begin"/>
        </w:r>
        <w:r w:rsidR="00746DEC">
          <w:rPr>
            <w:webHidden/>
          </w:rPr>
          <w:instrText xml:space="preserve"> PAGEREF _Toc176736500 \h </w:instrText>
        </w:r>
        <w:r w:rsidR="00746DEC">
          <w:rPr>
            <w:webHidden/>
          </w:rPr>
        </w:r>
        <w:r w:rsidR="00746DEC">
          <w:rPr>
            <w:webHidden/>
          </w:rPr>
          <w:fldChar w:fldCharType="separate"/>
        </w:r>
        <w:r w:rsidR="00746DEC">
          <w:rPr>
            <w:webHidden/>
          </w:rPr>
          <w:t>iii</w:t>
        </w:r>
        <w:r w:rsidR="00746DEC">
          <w:rPr>
            <w:webHidden/>
          </w:rPr>
          <w:fldChar w:fldCharType="end"/>
        </w:r>
      </w:hyperlink>
    </w:p>
    <w:p w14:paraId="4C991257" w14:textId="77777777" w:rsidR="00746DEC" w:rsidRDefault="00A8608A">
      <w:pPr>
        <w:pStyle w:val="TOC1"/>
        <w:rPr>
          <w:rFonts w:asciiTheme="minorHAnsi" w:hAnsiTheme="minorHAnsi"/>
          <w:b w:val="0"/>
          <w:bCs w:val="0"/>
          <w:sz w:val="22"/>
          <w:lang w:eastAsia="en-MY"/>
        </w:rPr>
      </w:pPr>
      <w:hyperlink w:anchor="_Toc176736501" w:history="1">
        <w:r w:rsidR="00746DEC" w:rsidRPr="00CE3591">
          <w:rPr>
            <w:rStyle w:val="Hyperlink"/>
          </w:rPr>
          <w:t>ACKNOWLEDGMENT</w:t>
        </w:r>
        <w:r w:rsidR="00746DEC">
          <w:rPr>
            <w:webHidden/>
          </w:rPr>
          <w:tab/>
        </w:r>
        <w:r w:rsidR="00746DEC">
          <w:rPr>
            <w:webHidden/>
          </w:rPr>
          <w:fldChar w:fldCharType="begin"/>
        </w:r>
        <w:r w:rsidR="00746DEC">
          <w:rPr>
            <w:webHidden/>
          </w:rPr>
          <w:instrText xml:space="preserve"> PAGEREF _Toc176736501 \h </w:instrText>
        </w:r>
        <w:r w:rsidR="00746DEC">
          <w:rPr>
            <w:webHidden/>
          </w:rPr>
        </w:r>
        <w:r w:rsidR="00746DEC">
          <w:rPr>
            <w:webHidden/>
          </w:rPr>
          <w:fldChar w:fldCharType="separate"/>
        </w:r>
        <w:r w:rsidR="00746DEC">
          <w:rPr>
            <w:webHidden/>
          </w:rPr>
          <w:t>iv</w:t>
        </w:r>
        <w:r w:rsidR="00746DEC">
          <w:rPr>
            <w:webHidden/>
          </w:rPr>
          <w:fldChar w:fldCharType="end"/>
        </w:r>
      </w:hyperlink>
    </w:p>
    <w:p w14:paraId="27616F78" w14:textId="77777777" w:rsidR="00746DEC" w:rsidRDefault="00A8608A">
      <w:pPr>
        <w:pStyle w:val="TOC1"/>
        <w:rPr>
          <w:rFonts w:asciiTheme="minorHAnsi" w:hAnsiTheme="minorHAnsi"/>
          <w:b w:val="0"/>
          <w:bCs w:val="0"/>
          <w:sz w:val="22"/>
          <w:lang w:eastAsia="en-MY"/>
        </w:rPr>
      </w:pPr>
      <w:hyperlink w:anchor="_Toc176736502" w:history="1">
        <w:r w:rsidR="00746DEC" w:rsidRPr="00CE3591">
          <w:rPr>
            <w:rStyle w:val="Hyperlink"/>
          </w:rPr>
          <w:t>ABSTRACT</w:t>
        </w:r>
        <w:r w:rsidR="00746DEC">
          <w:rPr>
            <w:webHidden/>
          </w:rPr>
          <w:tab/>
        </w:r>
        <w:r w:rsidR="00746DEC">
          <w:rPr>
            <w:webHidden/>
          </w:rPr>
          <w:fldChar w:fldCharType="begin"/>
        </w:r>
        <w:r w:rsidR="00746DEC">
          <w:rPr>
            <w:webHidden/>
          </w:rPr>
          <w:instrText xml:space="preserve"> PAGEREF _Toc176736502 \h </w:instrText>
        </w:r>
        <w:r w:rsidR="00746DEC">
          <w:rPr>
            <w:webHidden/>
          </w:rPr>
        </w:r>
        <w:r w:rsidR="00746DEC">
          <w:rPr>
            <w:webHidden/>
          </w:rPr>
          <w:fldChar w:fldCharType="separate"/>
        </w:r>
        <w:r w:rsidR="00746DEC">
          <w:rPr>
            <w:webHidden/>
          </w:rPr>
          <w:t>v</w:t>
        </w:r>
        <w:r w:rsidR="00746DEC">
          <w:rPr>
            <w:webHidden/>
          </w:rPr>
          <w:fldChar w:fldCharType="end"/>
        </w:r>
      </w:hyperlink>
    </w:p>
    <w:p w14:paraId="5FFE1C98" w14:textId="77777777" w:rsidR="00746DEC" w:rsidRDefault="00A8608A">
      <w:pPr>
        <w:pStyle w:val="TOC1"/>
        <w:rPr>
          <w:rFonts w:asciiTheme="minorHAnsi" w:hAnsiTheme="minorHAnsi"/>
          <w:b w:val="0"/>
          <w:bCs w:val="0"/>
          <w:sz w:val="22"/>
          <w:lang w:eastAsia="en-MY"/>
        </w:rPr>
      </w:pPr>
      <w:hyperlink w:anchor="_Toc176736503" w:history="1">
        <w:r w:rsidR="00746DEC" w:rsidRPr="00CE3591">
          <w:rPr>
            <w:rStyle w:val="Hyperlink"/>
          </w:rPr>
          <w:t>TABLE OF CONTENTS</w:t>
        </w:r>
        <w:r w:rsidR="00746DEC">
          <w:rPr>
            <w:webHidden/>
          </w:rPr>
          <w:tab/>
        </w:r>
        <w:r w:rsidR="00746DEC">
          <w:rPr>
            <w:webHidden/>
          </w:rPr>
          <w:fldChar w:fldCharType="begin"/>
        </w:r>
        <w:r w:rsidR="00746DEC">
          <w:rPr>
            <w:webHidden/>
          </w:rPr>
          <w:instrText xml:space="preserve"> PAGEREF _Toc176736503 \h </w:instrText>
        </w:r>
        <w:r w:rsidR="00746DEC">
          <w:rPr>
            <w:webHidden/>
          </w:rPr>
        </w:r>
        <w:r w:rsidR="00746DEC">
          <w:rPr>
            <w:webHidden/>
          </w:rPr>
          <w:fldChar w:fldCharType="separate"/>
        </w:r>
        <w:r w:rsidR="00746DEC">
          <w:rPr>
            <w:webHidden/>
          </w:rPr>
          <w:t>vi</w:t>
        </w:r>
        <w:r w:rsidR="00746DEC">
          <w:rPr>
            <w:webHidden/>
          </w:rPr>
          <w:fldChar w:fldCharType="end"/>
        </w:r>
      </w:hyperlink>
    </w:p>
    <w:p w14:paraId="329BD06E" w14:textId="77777777" w:rsidR="00746DEC" w:rsidRDefault="00A8608A">
      <w:pPr>
        <w:pStyle w:val="TOC1"/>
        <w:rPr>
          <w:rFonts w:asciiTheme="minorHAnsi" w:hAnsiTheme="minorHAnsi"/>
          <w:b w:val="0"/>
          <w:bCs w:val="0"/>
          <w:sz w:val="22"/>
          <w:lang w:eastAsia="en-MY"/>
        </w:rPr>
      </w:pPr>
      <w:hyperlink w:anchor="_Toc176736504" w:history="1">
        <w:r w:rsidR="00746DEC" w:rsidRPr="00CE3591">
          <w:rPr>
            <w:rStyle w:val="Hyperlink"/>
          </w:rPr>
          <w:t>LIST OF TABLES</w:t>
        </w:r>
        <w:r w:rsidR="00746DEC">
          <w:rPr>
            <w:webHidden/>
          </w:rPr>
          <w:tab/>
        </w:r>
        <w:r w:rsidR="00746DEC">
          <w:rPr>
            <w:webHidden/>
          </w:rPr>
          <w:fldChar w:fldCharType="begin"/>
        </w:r>
        <w:r w:rsidR="00746DEC">
          <w:rPr>
            <w:webHidden/>
          </w:rPr>
          <w:instrText xml:space="preserve"> PAGEREF _Toc176736504 \h </w:instrText>
        </w:r>
        <w:r w:rsidR="00746DEC">
          <w:rPr>
            <w:webHidden/>
          </w:rPr>
        </w:r>
        <w:r w:rsidR="00746DEC">
          <w:rPr>
            <w:webHidden/>
          </w:rPr>
          <w:fldChar w:fldCharType="separate"/>
        </w:r>
        <w:r w:rsidR="00746DEC">
          <w:rPr>
            <w:webHidden/>
          </w:rPr>
          <w:t>ix</w:t>
        </w:r>
        <w:r w:rsidR="00746DEC">
          <w:rPr>
            <w:webHidden/>
          </w:rPr>
          <w:fldChar w:fldCharType="end"/>
        </w:r>
      </w:hyperlink>
    </w:p>
    <w:p w14:paraId="1E97E44E" w14:textId="77777777" w:rsidR="00746DEC" w:rsidRDefault="00A8608A">
      <w:pPr>
        <w:pStyle w:val="TOC1"/>
        <w:rPr>
          <w:rFonts w:asciiTheme="minorHAnsi" w:hAnsiTheme="minorHAnsi"/>
          <w:b w:val="0"/>
          <w:bCs w:val="0"/>
          <w:sz w:val="22"/>
          <w:lang w:eastAsia="en-MY"/>
        </w:rPr>
      </w:pPr>
      <w:hyperlink w:anchor="_Toc176736505" w:history="1">
        <w:r w:rsidR="00746DEC" w:rsidRPr="00CE3591">
          <w:rPr>
            <w:rStyle w:val="Hyperlink"/>
          </w:rPr>
          <w:t>LIST OF FIGURES</w:t>
        </w:r>
        <w:r w:rsidR="00746DEC">
          <w:rPr>
            <w:webHidden/>
          </w:rPr>
          <w:tab/>
        </w:r>
        <w:r w:rsidR="00746DEC">
          <w:rPr>
            <w:webHidden/>
          </w:rPr>
          <w:fldChar w:fldCharType="begin"/>
        </w:r>
        <w:r w:rsidR="00746DEC">
          <w:rPr>
            <w:webHidden/>
          </w:rPr>
          <w:instrText xml:space="preserve"> PAGEREF _Toc176736505 \h </w:instrText>
        </w:r>
        <w:r w:rsidR="00746DEC">
          <w:rPr>
            <w:webHidden/>
          </w:rPr>
        </w:r>
        <w:r w:rsidR="00746DEC">
          <w:rPr>
            <w:webHidden/>
          </w:rPr>
          <w:fldChar w:fldCharType="separate"/>
        </w:r>
        <w:r w:rsidR="00746DEC">
          <w:rPr>
            <w:webHidden/>
          </w:rPr>
          <w:t>x</w:t>
        </w:r>
        <w:r w:rsidR="00746DEC">
          <w:rPr>
            <w:webHidden/>
          </w:rPr>
          <w:fldChar w:fldCharType="end"/>
        </w:r>
      </w:hyperlink>
    </w:p>
    <w:p w14:paraId="441E3DBB" w14:textId="77777777" w:rsidR="00746DEC" w:rsidRDefault="00A8608A">
      <w:pPr>
        <w:pStyle w:val="TOC1"/>
        <w:rPr>
          <w:rFonts w:asciiTheme="minorHAnsi" w:hAnsiTheme="minorHAnsi"/>
          <w:b w:val="0"/>
          <w:bCs w:val="0"/>
          <w:sz w:val="22"/>
          <w:lang w:eastAsia="en-MY"/>
        </w:rPr>
      </w:pPr>
      <w:hyperlink w:anchor="_Toc176736506" w:history="1">
        <w:r w:rsidR="00746DEC" w:rsidRPr="00CE3591">
          <w:rPr>
            <w:rStyle w:val="Hyperlink"/>
          </w:rPr>
          <w:t>LIST OF SYMBOLS</w:t>
        </w:r>
        <w:r w:rsidR="00746DEC">
          <w:rPr>
            <w:webHidden/>
          </w:rPr>
          <w:tab/>
        </w:r>
        <w:r w:rsidR="00746DEC">
          <w:rPr>
            <w:webHidden/>
          </w:rPr>
          <w:fldChar w:fldCharType="begin"/>
        </w:r>
        <w:r w:rsidR="00746DEC">
          <w:rPr>
            <w:webHidden/>
          </w:rPr>
          <w:instrText xml:space="preserve"> PAGEREF _Toc176736506 \h </w:instrText>
        </w:r>
        <w:r w:rsidR="00746DEC">
          <w:rPr>
            <w:webHidden/>
          </w:rPr>
        </w:r>
        <w:r w:rsidR="00746DEC">
          <w:rPr>
            <w:webHidden/>
          </w:rPr>
          <w:fldChar w:fldCharType="separate"/>
        </w:r>
        <w:r w:rsidR="00746DEC">
          <w:rPr>
            <w:webHidden/>
          </w:rPr>
          <w:t>xi</w:t>
        </w:r>
        <w:r w:rsidR="00746DEC">
          <w:rPr>
            <w:webHidden/>
          </w:rPr>
          <w:fldChar w:fldCharType="end"/>
        </w:r>
      </w:hyperlink>
    </w:p>
    <w:p w14:paraId="57330E04" w14:textId="77777777" w:rsidR="00746DEC" w:rsidRDefault="00A8608A">
      <w:pPr>
        <w:pStyle w:val="TOC1"/>
        <w:rPr>
          <w:rFonts w:asciiTheme="minorHAnsi" w:hAnsiTheme="minorHAnsi"/>
          <w:b w:val="0"/>
          <w:bCs w:val="0"/>
          <w:sz w:val="22"/>
          <w:lang w:eastAsia="en-MY"/>
        </w:rPr>
      </w:pPr>
      <w:hyperlink w:anchor="_Toc176736507" w:history="1">
        <w:r w:rsidR="00746DEC" w:rsidRPr="00CE3591">
          <w:rPr>
            <w:rStyle w:val="Hyperlink"/>
          </w:rPr>
          <w:t>LIST OF ABBREVIATIONS</w:t>
        </w:r>
        <w:r w:rsidR="00746DEC">
          <w:rPr>
            <w:webHidden/>
          </w:rPr>
          <w:tab/>
        </w:r>
        <w:r w:rsidR="00746DEC">
          <w:rPr>
            <w:webHidden/>
          </w:rPr>
          <w:fldChar w:fldCharType="begin"/>
        </w:r>
        <w:r w:rsidR="00746DEC">
          <w:rPr>
            <w:webHidden/>
          </w:rPr>
          <w:instrText xml:space="preserve"> PAGEREF _Toc176736507 \h </w:instrText>
        </w:r>
        <w:r w:rsidR="00746DEC">
          <w:rPr>
            <w:webHidden/>
          </w:rPr>
        </w:r>
        <w:r w:rsidR="00746DEC">
          <w:rPr>
            <w:webHidden/>
          </w:rPr>
          <w:fldChar w:fldCharType="separate"/>
        </w:r>
        <w:r w:rsidR="00746DEC">
          <w:rPr>
            <w:webHidden/>
          </w:rPr>
          <w:t>xii</w:t>
        </w:r>
        <w:r w:rsidR="00746DEC">
          <w:rPr>
            <w:webHidden/>
          </w:rPr>
          <w:fldChar w:fldCharType="end"/>
        </w:r>
      </w:hyperlink>
    </w:p>
    <w:p w14:paraId="5CAD9C8C" w14:textId="77777777" w:rsidR="00746DEC" w:rsidRDefault="00A8608A">
      <w:pPr>
        <w:pStyle w:val="TOC1"/>
        <w:tabs>
          <w:tab w:val="left" w:pos="2234"/>
        </w:tabs>
        <w:rPr>
          <w:rFonts w:asciiTheme="minorHAnsi" w:hAnsiTheme="minorHAnsi"/>
          <w:b w:val="0"/>
          <w:bCs w:val="0"/>
          <w:sz w:val="22"/>
          <w:lang w:eastAsia="en-MY"/>
        </w:rPr>
      </w:pPr>
      <w:hyperlink w:anchor="_Toc176736508" w:history="1">
        <w:r w:rsidR="00746DEC" w:rsidRPr="00CE3591">
          <w:rPr>
            <w:rStyle w:val="Hyperlink"/>
          </w:rPr>
          <w:t>CHAPTER 1</w:t>
        </w:r>
        <w:r w:rsidR="00746DEC">
          <w:rPr>
            <w:rFonts w:asciiTheme="minorHAnsi" w:hAnsiTheme="minorHAnsi"/>
            <w:b w:val="0"/>
            <w:bCs w:val="0"/>
            <w:sz w:val="22"/>
            <w:lang w:eastAsia="en-MY"/>
          </w:rPr>
          <w:tab/>
        </w:r>
        <w:r w:rsidR="00746DEC" w:rsidRPr="00CE3591">
          <w:rPr>
            <w:rStyle w:val="Hyperlink"/>
          </w:rPr>
          <w:t>INRODUCTION</w:t>
        </w:r>
        <w:r w:rsidR="00746DEC">
          <w:rPr>
            <w:webHidden/>
          </w:rPr>
          <w:tab/>
        </w:r>
        <w:r w:rsidR="00746DEC">
          <w:rPr>
            <w:webHidden/>
          </w:rPr>
          <w:fldChar w:fldCharType="begin"/>
        </w:r>
        <w:r w:rsidR="00746DEC">
          <w:rPr>
            <w:webHidden/>
          </w:rPr>
          <w:instrText xml:space="preserve"> PAGEREF _Toc176736508 \h </w:instrText>
        </w:r>
        <w:r w:rsidR="00746DEC">
          <w:rPr>
            <w:webHidden/>
          </w:rPr>
        </w:r>
        <w:r w:rsidR="00746DEC">
          <w:rPr>
            <w:webHidden/>
          </w:rPr>
          <w:fldChar w:fldCharType="separate"/>
        </w:r>
        <w:r w:rsidR="00746DEC">
          <w:rPr>
            <w:webHidden/>
          </w:rPr>
          <w:t>1</w:t>
        </w:r>
        <w:r w:rsidR="00746DEC">
          <w:rPr>
            <w:webHidden/>
          </w:rPr>
          <w:fldChar w:fldCharType="end"/>
        </w:r>
      </w:hyperlink>
    </w:p>
    <w:p w14:paraId="0B5B92AF" w14:textId="77777777" w:rsidR="00746DEC" w:rsidRDefault="00A8608A">
      <w:pPr>
        <w:pStyle w:val="TOC2"/>
        <w:rPr>
          <w:rFonts w:asciiTheme="minorHAnsi" w:hAnsiTheme="minorHAnsi" w:cstheme="minorBidi"/>
          <w:bCs w:val="0"/>
          <w:noProof/>
          <w:sz w:val="22"/>
          <w:szCs w:val="22"/>
          <w:lang w:eastAsia="en-MY"/>
        </w:rPr>
      </w:pPr>
      <w:hyperlink w:anchor="_Toc176736509" w:history="1">
        <w:r w:rsidR="00746DEC" w:rsidRPr="00CE3591">
          <w:rPr>
            <w:rStyle w:val="Hyperlink"/>
            <w:noProof/>
          </w:rPr>
          <w:t>1.1</w:t>
        </w:r>
        <w:r w:rsidR="00746DEC">
          <w:rPr>
            <w:rFonts w:asciiTheme="minorHAnsi" w:hAnsiTheme="minorHAnsi" w:cstheme="minorBidi"/>
            <w:bCs w:val="0"/>
            <w:noProof/>
            <w:sz w:val="22"/>
            <w:szCs w:val="22"/>
            <w:lang w:eastAsia="en-MY"/>
          </w:rPr>
          <w:tab/>
        </w:r>
        <w:r w:rsidR="00746DEC" w:rsidRPr="00CE3591">
          <w:rPr>
            <w:rStyle w:val="Hyperlink"/>
            <w:noProof/>
          </w:rPr>
          <w:t>Project Backgound</w:t>
        </w:r>
        <w:r w:rsidR="00746DEC">
          <w:rPr>
            <w:noProof/>
            <w:webHidden/>
          </w:rPr>
          <w:tab/>
        </w:r>
        <w:r w:rsidR="00746DEC">
          <w:rPr>
            <w:noProof/>
            <w:webHidden/>
          </w:rPr>
          <w:fldChar w:fldCharType="begin"/>
        </w:r>
        <w:r w:rsidR="00746DEC">
          <w:rPr>
            <w:noProof/>
            <w:webHidden/>
          </w:rPr>
          <w:instrText xml:space="preserve"> PAGEREF _Toc176736509 \h </w:instrText>
        </w:r>
        <w:r w:rsidR="00746DEC">
          <w:rPr>
            <w:noProof/>
            <w:webHidden/>
          </w:rPr>
        </w:r>
        <w:r w:rsidR="00746DEC">
          <w:rPr>
            <w:noProof/>
            <w:webHidden/>
          </w:rPr>
          <w:fldChar w:fldCharType="separate"/>
        </w:r>
        <w:r w:rsidR="00746DEC">
          <w:rPr>
            <w:noProof/>
            <w:webHidden/>
          </w:rPr>
          <w:t>1</w:t>
        </w:r>
        <w:r w:rsidR="00746DEC">
          <w:rPr>
            <w:noProof/>
            <w:webHidden/>
          </w:rPr>
          <w:fldChar w:fldCharType="end"/>
        </w:r>
      </w:hyperlink>
    </w:p>
    <w:p w14:paraId="531705A9" w14:textId="77777777" w:rsidR="00746DEC" w:rsidRDefault="00A8608A">
      <w:pPr>
        <w:pStyle w:val="TOC2"/>
        <w:rPr>
          <w:rFonts w:asciiTheme="minorHAnsi" w:hAnsiTheme="minorHAnsi" w:cstheme="minorBidi"/>
          <w:bCs w:val="0"/>
          <w:noProof/>
          <w:sz w:val="22"/>
          <w:szCs w:val="22"/>
          <w:lang w:eastAsia="en-MY"/>
        </w:rPr>
      </w:pPr>
      <w:hyperlink w:anchor="_Toc176736510" w:history="1">
        <w:r w:rsidR="00746DEC" w:rsidRPr="00CE3591">
          <w:rPr>
            <w:rStyle w:val="Hyperlink"/>
            <w:noProof/>
          </w:rPr>
          <w:t>1.2</w:t>
        </w:r>
        <w:r w:rsidR="00746DEC">
          <w:rPr>
            <w:rFonts w:asciiTheme="minorHAnsi" w:hAnsiTheme="minorHAnsi" w:cstheme="minorBidi"/>
            <w:bCs w:val="0"/>
            <w:noProof/>
            <w:sz w:val="22"/>
            <w:szCs w:val="22"/>
            <w:lang w:eastAsia="en-MY"/>
          </w:rPr>
          <w:tab/>
        </w:r>
        <w:r w:rsidR="00746DEC" w:rsidRPr="00CE3591">
          <w:rPr>
            <w:rStyle w:val="Hyperlink"/>
            <w:noProof/>
          </w:rPr>
          <w:t>Problem Statement</w:t>
        </w:r>
        <w:r w:rsidR="00746DEC">
          <w:rPr>
            <w:noProof/>
            <w:webHidden/>
          </w:rPr>
          <w:tab/>
        </w:r>
        <w:r w:rsidR="00746DEC">
          <w:rPr>
            <w:noProof/>
            <w:webHidden/>
          </w:rPr>
          <w:fldChar w:fldCharType="begin"/>
        </w:r>
        <w:r w:rsidR="00746DEC">
          <w:rPr>
            <w:noProof/>
            <w:webHidden/>
          </w:rPr>
          <w:instrText xml:space="preserve"> PAGEREF _Toc176736510 \h </w:instrText>
        </w:r>
        <w:r w:rsidR="00746DEC">
          <w:rPr>
            <w:noProof/>
            <w:webHidden/>
          </w:rPr>
        </w:r>
        <w:r w:rsidR="00746DEC">
          <w:rPr>
            <w:noProof/>
            <w:webHidden/>
          </w:rPr>
          <w:fldChar w:fldCharType="separate"/>
        </w:r>
        <w:r w:rsidR="00746DEC">
          <w:rPr>
            <w:noProof/>
            <w:webHidden/>
          </w:rPr>
          <w:t>1</w:t>
        </w:r>
        <w:r w:rsidR="00746DEC">
          <w:rPr>
            <w:noProof/>
            <w:webHidden/>
          </w:rPr>
          <w:fldChar w:fldCharType="end"/>
        </w:r>
      </w:hyperlink>
    </w:p>
    <w:p w14:paraId="3541062D" w14:textId="77777777" w:rsidR="00746DEC" w:rsidRDefault="00A8608A">
      <w:pPr>
        <w:pStyle w:val="TOC3"/>
        <w:rPr>
          <w:rFonts w:asciiTheme="minorHAnsi" w:hAnsiTheme="minorHAnsi"/>
          <w:noProof/>
          <w:lang w:eastAsia="en-MY"/>
        </w:rPr>
      </w:pPr>
      <w:hyperlink w:anchor="_Toc176736511" w:history="1">
        <w:r w:rsidR="00746DEC" w:rsidRPr="00CE3591">
          <w:rPr>
            <w:rStyle w:val="Hyperlink"/>
            <w:noProof/>
          </w:rPr>
          <w:t>1.2.1</w:t>
        </w:r>
        <w:r w:rsidR="00746DEC">
          <w:rPr>
            <w:rFonts w:asciiTheme="minorHAnsi" w:hAnsiTheme="minorHAnsi"/>
            <w:noProof/>
            <w:lang w:eastAsia="en-MY"/>
          </w:rPr>
          <w:tab/>
        </w:r>
        <w:r w:rsidR="00746DEC" w:rsidRPr="00CE3591">
          <w:rPr>
            <w:rStyle w:val="Hyperlink"/>
            <w:noProof/>
          </w:rPr>
          <w:t>Developer Tab</w:t>
        </w:r>
        <w:r w:rsidR="00746DEC">
          <w:rPr>
            <w:noProof/>
            <w:webHidden/>
          </w:rPr>
          <w:tab/>
        </w:r>
        <w:r w:rsidR="00746DEC">
          <w:rPr>
            <w:noProof/>
            <w:webHidden/>
          </w:rPr>
          <w:fldChar w:fldCharType="begin"/>
        </w:r>
        <w:r w:rsidR="00746DEC">
          <w:rPr>
            <w:noProof/>
            <w:webHidden/>
          </w:rPr>
          <w:instrText xml:space="preserve"> PAGEREF _Toc176736511 \h </w:instrText>
        </w:r>
        <w:r w:rsidR="00746DEC">
          <w:rPr>
            <w:noProof/>
            <w:webHidden/>
          </w:rPr>
        </w:r>
        <w:r w:rsidR="00746DEC">
          <w:rPr>
            <w:noProof/>
            <w:webHidden/>
          </w:rPr>
          <w:fldChar w:fldCharType="separate"/>
        </w:r>
        <w:r w:rsidR="00746DEC">
          <w:rPr>
            <w:noProof/>
            <w:webHidden/>
          </w:rPr>
          <w:t>1</w:t>
        </w:r>
        <w:r w:rsidR="00746DEC">
          <w:rPr>
            <w:noProof/>
            <w:webHidden/>
          </w:rPr>
          <w:fldChar w:fldCharType="end"/>
        </w:r>
      </w:hyperlink>
    </w:p>
    <w:p w14:paraId="1A96C7C3" w14:textId="77777777" w:rsidR="00746DEC" w:rsidRDefault="00A8608A">
      <w:pPr>
        <w:pStyle w:val="TOC3"/>
        <w:rPr>
          <w:rFonts w:asciiTheme="minorHAnsi" w:hAnsiTheme="minorHAnsi"/>
          <w:noProof/>
          <w:lang w:eastAsia="en-MY"/>
        </w:rPr>
      </w:pPr>
      <w:hyperlink w:anchor="_Toc176736512" w:history="1">
        <w:r w:rsidR="00746DEC" w:rsidRPr="00CE3591">
          <w:rPr>
            <w:rStyle w:val="Hyperlink"/>
            <w:noProof/>
          </w:rPr>
          <w:t>1.2.2</w:t>
        </w:r>
        <w:r w:rsidR="00746DEC">
          <w:rPr>
            <w:rFonts w:asciiTheme="minorHAnsi" w:hAnsiTheme="minorHAnsi"/>
            <w:noProof/>
            <w:lang w:eastAsia="en-MY"/>
          </w:rPr>
          <w:tab/>
        </w:r>
        <w:r w:rsidR="00746DEC" w:rsidRPr="00CE3591">
          <w:rPr>
            <w:rStyle w:val="Hyperlink"/>
            <w:noProof/>
          </w:rPr>
          <w:t>Navigation Pane</w:t>
        </w:r>
        <w:r w:rsidR="00746DEC">
          <w:rPr>
            <w:noProof/>
            <w:webHidden/>
          </w:rPr>
          <w:tab/>
        </w:r>
        <w:r w:rsidR="00746DEC">
          <w:rPr>
            <w:noProof/>
            <w:webHidden/>
          </w:rPr>
          <w:fldChar w:fldCharType="begin"/>
        </w:r>
        <w:r w:rsidR="00746DEC">
          <w:rPr>
            <w:noProof/>
            <w:webHidden/>
          </w:rPr>
          <w:instrText xml:space="preserve"> PAGEREF _Toc176736512 \h </w:instrText>
        </w:r>
        <w:r w:rsidR="00746DEC">
          <w:rPr>
            <w:noProof/>
            <w:webHidden/>
          </w:rPr>
        </w:r>
        <w:r w:rsidR="00746DEC">
          <w:rPr>
            <w:noProof/>
            <w:webHidden/>
          </w:rPr>
          <w:fldChar w:fldCharType="separate"/>
        </w:r>
        <w:r w:rsidR="00746DEC">
          <w:rPr>
            <w:noProof/>
            <w:webHidden/>
          </w:rPr>
          <w:t>2</w:t>
        </w:r>
        <w:r w:rsidR="00746DEC">
          <w:rPr>
            <w:noProof/>
            <w:webHidden/>
          </w:rPr>
          <w:fldChar w:fldCharType="end"/>
        </w:r>
      </w:hyperlink>
    </w:p>
    <w:p w14:paraId="257A4E65" w14:textId="77777777" w:rsidR="00746DEC" w:rsidRDefault="00A8608A">
      <w:pPr>
        <w:pStyle w:val="TOC3"/>
        <w:rPr>
          <w:rFonts w:asciiTheme="minorHAnsi" w:hAnsiTheme="minorHAnsi"/>
          <w:noProof/>
          <w:lang w:eastAsia="en-MY"/>
        </w:rPr>
      </w:pPr>
      <w:hyperlink w:anchor="_Toc176736513" w:history="1">
        <w:r w:rsidR="00746DEC" w:rsidRPr="00CE3591">
          <w:rPr>
            <w:rStyle w:val="Hyperlink"/>
            <w:noProof/>
          </w:rPr>
          <w:t>1.2.3</w:t>
        </w:r>
        <w:r w:rsidR="00746DEC">
          <w:rPr>
            <w:rFonts w:asciiTheme="minorHAnsi" w:hAnsiTheme="minorHAnsi"/>
            <w:noProof/>
            <w:lang w:eastAsia="en-MY"/>
          </w:rPr>
          <w:tab/>
        </w:r>
        <w:r w:rsidR="00746DEC" w:rsidRPr="00CE3591">
          <w:rPr>
            <w:rStyle w:val="Hyperlink"/>
            <w:noProof/>
          </w:rPr>
          <w:t>Styles Pane</w:t>
        </w:r>
        <w:r w:rsidR="00746DEC">
          <w:rPr>
            <w:noProof/>
            <w:webHidden/>
          </w:rPr>
          <w:tab/>
        </w:r>
        <w:r w:rsidR="00746DEC">
          <w:rPr>
            <w:noProof/>
            <w:webHidden/>
          </w:rPr>
          <w:fldChar w:fldCharType="begin"/>
        </w:r>
        <w:r w:rsidR="00746DEC">
          <w:rPr>
            <w:noProof/>
            <w:webHidden/>
          </w:rPr>
          <w:instrText xml:space="preserve"> PAGEREF _Toc176736513 \h </w:instrText>
        </w:r>
        <w:r w:rsidR="00746DEC">
          <w:rPr>
            <w:noProof/>
            <w:webHidden/>
          </w:rPr>
        </w:r>
        <w:r w:rsidR="00746DEC">
          <w:rPr>
            <w:noProof/>
            <w:webHidden/>
          </w:rPr>
          <w:fldChar w:fldCharType="separate"/>
        </w:r>
        <w:r w:rsidR="00746DEC">
          <w:rPr>
            <w:noProof/>
            <w:webHidden/>
          </w:rPr>
          <w:t>2</w:t>
        </w:r>
        <w:r w:rsidR="00746DEC">
          <w:rPr>
            <w:noProof/>
            <w:webHidden/>
          </w:rPr>
          <w:fldChar w:fldCharType="end"/>
        </w:r>
      </w:hyperlink>
    </w:p>
    <w:p w14:paraId="601E4843" w14:textId="77777777" w:rsidR="00746DEC" w:rsidRDefault="00A8608A">
      <w:pPr>
        <w:pStyle w:val="TOC2"/>
        <w:rPr>
          <w:rFonts w:asciiTheme="minorHAnsi" w:hAnsiTheme="minorHAnsi" w:cstheme="minorBidi"/>
          <w:bCs w:val="0"/>
          <w:noProof/>
          <w:sz w:val="22"/>
          <w:szCs w:val="22"/>
          <w:lang w:eastAsia="en-MY"/>
        </w:rPr>
      </w:pPr>
      <w:hyperlink w:anchor="_Toc176736514" w:history="1">
        <w:r w:rsidR="00746DEC" w:rsidRPr="00CE3591">
          <w:rPr>
            <w:rStyle w:val="Hyperlink"/>
            <w:noProof/>
          </w:rPr>
          <w:t>1.3</w:t>
        </w:r>
        <w:r w:rsidR="00746DEC">
          <w:rPr>
            <w:rFonts w:asciiTheme="minorHAnsi" w:hAnsiTheme="minorHAnsi" w:cstheme="minorBidi"/>
            <w:bCs w:val="0"/>
            <w:noProof/>
            <w:sz w:val="22"/>
            <w:szCs w:val="22"/>
            <w:lang w:eastAsia="en-MY"/>
          </w:rPr>
          <w:tab/>
        </w:r>
        <w:r w:rsidR="00746DEC" w:rsidRPr="00CE3591">
          <w:rPr>
            <w:rStyle w:val="Hyperlink"/>
            <w:noProof/>
          </w:rPr>
          <w:t>Objective</w:t>
        </w:r>
        <w:r w:rsidR="00746DEC">
          <w:rPr>
            <w:noProof/>
            <w:webHidden/>
          </w:rPr>
          <w:tab/>
        </w:r>
        <w:r w:rsidR="00746DEC">
          <w:rPr>
            <w:noProof/>
            <w:webHidden/>
          </w:rPr>
          <w:fldChar w:fldCharType="begin"/>
        </w:r>
        <w:r w:rsidR="00746DEC">
          <w:rPr>
            <w:noProof/>
            <w:webHidden/>
          </w:rPr>
          <w:instrText xml:space="preserve"> PAGEREF _Toc176736514 \h </w:instrText>
        </w:r>
        <w:r w:rsidR="00746DEC">
          <w:rPr>
            <w:noProof/>
            <w:webHidden/>
          </w:rPr>
        </w:r>
        <w:r w:rsidR="00746DEC">
          <w:rPr>
            <w:noProof/>
            <w:webHidden/>
          </w:rPr>
          <w:fldChar w:fldCharType="separate"/>
        </w:r>
        <w:r w:rsidR="00746DEC">
          <w:rPr>
            <w:noProof/>
            <w:webHidden/>
          </w:rPr>
          <w:t>6</w:t>
        </w:r>
        <w:r w:rsidR="00746DEC">
          <w:rPr>
            <w:noProof/>
            <w:webHidden/>
          </w:rPr>
          <w:fldChar w:fldCharType="end"/>
        </w:r>
      </w:hyperlink>
    </w:p>
    <w:p w14:paraId="04C72ECD" w14:textId="77777777" w:rsidR="00746DEC" w:rsidRDefault="00A8608A">
      <w:pPr>
        <w:pStyle w:val="TOC3"/>
        <w:rPr>
          <w:rFonts w:asciiTheme="minorHAnsi" w:hAnsiTheme="minorHAnsi"/>
          <w:noProof/>
          <w:lang w:eastAsia="en-MY"/>
        </w:rPr>
      </w:pPr>
      <w:hyperlink w:anchor="_Toc176736515" w:history="1">
        <w:r w:rsidR="00746DEC" w:rsidRPr="00CE3591">
          <w:rPr>
            <w:rStyle w:val="Hyperlink"/>
            <w:noProof/>
          </w:rPr>
          <w:t>1.3.1</w:t>
        </w:r>
        <w:r w:rsidR="00746DEC">
          <w:rPr>
            <w:rFonts w:asciiTheme="minorHAnsi" w:hAnsiTheme="minorHAnsi"/>
            <w:noProof/>
            <w:lang w:eastAsia="en-MY"/>
          </w:rPr>
          <w:tab/>
        </w:r>
        <w:r w:rsidR="00746DEC" w:rsidRPr="00CE3591">
          <w:rPr>
            <w:rStyle w:val="Hyperlink"/>
            <w:noProof/>
          </w:rPr>
          <w:t>When you click Online Video, you can paste in the embed code for the video you want to add.</w:t>
        </w:r>
        <w:r w:rsidR="00746DEC">
          <w:rPr>
            <w:noProof/>
            <w:webHidden/>
          </w:rPr>
          <w:tab/>
        </w:r>
        <w:r w:rsidR="00746DEC">
          <w:rPr>
            <w:noProof/>
            <w:webHidden/>
          </w:rPr>
          <w:fldChar w:fldCharType="begin"/>
        </w:r>
        <w:r w:rsidR="00746DEC">
          <w:rPr>
            <w:noProof/>
            <w:webHidden/>
          </w:rPr>
          <w:instrText xml:space="preserve"> PAGEREF _Toc176736515 \h </w:instrText>
        </w:r>
        <w:r w:rsidR="00746DEC">
          <w:rPr>
            <w:noProof/>
            <w:webHidden/>
          </w:rPr>
        </w:r>
        <w:r w:rsidR="00746DEC">
          <w:rPr>
            <w:noProof/>
            <w:webHidden/>
          </w:rPr>
          <w:fldChar w:fldCharType="separate"/>
        </w:r>
        <w:r w:rsidR="00746DEC">
          <w:rPr>
            <w:noProof/>
            <w:webHidden/>
          </w:rPr>
          <w:t>6</w:t>
        </w:r>
        <w:r w:rsidR="00746DEC">
          <w:rPr>
            <w:noProof/>
            <w:webHidden/>
          </w:rPr>
          <w:fldChar w:fldCharType="end"/>
        </w:r>
      </w:hyperlink>
    </w:p>
    <w:p w14:paraId="685B16A2" w14:textId="77777777" w:rsidR="00746DEC" w:rsidRDefault="00A8608A">
      <w:pPr>
        <w:pStyle w:val="TOC3"/>
        <w:rPr>
          <w:rFonts w:asciiTheme="minorHAnsi" w:hAnsiTheme="minorHAnsi"/>
          <w:noProof/>
          <w:lang w:eastAsia="en-MY"/>
        </w:rPr>
      </w:pPr>
      <w:hyperlink w:anchor="_Toc176736516" w:history="1">
        <w:r w:rsidR="00746DEC" w:rsidRPr="00CE3591">
          <w:rPr>
            <w:rStyle w:val="Hyperlink"/>
            <w:noProof/>
          </w:rPr>
          <w:t>1.3.2</w:t>
        </w:r>
        <w:r w:rsidR="00746DEC">
          <w:rPr>
            <w:rFonts w:asciiTheme="minorHAnsi" w:hAnsiTheme="minorHAnsi"/>
            <w:noProof/>
            <w:lang w:eastAsia="en-MY"/>
          </w:rPr>
          <w:tab/>
        </w:r>
        <w:r w:rsidR="00746DEC" w:rsidRPr="00CE3591">
          <w:rPr>
            <w:rStyle w:val="Hyperlink"/>
            <w:noProof/>
          </w:rPr>
          <w:t>To make your document look professionally produced, Word provides header, footer, cover page, and text box designs that complement each other.</w:t>
        </w:r>
        <w:r w:rsidR="00746DEC">
          <w:rPr>
            <w:noProof/>
            <w:webHidden/>
          </w:rPr>
          <w:tab/>
        </w:r>
        <w:r w:rsidR="00746DEC">
          <w:rPr>
            <w:noProof/>
            <w:webHidden/>
          </w:rPr>
          <w:fldChar w:fldCharType="begin"/>
        </w:r>
        <w:r w:rsidR="00746DEC">
          <w:rPr>
            <w:noProof/>
            <w:webHidden/>
          </w:rPr>
          <w:instrText xml:space="preserve"> PAGEREF _Toc176736516 \h </w:instrText>
        </w:r>
        <w:r w:rsidR="00746DEC">
          <w:rPr>
            <w:noProof/>
            <w:webHidden/>
          </w:rPr>
        </w:r>
        <w:r w:rsidR="00746DEC">
          <w:rPr>
            <w:noProof/>
            <w:webHidden/>
          </w:rPr>
          <w:fldChar w:fldCharType="separate"/>
        </w:r>
        <w:r w:rsidR="00746DEC">
          <w:rPr>
            <w:noProof/>
            <w:webHidden/>
          </w:rPr>
          <w:t>7</w:t>
        </w:r>
        <w:r w:rsidR="00746DEC">
          <w:rPr>
            <w:noProof/>
            <w:webHidden/>
          </w:rPr>
          <w:fldChar w:fldCharType="end"/>
        </w:r>
      </w:hyperlink>
    </w:p>
    <w:p w14:paraId="09802C7B" w14:textId="77777777" w:rsidR="00746DEC" w:rsidRDefault="00A8608A">
      <w:pPr>
        <w:pStyle w:val="TOC2"/>
        <w:rPr>
          <w:rFonts w:asciiTheme="minorHAnsi" w:hAnsiTheme="minorHAnsi" w:cstheme="minorBidi"/>
          <w:bCs w:val="0"/>
          <w:noProof/>
          <w:sz w:val="22"/>
          <w:szCs w:val="22"/>
          <w:lang w:eastAsia="en-MY"/>
        </w:rPr>
      </w:pPr>
      <w:hyperlink w:anchor="_Toc176736517" w:history="1">
        <w:r w:rsidR="00746DEC" w:rsidRPr="00CE3591">
          <w:rPr>
            <w:rStyle w:val="Hyperlink"/>
            <w:noProof/>
          </w:rPr>
          <w:t>1.4</w:t>
        </w:r>
        <w:r w:rsidR="00746DEC">
          <w:rPr>
            <w:rFonts w:asciiTheme="minorHAnsi" w:hAnsiTheme="minorHAnsi" w:cstheme="minorBidi"/>
            <w:bCs w:val="0"/>
            <w:noProof/>
            <w:sz w:val="22"/>
            <w:szCs w:val="22"/>
            <w:lang w:eastAsia="en-MY"/>
          </w:rPr>
          <w:tab/>
        </w:r>
        <w:r w:rsidR="00746DEC" w:rsidRPr="00CE3591">
          <w:rPr>
            <w:rStyle w:val="Hyperlink"/>
            <w:noProof/>
          </w:rPr>
          <w:t>Scope</w:t>
        </w:r>
        <w:r w:rsidR="00746DEC">
          <w:rPr>
            <w:noProof/>
            <w:webHidden/>
          </w:rPr>
          <w:tab/>
        </w:r>
        <w:r w:rsidR="00746DEC">
          <w:rPr>
            <w:noProof/>
            <w:webHidden/>
          </w:rPr>
          <w:fldChar w:fldCharType="begin"/>
        </w:r>
        <w:r w:rsidR="00746DEC">
          <w:rPr>
            <w:noProof/>
            <w:webHidden/>
          </w:rPr>
          <w:instrText xml:space="preserve"> PAGEREF _Toc176736517 \h </w:instrText>
        </w:r>
        <w:r w:rsidR="00746DEC">
          <w:rPr>
            <w:noProof/>
            <w:webHidden/>
          </w:rPr>
        </w:r>
        <w:r w:rsidR="00746DEC">
          <w:rPr>
            <w:noProof/>
            <w:webHidden/>
          </w:rPr>
          <w:fldChar w:fldCharType="separate"/>
        </w:r>
        <w:r w:rsidR="00746DEC">
          <w:rPr>
            <w:noProof/>
            <w:webHidden/>
          </w:rPr>
          <w:t>8</w:t>
        </w:r>
        <w:r w:rsidR="00746DEC">
          <w:rPr>
            <w:noProof/>
            <w:webHidden/>
          </w:rPr>
          <w:fldChar w:fldCharType="end"/>
        </w:r>
      </w:hyperlink>
    </w:p>
    <w:p w14:paraId="1537262E" w14:textId="77777777" w:rsidR="00746DEC" w:rsidRDefault="00A8608A">
      <w:pPr>
        <w:pStyle w:val="TOC1"/>
        <w:tabs>
          <w:tab w:val="left" w:pos="2234"/>
        </w:tabs>
        <w:rPr>
          <w:rFonts w:asciiTheme="minorHAnsi" w:hAnsiTheme="minorHAnsi"/>
          <w:b w:val="0"/>
          <w:bCs w:val="0"/>
          <w:sz w:val="22"/>
          <w:lang w:eastAsia="en-MY"/>
        </w:rPr>
      </w:pPr>
      <w:hyperlink w:anchor="_Toc176736518" w:history="1">
        <w:r w:rsidR="00746DEC" w:rsidRPr="00CE3591">
          <w:rPr>
            <w:rStyle w:val="Hyperlink"/>
          </w:rPr>
          <w:t>CHAPTER 2</w:t>
        </w:r>
        <w:r w:rsidR="00746DEC">
          <w:rPr>
            <w:rFonts w:asciiTheme="minorHAnsi" w:hAnsiTheme="minorHAnsi"/>
            <w:b w:val="0"/>
            <w:bCs w:val="0"/>
            <w:sz w:val="22"/>
            <w:lang w:eastAsia="en-MY"/>
          </w:rPr>
          <w:tab/>
        </w:r>
        <w:r w:rsidR="00746DEC" w:rsidRPr="00CE3591">
          <w:rPr>
            <w:rStyle w:val="Hyperlink"/>
          </w:rPr>
          <w:t>LITERATURE REVIEW</w:t>
        </w:r>
        <w:r w:rsidR="00746DEC">
          <w:rPr>
            <w:webHidden/>
          </w:rPr>
          <w:tab/>
        </w:r>
        <w:r w:rsidR="00746DEC">
          <w:rPr>
            <w:webHidden/>
          </w:rPr>
          <w:fldChar w:fldCharType="begin"/>
        </w:r>
        <w:r w:rsidR="00746DEC">
          <w:rPr>
            <w:webHidden/>
          </w:rPr>
          <w:instrText xml:space="preserve"> PAGEREF _Toc176736518 \h </w:instrText>
        </w:r>
        <w:r w:rsidR="00746DEC">
          <w:rPr>
            <w:webHidden/>
          </w:rPr>
        </w:r>
        <w:r w:rsidR="00746DEC">
          <w:rPr>
            <w:webHidden/>
          </w:rPr>
          <w:fldChar w:fldCharType="separate"/>
        </w:r>
        <w:r w:rsidR="00746DEC">
          <w:rPr>
            <w:webHidden/>
          </w:rPr>
          <w:t>12</w:t>
        </w:r>
        <w:r w:rsidR="00746DEC">
          <w:rPr>
            <w:webHidden/>
          </w:rPr>
          <w:fldChar w:fldCharType="end"/>
        </w:r>
      </w:hyperlink>
    </w:p>
    <w:p w14:paraId="7FC06EBA" w14:textId="77777777" w:rsidR="00746DEC" w:rsidRDefault="00A8608A">
      <w:pPr>
        <w:pStyle w:val="TOC2"/>
        <w:rPr>
          <w:rFonts w:asciiTheme="minorHAnsi" w:hAnsiTheme="minorHAnsi" w:cstheme="minorBidi"/>
          <w:bCs w:val="0"/>
          <w:noProof/>
          <w:sz w:val="22"/>
          <w:szCs w:val="22"/>
          <w:lang w:eastAsia="en-MY"/>
        </w:rPr>
      </w:pPr>
      <w:hyperlink w:anchor="_Toc176736519" w:history="1">
        <w:r w:rsidR="00746DEC" w:rsidRPr="00CE3591">
          <w:rPr>
            <w:rStyle w:val="Hyperlink"/>
            <w:noProof/>
          </w:rPr>
          <w:t>2.1</w:t>
        </w:r>
        <w:r w:rsidR="00746DEC">
          <w:rPr>
            <w:rFonts w:asciiTheme="minorHAnsi" w:hAnsiTheme="minorHAnsi" w:cstheme="minorBidi"/>
            <w:bCs w:val="0"/>
            <w:noProof/>
            <w:sz w:val="22"/>
            <w:szCs w:val="22"/>
            <w:lang w:eastAsia="en-MY"/>
          </w:rPr>
          <w:tab/>
        </w:r>
        <w:r w:rsidR="00746DEC" w:rsidRPr="00CE3591">
          <w:rPr>
            <w:rStyle w:val="Hyperlink"/>
            <w:noProof/>
          </w:rPr>
          <w:t>Heading 1</w:t>
        </w:r>
        <w:r w:rsidR="00746DEC">
          <w:rPr>
            <w:noProof/>
            <w:webHidden/>
          </w:rPr>
          <w:tab/>
        </w:r>
        <w:r w:rsidR="00746DEC">
          <w:rPr>
            <w:noProof/>
            <w:webHidden/>
          </w:rPr>
          <w:fldChar w:fldCharType="begin"/>
        </w:r>
        <w:r w:rsidR="00746DEC">
          <w:rPr>
            <w:noProof/>
            <w:webHidden/>
          </w:rPr>
          <w:instrText xml:space="preserve"> PAGEREF _Toc176736519 \h </w:instrText>
        </w:r>
        <w:r w:rsidR="00746DEC">
          <w:rPr>
            <w:noProof/>
            <w:webHidden/>
          </w:rPr>
        </w:r>
        <w:r w:rsidR="00746DEC">
          <w:rPr>
            <w:noProof/>
            <w:webHidden/>
          </w:rPr>
          <w:fldChar w:fldCharType="separate"/>
        </w:r>
        <w:r w:rsidR="00746DEC">
          <w:rPr>
            <w:noProof/>
            <w:webHidden/>
          </w:rPr>
          <w:t>12</w:t>
        </w:r>
        <w:r w:rsidR="00746DEC">
          <w:rPr>
            <w:noProof/>
            <w:webHidden/>
          </w:rPr>
          <w:fldChar w:fldCharType="end"/>
        </w:r>
      </w:hyperlink>
    </w:p>
    <w:p w14:paraId="1464C25F" w14:textId="77777777" w:rsidR="00746DEC" w:rsidRDefault="00A8608A">
      <w:pPr>
        <w:pStyle w:val="TOC2"/>
        <w:rPr>
          <w:rFonts w:asciiTheme="minorHAnsi" w:hAnsiTheme="minorHAnsi" w:cstheme="minorBidi"/>
          <w:bCs w:val="0"/>
          <w:noProof/>
          <w:sz w:val="22"/>
          <w:szCs w:val="22"/>
          <w:lang w:eastAsia="en-MY"/>
        </w:rPr>
      </w:pPr>
      <w:hyperlink w:anchor="_Toc176736520" w:history="1">
        <w:r w:rsidR="00746DEC" w:rsidRPr="00CE3591">
          <w:rPr>
            <w:rStyle w:val="Hyperlink"/>
            <w:noProof/>
          </w:rPr>
          <w:t>2.2</w:t>
        </w:r>
        <w:r w:rsidR="00746DEC">
          <w:rPr>
            <w:rFonts w:asciiTheme="minorHAnsi" w:hAnsiTheme="minorHAnsi" w:cstheme="minorBidi"/>
            <w:bCs w:val="0"/>
            <w:noProof/>
            <w:sz w:val="22"/>
            <w:szCs w:val="22"/>
            <w:lang w:eastAsia="en-MY"/>
          </w:rPr>
          <w:tab/>
        </w:r>
        <w:r w:rsidR="00746DEC" w:rsidRPr="00CE3591">
          <w:rPr>
            <w:rStyle w:val="Hyperlink"/>
            <w:noProof/>
          </w:rPr>
          <w:t>Heading 2</w:t>
        </w:r>
        <w:r w:rsidR="00746DEC">
          <w:rPr>
            <w:noProof/>
            <w:webHidden/>
          </w:rPr>
          <w:tab/>
        </w:r>
        <w:r w:rsidR="00746DEC">
          <w:rPr>
            <w:noProof/>
            <w:webHidden/>
          </w:rPr>
          <w:fldChar w:fldCharType="begin"/>
        </w:r>
        <w:r w:rsidR="00746DEC">
          <w:rPr>
            <w:noProof/>
            <w:webHidden/>
          </w:rPr>
          <w:instrText xml:space="preserve"> PAGEREF _Toc176736520 \h </w:instrText>
        </w:r>
        <w:r w:rsidR="00746DEC">
          <w:rPr>
            <w:noProof/>
            <w:webHidden/>
          </w:rPr>
        </w:r>
        <w:r w:rsidR="00746DEC">
          <w:rPr>
            <w:noProof/>
            <w:webHidden/>
          </w:rPr>
          <w:fldChar w:fldCharType="separate"/>
        </w:r>
        <w:r w:rsidR="00746DEC">
          <w:rPr>
            <w:noProof/>
            <w:webHidden/>
          </w:rPr>
          <w:t>12</w:t>
        </w:r>
        <w:r w:rsidR="00746DEC">
          <w:rPr>
            <w:noProof/>
            <w:webHidden/>
          </w:rPr>
          <w:fldChar w:fldCharType="end"/>
        </w:r>
      </w:hyperlink>
    </w:p>
    <w:p w14:paraId="78816018" w14:textId="77777777" w:rsidR="00746DEC" w:rsidRDefault="00A8608A">
      <w:pPr>
        <w:pStyle w:val="TOC3"/>
        <w:rPr>
          <w:rFonts w:asciiTheme="minorHAnsi" w:hAnsiTheme="minorHAnsi"/>
          <w:noProof/>
          <w:lang w:eastAsia="en-MY"/>
        </w:rPr>
      </w:pPr>
      <w:hyperlink w:anchor="_Toc176736521" w:history="1">
        <w:r w:rsidR="00746DEC" w:rsidRPr="00CE3591">
          <w:rPr>
            <w:rStyle w:val="Hyperlink"/>
            <w:noProof/>
          </w:rPr>
          <w:t>2.2.1</w:t>
        </w:r>
        <w:r w:rsidR="00746DEC">
          <w:rPr>
            <w:rFonts w:asciiTheme="minorHAnsi" w:hAnsiTheme="minorHAnsi"/>
            <w:noProof/>
            <w:lang w:eastAsia="en-MY"/>
          </w:rPr>
          <w:tab/>
        </w:r>
        <w:r w:rsidR="00746DEC" w:rsidRPr="00CE3591">
          <w:rPr>
            <w:rStyle w:val="Hyperlink"/>
            <w:noProof/>
          </w:rPr>
          <w:t>Heading 3</w:t>
        </w:r>
        <w:r w:rsidR="00746DEC">
          <w:rPr>
            <w:noProof/>
            <w:webHidden/>
          </w:rPr>
          <w:tab/>
        </w:r>
        <w:r w:rsidR="00746DEC">
          <w:rPr>
            <w:noProof/>
            <w:webHidden/>
          </w:rPr>
          <w:fldChar w:fldCharType="begin"/>
        </w:r>
        <w:r w:rsidR="00746DEC">
          <w:rPr>
            <w:noProof/>
            <w:webHidden/>
          </w:rPr>
          <w:instrText xml:space="preserve"> PAGEREF _Toc176736521 \h </w:instrText>
        </w:r>
        <w:r w:rsidR="00746DEC">
          <w:rPr>
            <w:noProof/>
            <w:webHidden/>
          </w:rPr>
        </w:r>
        <w:r w:rsidR="00746DEC">
          <w:rPr>
            <w:noProof/>
            <w:webHidden/>
          </w:rPr>
          <w:fldChar w:fldCharType="separate"/>
        </w:r>
        <w:r w:rsidR="00746DEC">
          <w:rPr>
            <w:noProof/>
            <w:webHidden/>
          </w:rPr>
          <w:t>12</w:t>
        </w:r>
        <w:r w:rsidR="00746DEC">
          <w:rPr>
            <w:noProof/>
            <w:webHidden/>
          </w:rPr>
          <w:fldChar w:fldCharType="end"/>
        </w:r>
      </w:hyperlink>
    </w:p>
    <w:p w14:paraId="165071A8" w14:textId="77777777" w:rsidR="00746DEC" w:rsidRDefault="00A8608A">
      <w:pPr>
        <w:pStyle w:val="TOC3"/>
        <w:rPr>
          <w:rFonts w:asciiTheme="minorHAnsi" w:hAnsiTheme="minorHAnsi"/>
          <w:noProof/>
          <w:lang w:eastAsia="en-MY"/>
        </w:rPr>
      </w:pPr>
      <w:hyperlink w:anchor="_Toc176736522" w:history="1">
        <w:r w:rsidR="00746DEC" w:rsidRPr="00CE3591">
          <w:rPr>
            <w:rStyle w:val="Hyperlink"/>
            <w:noProof/>
          </w:rPr>
          <w:t>2.2.2</w:t>
        </w:r>
        <w:r w:rsidR="00746DEC">
          <w:rPr>
            <w:rFonts w:asciiTheme="minorHAnsi" w:hAnsiTheme="minorHAnsi"/>
            <w:noProof/>
            <w:lang w:eastAsia="en-MY"/>
          </w:rPr>
          <w:tab/>
        </w:r>
        <w:r w:rsidR="00746DEC" w:rsidRPr="00CE3591">
          <w:rPr>
            <w:rStyle w:val="Hyperlink"/>
            <w:noProof/>
          </w:rPr>
          <w:t>Heading 3a</w:t>
        </w:r>
        <w:r w:rsidR="00746DEC">
          <w:rPr>
            <w:noProof/>
            <w:webHidden/>
          </w:rPr>
          <w:tab/>
        </w:r>
        <w:r w:rsidR="00746DEC">
          <w:rPr>
            <w:noProof/>
            <w:webHidden/>
          </w:rPr>
          <w:fldChar w:fldCharType="begin"/>
        </w:r>
        <w:r w:rsidR="00746DEC">
          <w:rPr>
            <w:noProof/>
            <w:webHidden/>
          </w:rPr>
          <w:instrText xml:space="preserve"> PAGEREF _Toc176736522 \h </w:instrText>
        </w:r>
        <w:r w:rsidR="00746DEC">
          <w:rPr>
            <w:noProof/>
            <w:webHidden/>
          </w:rPr>
        </w:r>
        <w:r w:rsidR="00746DEC">
          <w:rPr>
            <w:noProof/>
            <w:webHidden/>
          </w:rPr>
          <w:fldChar w:fldCharType="separate"/>
        </w:r>
        <w:r w:rsidR="00746DEC">
          <w:rPr>
            <w:noProof/>
            <w:webHidden/>
          </w:rPr>
          <w:t>12</w:t>
        </w:r>
        <w:r w:rsidR="00746DEC">
          <w:rPr>
            <w:noProof/>
            <w:webHidden/>
          </w:rPr>
          <w:fldChar w:fldCharType="end"/>
        </w:r>
      </w:hyperlink>
    </w:p>
    <w:p w14:paraId="2724F41A" w14:textId="77777777" w:rsidR="00746DEC" w:rsidRDefault="00A8608A">
      <w:pPr>
        <w:pStyle w:val="TOC3"/>
        <w:rPr>
          <w:rFonts w:asciiTheme="minorHAnsi" w:hAnsiTheme="minorHAnsi"/>
          <w:noProof/>
          <w:lang w:eastAsia="en-MY"/>
        </w:rPr>
      </w:pPr>
      <w:hyperlink w:anchor="_Toc176736523" w:history="1">
        <w:r w:rsidR="00746DEC" w:rsidRPr="00CE3591">
          <w:rPr>
            <w:rStyle w:val="Hyperlink"/>
            <w:noProof/>
          </w:rPr>
          <w:t>2.2.3</w:t>
        </w:r>
        <w:r w:rsidR="00746DEC">
          <w:rPr>
            <w:rFonts w:asciiTheme="minorHAnsi" w:hAnsiTheme="minorHAnsi"/>
            <w:noProof/>
            <w:lang w:eastAsia="en-MY"/>
          </w:rPr>
          <w:tab/>
        </w:r>
        <w:r w:rsidR="00746DEC" w:rsidRPr="00CE3591">
          <w:rPr>
            <w:rStyle w:val="Hyperlink"/>
            <w:noProof/>
          </w:rPr>
          <w:t>Heading 3b</w:t>
        </w:r>
        <w:r w:rsidR="00746DEC">
          <w:rPr>
            <w:noProof/>
            <w:webHidden/>
          </w:rPr>
          <w:tab/>
        </w:r>
        <w:r w:rsidR="00746DEC">
          <w:rPr>
            <w:noProof/>
            <w:webHidden/>
          </w:rPr>
          <w:fldChar w:fldCharType="begin"/>
        </w:r>
        <w:r w:rsidR="00746DEC">
          <w:rPr>
            <w:noProof/>
            <w:webHidden/>
          </w:rPr>
          <w:instrText xml:space="preserve"> PAGEREF _Toc176736523 \h </w:instrText>
        </w:r>
        <w:r w:rsidR="00746DEC">
          <w:rPr>
            <w:noProof/>
            <w:webHidden/>
          </w:rPr>
        </w:r>
        <w:r w:rsidR="00746DEC">
          <w:rPr>
            <w:noProof/>
            <w:webHidden/>
          </w:rPr>
          <w:fldChar w:fldCharType="separate"/>
        </w:r>
        <w:r w:rsidR="00746DEC">
          <w:rPr>
            <w:noProof/>
            <w:webHidden/>
          </w:rPr>
          <w:t>14</w:t>
        </w:r>
        <w:r w:rsidR="00746DEC">
          <w:rPr>
            <w:noProof/>
            <w:webHidden/>
          </w:rPr>
          <w:fldChar w:fldCharType="end"/>
        </w:r>
      </w:hyperlink>
    </w:p>
    <w:p w14:paraId="4FB55A84" w14:textId="77777777" w:rsidR="00746DEC" w:rsidRDefault="00A8608A">
      <w:pPr>
        <w:pStyle w:val="TOC2"/>
        <w:rPr>
          <w:rFonts w:asciiTheme="minorHAnsi" w:hAnsiTheme="minorHAnsi" w:cstheme="minorBidi"/>
          <w:bCs w:val="0"/>
          <w:noProof/>
          <w:sz w:val="22"/>
          <w:szCs w:val="22"/>
          <w:lang w:eastAsia="en-MY"/>
        </w:rPr>
      </w:pPr>
      <w:hyperlink w:anchor="_Toc176736524" w:history="1">
        <w:r w:rsidR="00746DEC" w:rsidRPr="00CE3591">
          <w:rPr>
            <w:rStyle w:val="Hyperlink"/>
            <w:noProof/>
          </w:rPr>
          <w:t>2.3</w:t>
        </w:r>
        <w:r w:rsidR="00746DEC">
          <w:rPr>
            <w:rFonts w:asciiTheme="minorHAnsi" w:hAnsiTheme="minorHAnsi" w:cstheme="minorBidi"/>
            <w:bCs w:val="0"/>
            <w:noProof/>
            <w:sz w:val="22"/>
            <w:szCs w:val="22"/>
            <w:lang w:eastAsia="en-MY"/>
          </w:rPr>
          <w:tab/>
        </w:r>
        <w:r w:rsidR="00746DEC" w:rsidRPr="00CE3591">
          <w:rPr>
            <w:rStyle w:val="Hyperlink"/>
            <w:noProof/>
          </w:rPr>
          <w:t>Other important styles</w:t>
        </w:r>
        <w:r w:rsidR="00746DEC">
          <w:rPr>
            <w:noProof/>
            <w:webHidden/>
          </w:rPr>
          <w:tab/>
        </w:r>
        <w:r w:rsidR="00746DEC">
          <w:rPr>
            <w:noProof/>
            <w:webHidden/>
          </w:rPr>
          <w:fldChar w:fldCharType="begin"/>
        </w:r>
        <w:r w:rsidR="00746DEC">
          <w:rPr>
            <w:noProof/>
            <w:webHidden/>
          </w:rPr>
          <w:instrText xml:space="preserve"> PAGEREF _Toc176736524 \h </w:instrText>
        </w:r>
        <w:r w:rsidR="00746DEC">
          <w:rPr>
            <w:noProof/>
            <w:webHidden/>
          </w:rPr>
        </w:r>
        <w:r w:rsidR="00746DEC">
          <w:rPr>
            <w:noProof/>
            <w:webHidden/>
          </w:rPr>
          <w:fldChar w:fldCharType="separate"/>
        </w:r>
        <w:r w:rsidR="00746DEC">
          <w:rPr>
            <w:noProof/>
            <w:webHidden/>
          </w:rPr>
          <w:t>14</w:t>
        </w:r>
        <w:r w:rsidR="00746DEC">
          <w:rPr>
            <w:noProof/>
            <w:webHidden/>
          </w:rPr>
          <w:fldChar w:fldCharType="end"/>
        </w:r>
      </w:hyperlink>
    </w:p>
    <w:p w14:paraId="7B5E6852" w14:textId="77777777" w:rsidR="00746DEC" w:rsidRDefault="00A8608A">
      <w:pPr>
        <w:pStyle w:val="TOC2"/>
        <w:rPr>
          <w:rFonts w:asciiTheme="minorHAnsi" w:hAnsiTheme="minorHAnsi" w:cstheme="minorBidi"/>
          <w:bCs w:val="0"/>
          <w:noProof/>
          <w:sz w:val="22"/>
          <w:szCs w:val="22"/>
          <w:lang w:eastAsia="en-MY"/>
        </w:rPr>
      </w:pPr>
      <w:hyperlink w:anchor="_Toc176736525" w:history="1">
        <w:r w:rsidR="00746DEC" w:rsidRPr="00CE3591">
          <w:rPr>
            <w:rStyle w:val="Hyperlink"/>
            <w:noProof/>
          </w:rPr>
          <w:t>2.4</w:t>
        </w:r>
        <w:r w:rsidR="00746DEC">
          <w:rPr>
            <w:rFonts w:asciiTheme="minorHAnsi" w:hAnsiTheme="minorHAnsi" w:cstheme="minorBidi"/>
            <w:bCs w:val="0"/>
            <w:noProof/>
            <w:sz w:val="22"/>
            <w:szCs w:val="22"/>
            <w:lang w:eastAsia="en-MY"/>
          </w:rPr>
          <w:tab/>
        </w:r>
        <w:r w:rsidR="00746DEC" w:rsidRPr="00CE3591">
          <w:rPr>
            <w:rStyle w:val="Hyperlink"/>
            <w:noProof/>
          </w:rPr>
          <w:t>Equations</w:t>
        </w:r>
        <w:r w:rsidR="00746DEC">
          <w:rPr>
            <w:noProof/>
            <w:webHidden/>
          </w:rPr>
          <w:tab/>
        </w:r>
        <w:r w:rsidR="00746DEC">
          <w:rPr>
            <w:noProof/>
            <w:webHidden/>
          </w:rPr>
          <w:fldChar w:fldCharType="begin"/>
        </w:r>
        <w:r w:rsidR="00746DEC">
          <w:rPr>
            <w:noProof/>
            <w:webHidden/>
          </w:rPr>
          <w:instrText xml:space="preserve"> PAGEREF _Toc176736525 \h </w:instrText>
        </w:r>
        <w:r w:rsidR="00746DEC">
          <w:rPr>
            <w:noProof/>
            <w:webHidden/>
          </w:rPr>
        </w:r>
        <w:r w:rsidR="00746DEC">
          <w:rPr>
            <w:noProof/>
            <w:webHidden/>
          </w:rPr>
          <w:fldChar w:fldCharType="separate"/>
        </w:r>
        <w:r w:rsidR="00746DEC">
          <w:rPr>
            <w:noProof/>
            <w:webHidden/>
          </w:rPr>
          <w:t>17</w:t>
        </w:r>
        <w:r w:rsidR="00746DEC">
          <w:rPr>
            <w:noProof/>
            <w:webHidden/>
          </w:rPr>
          <w:fldChar w:fldCharType="end"/>
        </w:r>
      </w:hyperlink>
    </w:p>
    <w:p w14:paraId="6FD500FB" w14:textId="77777777" w:rsidR="00746DEC" w:rsidRDefault="00A8608A">
      <w:pPr>
        <w:pStyle w:val="TOC2"/>
        <w:rPr>
          <w:rFonts w:asciiTheme="minorHAnsi" w:hAnsiTheme="minorHAnsi" w:cstheme="minorBidi"/>
          <w:bCs w:val="0"/>
          <w:noProof/>
          <w:sz w:val="22"/>
          <w:szCs w:val="22"/>
          <w:lang w:eastAsia="en-MY"/>
        </w:rPr>
      </w:pPr>
      <w:hyperlink w:anchor="_Toc176736526" w:history="1">
        <w:r w:rsidR="00746DEC" w:rsidRPr="00CE3591">
          <w:rPr>
            <w:rStyle w:val="Hyperlink"/>
            <w:noProof/>
          </w:rPr>
          <w:t>2.5</w:t>
        </w:r>
        <w:r w:rsidR="00746DEC">
          <w:rPr>
            <w:rFonts w:asciiTheme="minorHAnsi" w:hAnsiTheme="minorHAnsi" w:cstheme="minorBidi"/>
            <w:bCs w:val="0"/>
            <w:noProof/>
            <w:sz w:val="22"/>
            <w:szCs w:val="22"/>
            <w:lang w:eastAsia="en-MY"/>
          </w:rPr>
          <w:tab/>
        </w:r>
        <w:r w:rsidR="00746DEC" w:rsidRPr="00CE3591">
          <w:rPr>
            <w:rStyle w:val="Hyperlink"/>
            <w:noProof/>
          </w:rPr>
          <w:t>Quote</w:t>
        </w:r>
        <w:r w:rsidR="00746DEC">
          <w:rPr>
            <w:noProof/>
            <w:webHidden/>
          </w:rPr>
          <w:tab/>
        </w:r>
        <w:r w:rsidR="00746DEC">
          <w:rPr>
            <w:noProof/>
            <w:webHidden/>
          </w:rPr>
          <w:fldChar w:fldCharType="begin"/>
        </w:r>
        <w:r w:rsidR="00746DEC">
          <w:rPr>
            <w:noProof/>
            <w:webHidden/>
          </w:rPr>
          <w:instrText xml:space="preserve"> PAGEREF _Toc176736526 \h </w:instrText>
        </w:r>
        <w:r w:rsidR="00746DEC">
          <w:rPr>
            <w:noProof/>
            <w:webHidden/>
          </w:rPr>
        </w:r>
        <w:r w:rsidR="00746DEC">
          <w:rPr>
            <w:noProof/>
            <w:webHidden/>
          </w:rPr>
          <w:fldChar w:fldCharType="separate"/>
        </w:r>
        <w:r w:rsidR="00746DEC">
          <w:rPr>
            <w:noProof/>
            <w:webHidden/>
          </w:rPr>
          <w:t>17</w:t>
        </w:r>
        <w:r w:rsidR="00746DEC">
          <w:rPr>
            <w:noProof/>
            <w:webHidden/>
          </w:rPr>
          <w:fldChar w:fldCharType="end"/>
        </w:r>
      </w:hyperlink>
    </w:p>
    <w:p w14:paraId="59938C4D" w14:textId="77777777" w:rsidR="00746DEC" w:rsidRDefault="00A8608A">
      <w:pPr>
        <w:pStyle w:val="TOC1"/>
        <w:tabs>
          <w:tab w:val="left" w:pos="2234"/>
        </w:tabs>
        <w:rPr>
          <w:rFonts w:asciiTheme="minorHAnsi" w:hAnsiTheme="minorHAnsi"/>
          <w:b w:val="0"/>
          <w:bCs w:val="0"/>
          <w:sz w:val="22"/>
          <w:lang w:eastAsia="en-MY"/>
        </w:rPr>
      </w:pPr>
      <w:hyperlink w:anchor="_Toc176736527" w:history="1">
        <w:r w:rsidR="00746DEC" w:rsidRPr="00CE3591">
          <w:rPr>
            <w:rStyle w:val="Hyperlink"/>
          </w:rPr>
          <w:t>CHAPTER 3</w:t>
        </w:r>
        <w:r w:rsidR="00746DEC">
          <w:rPr>
            <w:rFonts w:asciiTheme="minorHAnsi" w:hAnsiTheme="minorHAnsi"/>
            <w:b w:val="0"/>
            <w:bCs w:val="0"/>
            <w:sz w:val="22"/>
            <w:lang w:eastAsia="en-MY"/>
          </w:rPr>
          <w:tab/>
        </w:r>
        <w:r w:rsidR="00746DEC" w:rsidRPr="00CE3591">
          <w:rPr>
            <w:rStyle w:val="Hyperlink"/>
          </w:rPr>
          <w:t>MATERIALS AND METHODOLOGY</w:t>
        </w:r>
        <w:r w:rsidR="00746DEC">
          <w:rPr>
            <w:webHidden/>
          </w:rPr>
          <w:tab/>
        </w:r>
        <w:r w:rsidR="00746DEC">
          <w:rPr>
            <w:webHidden/>
          </w:rPr>
          <w:fldChar w:fldCharType="begin"/>
        </w:r>
        <w:r w:rsidR="00746DEC">
          <w:rPr>
            <w:webHidden/>
          </w:rPr>
          <w:instrText xml:space="preserve"> PAGEREF _Toc176736527 \h </w:instrText>
        </w:r>
        <w:r w:rsidR="00746DEC">
          <w:rPr>
            <w:webHidden/>
          </w:rPr>
        </w:r>
        <w:r w:rsidR="00746DEC">
          <w:rPr>
            <w:webHidden/>
          </w:rPr>
          <w:fldChar w:fldCharType="separate"/>
        </w:r>
        <w:r w:rsidR="00746DEC">
          <w:rPr>
            <w:webHidden/>
          </w:rPr>
          <w:t>19</w:t>
        </w:r>
        <w:r w:rsidR="00746DEC">
          <w:rPr>
            <w:webHidden/>
          </w:rPr>
          <w:fldChar w:fldCharType="end"/>
        </w:r>
      </w:hyperlink>
    </w:p>
    <w:p w14:paraId="0C7A4E34" w14:textId="77777777" w:rsidR="00746DEC" w:rsidRDefault="00A8608A">
      <w:pPr>
        <w:pStyle w:val="TOC2"/>
        <w:rPr>
          <w:rFonts w:asciiTheme="minorHAnsi" w:hAnsiTheme="minorHAnsi" w:cstheme="minorBidi"/>
          <w:bCs w:val="0"/>
          <w:noProof/>
          <w:sz w:val="22"/>
          <w:szCs w:val="22"/>
          <w:lang w:eastAsia="en-MY"/>
        </w:rPr>
      </w:pPr>
      <w:hyperlink w:anchor="_Toc176736528" w:history="1">
        <w:r w:rsidR="00746DEC" w:rsidRPr="00CE3591">
          <w:rPr>
            <w:rStyle w:val="Hyperlink"/>
            <w:noProof/>
          </w:rPr>
          <w:t>3.1</w:t>
        </w:r>
        <w:r w:rsidR="00746DEC">
          <w:rPr>
            <w:rFonts w:asciiTheme="minorHAnsi" w:hAnsiTheme="minorHAnsi" w:cstheme="minorBidi"/>
            <w:bCs w:val="0"/>
            <w:noProof/>
            <w:sz w:val="22"/>
            <w:szCs w:val="22"/>
            <w:lang w:eastAsia="en-MY"/>
          </w:rPr>
          <w:tab/>
        </w:r>
        <w:r w:rsidR="00746DEC" w:rsidRPr="00CE3591">
          <w:rPr>
            <w:rStyle w:val="Hyperlink"/>
            <w:noProof/>
          </w:rPr>
          <w:t>Introduction</w:t>
        </w:r>
        <w:r w:rsidR="00746DEC">
          <w:rPr>
            <w:noProof/>
            <w:webHidden/>
          </w:rPr>
          <w:tab/>
        </w:r>
        <w:r w:rsidR="00746DEC">
          <w:rPr>
            <w:noProof/>
            <w:webHidden/>
          </w:rPr>
          <w:fldChar w:fldCharType="begin"/>
        </w:r>
        <w:r w:rsidR="00746DEC">
          <w:rPr>
            <w:noProof/>
            <w:webHidden/>
          </w:rPr>
          <w:instrText xml:space="preserve"> PAGEREF _Toc176736528 \h </w:instrText>
        </w:r>
        <w:r w:rsidR="00746DEC">
          <w:rPr>
            <w:noProof/>
            <w:webHidden/>
          </w:rPr>
        </w:r>
        <w:r w:rsidR="00746DEC">
          <w:rPr>
            <w:noProof/>
            <w:webHidden/>
          </w:rPr>
          <w:fldChar w:fldCharType="separate"/>
        </w:r>
        <w:r w:rsidR="00746DEC">
          <w:rPr>
            <w:noProof/>
            <w:webHidden/>
          </w:rPr>
          <w:t>19</w:t>
        </w:r>
        <w:r w:rsidR="00746DEC">
          <w:rPr>
            <w:noProof/>
            <w:webHidden/>
          </w:rPr>
          <w:fldChar w:fldCharType="end"/>
        </w:r>
      </w:hyperlink>
    </w:p>
    <w:p w14:paraId="4B16C767" w14:textId="77777777" w:rsidR="00746DEC" w:rsidRDefault="00A8608A">
      <w:pPr>
        <w:pStyle w:val="TOC2"/>
        <w:rPr>
          <w:rFonts w:asciiTheme="minorHAnsi" w:hAnsiTheme="minorHAnsi" w:cstheme="minorBidi"/>
          <w:bCs w:val="0"/>
          <w:noProof/>
          <w:sz w:val="22"/>
          <w:szCs w:val="22"/>
          <w:lang w:eastAsia="en-MY"/>
        </w:rPr>
      </w:pPr>
      <w:hyperlink w:anchor="_Toc176736529" w:history="1">
        <w:r w:rsidR="00746DEC" w:rsidRPr="00CE3591">
          <w:rPr>
            <w:rStyle w:val="Hyperlink"/>
            <w:noProof/>
          </w:rPr>
          <w:t>3.2</w:t>
        </w:r>
        <w:r w:rsidR="00746DEC">
          <w:rPr>
            <w:rFonts w:asciiTheme="minorHAnsi" w:hAnsiTheme="minorHAnsi" w:cstheme="minorBidi"/>
            <w:bCs w:val="0"/>
            <w:noProof/>
            <w:sz w:val="22"/>
            <w:szCs w:val="22"/>
            <w:lang w:eastAsia="en-MY"/>
          </w:rPr>
          <w:tab/>
        </w:r>
        <w:r w:rsidR="00746DEC" w:rsidRPr="00CE3591">
          <w:rPr>
            <w:rStyle w:val="Hyperlink"/>
            <w:noProof/>
          </w:rPr>
          <w:t>Heading 1</w:t>
        </w:r>
        <w:r w:rsidR="00746DEC">
          <w:rPr>
            <w:noProof/>
            <w:webHidden/>
          </w:rPr>
          <w:tab/>
        </w:r>
        <w:r w:rsidR="00746DEC">
          <w:rPr>
            <w:noProof/>
            <w:webHidden/>
          </w:rPr>
          <w:fldChar w:fldCharType="begin"/>
        </w:r>
        <w:r w:rsidR="00746DEC">
          <w:rPr>
            <w:noProof/>
            <w:webHidden/>
          </w:rPr>
          <w:instrText xml:space="preserve"> PAGEREF _Toc176736529 \h </w:instrText>
        </w:r>
        <w:r w:rsidR="00746DEC">
          <w:rPr>
            <w:noProof/>
            <w:webHidden/>
          </w:rPr>
        </w:r>
        <w:r w:rsidR="00746DEC">
          <w:rPr>
            <w:noProof/>
            <w:webHidden/>
          </w:rPr>
          <w:fldChar w:fldCharType="separate"/>
        </w:r>
        <w:r w:rsidR="00746DEC">
          <w:rPr>
            <w:noProof/>
            <w:webHidden/>
          </w:rPr>
          <w:t>19</w:t>
        </w:r>
        <w:r w:rsidR="00746DEC">
          <w:rPr>
            <w:noProof/>
            <w:webHidden/>
          </w:rPr>
          <w:fldChar w:fldCharType="end"/>
        </w:r>
      </w:hyperlink>
    </w:p>
    <w:p w14:paraId="43ECA232" w14:textId="77777777" w:rsidR="00746DEC" w:rsidRDefault="00A8608A">
      <w:pPr>
        <w:pStyle w:val="TOC2"/>
        <w:rPr>
          <w:rFonts w:asciiTheme="minorHAnsi" w:hAnsiTheme="minorHAnsi" w:cstheme="minorBidi"/>
          <w:bCs w:val="0"/>
          <w:noProof/>
          <w:sz w:val="22"/>
          <w:szCs w:val="22"/>
          <w:lang w:eastAsia="en-MY"/>
        </w:rPr>
      </w:pPr>
      <w:hyperlink w:anchor="_Toc176736530" w:history="1">
        <w:r w:rsidR="00746DEC" w:rsidRPr="00CE3591">
          <w:rPr>
            <w:rStyle w:val="Hyperlink"/>
            <w:noProof/>
          </w:rPr>
          <w:t>3.3</w:t>
        </w:r>
        <w:r w:rsidR="00746DEC">
          <w:rPr>
            <w:rFonts w:asciiTheme="minorHAnsi" w:hAnsiTheme="minorHAnsi" w:cstheme="minorBidi"/>
            <w:bCs w:val="0"/>
            <w:noProof/>
            <w:sz w:val="22"/>
            <w:szCs w:val="22"/>
            <w:lang w:eastAsia="en-MY"/>
          </w:rPr>
          <w:tab/>
        </w:r>
        <w:r w:rsidR="00746DEC" w:rsidRPr="00CE3591">
          <w:rPr>
            <w:rStyle w:val="Hyperlink"/>
            <w:noProof/>
          </w:rPr>
          <w:t>Heading 2</w:t>
        </w:r>
        <w:r w:rsidR="00746DEC">
          <w:rPr>
            <w:noProof/>
            <w:webHidden/>
          </w:rPr>
          <w:tab/>
        </w:r>
        <w:r w:rsidR="00746DEC">
          <w:rPr>
            <w:noProof/>
            <w:webHidden/>
          </w:rPr>
          <w:fldChar w:fldCharType="begin"/>
        </w:r>
        <w:r w:rsidR="00746DEC">
          <w:rPr>
            <w:noProof/>
            <w:webHidden/>
          </w:rPr>
          <w:instrText xml:space="preserve"> PAGEREF _Toc176736530 \h </w:instrText>
        </w:r>
        <w:r w:rsidR="00746DEC">
          <w:rPr>
            <w:noProof/>
            <w:webHidden/>
          </w:rPr>
        </w:r>
        <w:r w:rsidR="00746DEC">
          <w:rPr>
            <w:noProof/>
            <w:webHidden/>
          </w:rPr>
          <w:fldChar w:fldCharType="separate"/>
        </w:r>
        <w:r w:rsidR="00746DEC">
          <w:rPr>
            <w:noProof/>
            <w:webHidden/>
          </w:rPr>
          <w:t>19</w:t>
        </w:r>
        <w:r w:rsidR="00746DEC">
          <w:rPr>
            <w:noProof/>
            <w:webHidden/>
          </w:rPr>
          <w:fldChar w:fldCharType="end"/>
        </w:r>
      </w:hyperlink>
    </w:p>
    <w:p w14:paraId="68172197" w14:textId="77777777" w:rsidR="00746DEC" w:rsidRDefault="00A8608A">
      <w:pPr>
        <w:pStyle w:val="TOC3"/>
        <w:rPr>
          <w:rFonts w:asciiTheme="minorHAnsi" w:hAnsiTheme="minorHAnsi"/>
          <w:noProof/>
          <w:lang w:eastAsia="en-MY"/>
        </w:rPr>
      </w:pPr>
      <w:hyperlink w:anchor="_Toc176736531" w:history="1">
        <w:r w:rsidR="00746DEC" w:rsidRPr="00CE3591">
          <w:rPr>
            <w:rStyle w:val="Hyperlink"/>
            <w:noProof/>
          </w:rPr>
          <w:t>3.3.1</w:t>
        </w:r>
        <w:r w:rsidR="00746DEC">
          <w:rPr>
            <w:rFonts w:asciiTheme="minorHAnsi" w:hAnsiTheme="minorHAnsi"/>
            <w:noProof/>
            <w:lang w:eastAsia="en-MY"/>
          </w:rPr>
          <w:tab/>
        </w:r>
        <w:r w:rsidR="00746DEC" w:rsidRPr="00CE3591">
          <w:rPr>
            <w:rStyle w:val="Hyperlink"/>
            <w:noProof/>
          </w:rPr>
          <w:t>Heading 3a</w:t>
        </w:r>
        <w:r w:rsidR="00746DEC">
          <w:rPr>
            <w:noProof/>
            <w:webHidden/>
          </w:rPr>
          <w:tab/>
        </w:r>
        <w:r w:rsidR="00746DEC">
          <w:rPr>
            <w:noProof/>
            <w:webHidden/>
          </w:rPr>
          <w:fldChar w:fldCharType="begin"/>
        </w:r>
        <w:r w:rsidR="00746DEC">
          <w:rPr>
            <w:noProof/>
            <w:webHidden/>
          </w:rPr>
          <w:instrText xml:space="preserve"> PAGEREF _Toc176736531 \h </w:instrText>
        </w:r>
        <w:r w:rsidR="00746DEC">
          <w:rPr>
            <w:noProof/>
            <w:webHidden/>
          </w:rPr>
        </w:r>
        <w:r w:rsidR="00746DEC">
          <w:rPr>
            <w:noProof/>
            <w:webHidden/>
          </w:rPr>
          <w:fldChar w:fldCharType="separate"/>
        </w:r>
        <w:r w:rsidR="00746DEC">
          <w:rPr>
            <w:noProof/>
            <w:webHidden/>
          </w:rPr>
          <w:t>19</w:t>
        </w:r>
        <w:r w:rsidR="00746DEC">
          <w:rPr>
            <w:noProof/>
            <w:webHidden/>
          </w:rPr>
          <w:fldChar w:fldCharType="end"/>
        </w:r>
      </w:hyperlink>
    </w:p>
    <w:p w14:paraId="5A709E5B" w14:textId="77777777" w:rsidR="00746DEC" w:rsidRDefault="00A8608A">
      <w:pPr>
        <w:pStyle w:val="TOC3"/>
        <w:rPr>
          <w:rFonts w:asciiTheme="minorHAnsi" w:hAnsiTheme="minorHAnsi"/>
          <w:noProof/>
          <w:lang w:eastAsia="en-MY"/>
        </w:rPr>
      </w:pPr>
      <w:hyperlink w:anchor="_Toc176736532" w:history="1">
        <w:r w:rsidR="00746DEC" w:rsidRPr="00CE3591">
          <w:rPr>
            <w:rStyle w:val="Hyperlink"/>
            <w:noProof/>
          </w:rPr>
          <w:t>3.3.2</w:t>
        </w:r>
        <w:r w:rsidR="00746DEC">
          <w:rPr>
            <w:rFonts w:asciiTheme="minorHAnsi" w:hAnsiTheme="minorHAnsi"/>
            <w:noProof/>
            <w:lang w:eastAsia="en-MY"/>
          </w:rPr>
          <w:tab/>
        </w:r>
        <w:r w:rsidR="00746DEC" w:rsidRPr="00CE3591">
          <w:rPr>
            <w:rStyle w:val="Hyperlink"/>
            <w:noProof/>
          </w:rPr>
          <w:t>Heading 3b</w:t>
        </w:r>
        <w:r w:rsidR="00746DEC">
          <w:rPr>
            <w:noProof/>
            <w:webHidden/>
          </w:rPr>
          <w:tab/>
        </w:r>
        <w:r w:rsidR="00746DEC">
          <w:rPr>
            <w:noProof/>
            <w:webHidden/>
          </w:rPr>
          <w:fldChar w:fldCharType="begin"/>
        </w:r>
        <w:r w:rsidR="00746DEC">
          <w:rPr>
            <w:noProof/>
            <w:webHidden/>
          </w:rPr>
          <w:instrText xml:space="preserve"> PAGEREF _Toc176736532 \h </w:instrText>
        </w:r>
        <w:r w:rsidR="00746DEC">
          <w:rPr>
            <w:noProof/>
            <w:webHidden/>
          </w:rPr>
        </w:r>
        <w:r w:rsidR="00746DEC">
          <w:rPr>
            <w:noProof/>
            <w:webHidden/>
          </w:rPr>
          <w:fldChar w:fldCharType="separate"/>
        </w:r>
        <w:r w:rsidR="00746DEC">
          <w:rPr>
            <w:noProof/>
            <w:webHidden/>
          </w:rPr>
          <w:t>20</w:t>
        </w:r>
        <w:r w:rsidR="00746DEC">
          <w:rPr>
            <w:noProof/>
            <w:webHidden/>
          </w:rPr>
          <w:fldChar w:fldCharType="end"/>
        </w:r>
      </w:hyperlink>
    </w:p>
    <w:p w14:paraId="2D77F69B" w14:textId="77777777" w:rsidR="00746DEC" w:rsidRDefault="00A8608A">
      <w:pPr>
        <w:pStyle w:val="TOC3"/>
        <w:rPr>
          <w:rFonts w:asciiTheme="minorHAnsi" w:hAnsiTheme="minorHAnsi"/>
          <w:noProof/>
          <w:lang w:eastAsia="en-MY"/>
        </w:rPr>
      </w:pPr>
      <w:hyperlink w:anchor="_Toc176736533" w:history="1">
        <w:r w:rsidR="00746DEC" w:rsidRPr="00CE3591">
          <w:rPr>
            <w:rStyle w:val="Hyperlink"/>
            <w:noProof/>
          </w:rPr>
          <w:t>3.3.3</w:t>
        </w:r>
        <w:r w:rsidR="00746DEC">
          <w:rPr>
            <w:rFonts w:asciiTheme="minorHAnsi" w:hAnsiTheme="minorHAnsi"/>
            <w:noProof/>
            <w:lang w:eastAsia="en-MY"/>
          </w:rPr>
          <w:tab/>
        </w:r>
        <w:r w:rsidR="00746DEC" w:rsidRPr="00CE3591">
          <w:rPr>
            <w:rStyle w:val="Hyperlink"/>
            <w:noProof/>
          </w:rPr>
          <w:t>Heading 3c</w:t>
        </w:r>
        <w:r w:rsidR="00746DEC">
          <w:rPr>
            <w:noProof/>
            <w:webHidden/>
          </w:rPr>
          <w:tab/>
        </w:r>
        <w:r w:rsidR="00746DEC">
          <w:rPr>
            <w:noProof/>
            <w:webHidden/>
          </w:rPr>
          <w:fldChar w:fldCharType="begin"/>
        </w:r>
        <w:r w:rsidR="00746DEC">
          <w:rPr>
            <w:noProof/>
            <w:webHidden/>
          </w:rPr>
          <w:instrText xml:space="preserve"> PAGEREF _Toc176736533 \h </w:instrText>
        </w:r>
        <w:r w:rsidR="00746DEC">
          <w:rPr>
            <w:noProof/>
            <w:webHidden/>
          </w:rPr>
        </w:r>
        <w:r w:rsidR="00746DEC">
          <w:rPr>
            <w:noProof/>
            <w:webHidden/>
          </w:rPr>
          <w:fldChar w:fldCharType="separate"/>
        </w:r>
        <w:r w:rsidR="00746DEC">
          <w:rPr>
            <w:noProof/>
            <w:webHidden/>
          </w:rPr>
          <w:t>20</w:t>
        </w:r>
        <w:r w:rsidR="00746DEC">
          <w:rPr>
            <w:noProof/>
            <w:webHidden/>
          </w:rPr>
          <w:fldChar w:fldCharType="end"/>
        </w:r>
      </w:hyperlink>
    </w:p>
    <w:p w14:paraId="6E3C6136" w14:textId="77777777" w:rsidR="00746DEC" w:rsidRDefault="00A8608A">
      <w:pPr>
        <w:pStyle w:val="TOC2"/>
        <w:rPr>
          <w:rFonts w:asciiTheme="minorHAnsi" w:hAnsiTheme="minorHAnsi" w:cstheme="minorBidi"/>
          <w:bCs w:val="0"/>
          <w:noProof/>
          <w:sz w:val="22"/>
          <w:szCs w:val="22"/>
          <w:lang w:eastAsia="en-MY"/>
        </w:rPr>
      </w:pPr>
      <w:hyperlink w:anchor="_Toc176736534" w:history="1">
        <w:r w:rsidR="00746DEC" w:rsidRPr="00CE3591">
          <w:rPr>
            <w:rStyle w:val="Hyperlink"/>
            <w:noProof/>
          </w:rPr>
          <w:t>3.4</w:t>
        </w:r>
        <w:r w:rsidR="00746DEC">
          <w:rPr>
            <w:rFonts w:asciiTheme="minorHAnsi" w:hAnsiTheme="minorHAnsi" w:cstheme="minorBidi"/>
            <w:bCs w:val="0"/>
            <w:noProof/>
            <w:sz w:val="22"/>
            <w:szCs w:val="22"/>
            <w:lang w:eastAsia="en-MY"/>
          </w:rPr>
          <w:tab/>
        </w:r>
        <w:r w:rsidR="00746DEC" w:rsidRPr="00CE3591">
          <w:rPr>
            <w:rStyle w:val="Hyperlink"/>
            <w:noProof/>
          </w:rPr>
          <w:t>Other important styles</w:t>
        </w:r>
        <w:r w:rsidR="00746DEC">
          <w:rPr>
            <w:noProof/>
            <w:webHidden/>
          </w:rPr>
          <w:tab/>
        </w:r>
        <w:r w:rsidR="00746DEC">
          <w:rPr>
            <w:noProof/>
            <w:webHidden/>
          </w:rPr>
          <w:fldChar w:fldCharType="begin"/>
        </w:r>
        <w:r w:rsidR="00746DEC">
          <w:rPr>
            <w:noProof/>
            <w:webHidden/>
          </w:rPr>
          <w:instrText xml:space="preserve"> PAGEREF _Toc176736534 \h </w:instrText>
        </w:r>
        <w:r w:rsidR="00746DEC">
          <w:rPr>
            <w:noProof/>
            <w:webHidden/>
          </w:rPr>
        </w:r>
        <w:r w:rsidR="00746DEC">
          <w:rPr>
            <w:noProof/>
            <w:webHidden/>
          </w:rPr>
          <w:fldChar w:fldCharType="separate"/>
        </w:r>
        <w:r w:rsidR="00746DEC">
          <w:rPr>
            <w:noProof/>
            <w:webHidden/>
          </w:rPr>
          <w:t>20</w:t>
        </w:r>
        <w:r w:rsidR="00746DEC">
          <w:rPr>
            <w:noProof/>
            <w:webHidden/>
          </w:rPr>
          <w:fldChar w:fldCharType="end"/>
        </w:r>
      </w:hyperlink>
    </w:p>
    <w:p w14:paraId="1D6A4AB5" w14:textId="77777777" w:rsidR="00746DEC" w:rsidRDefault="00A8608A">
      <w:pPr>
        <w:pStyle w:val="TOC2"/>
        <w:rPr>
          <w:rFonts w:asciiTheme="minorHAnsi" w:hAnsiTheme="minorHAnsi" w:cstheme="minorBidi"/>
          <w:bCs w:val="0"/>
          <w:noProof/>
          <w:sz w:val="22"/>
          <w:szCs w:val="22"/>
          <w:lang w:eastAsia="en-MY"/>
        </w:rPr>
      </w:pPr>
      <w:hyperlink w:anchor="_Toc176736535" w:history="1">
        <w:r w:rsidR="00746DEC" w:rsidRPr="00CE3591">
          <w:rPr>
            <w:rStyle w:val="Hyperlink"/>
            <w:noProof/>
          </w:rPr>
          <w:t>3.5</w:t>
        </w:r>
        <w:r w:rsidR="00746DEC">
          <w:rPr>
            <w:rFonts w:asciiTheme="minorHAnsi" w:hAnsiTheme="minorHAnsi" w:cstheme="minorBidi"/>
            <w:bCs w:val="0"/>
            <w:noProof/>
            <w:sz w:val="22"/>
            <w:szCs w:val="22"/>
            <w:lang w:eastAsia="en-MY"/>
          </w:rPr>
          <w:tab/>
        </w:r>
        <w:r w:rsidR="00746DEC" w:rsidRPr="00CE3591">
          <w:rPr>
            <w:rStyle w:val="Hyperlink"/>
            <w:noProof/>
          </w:rPr>
          <w:t>Equations</w:t>
        </w:r>
        <w:r w:rsidR="00746DEC">
          <w:rPr>
            <w:noProof/>
            <w:webHidden/>
          </w:rPr>
          <w:tab/>
        </w:r>
        <w:r w:rsidR="00746DEC">
          <w:rPr>
            <w:noProof/>
            <w:webHidden/>
          </w:rPr>
          <w:fldChar w:fldCharType="begin"/>
        </w:r>
        <w:r w:rsidR="00746DEC">
          <w:rPr>
            <w:noProof/>
            <w:webHidden/>
          </w:rPr>
          <w:instrText xml:space="preserve"> PAGEREF _Toc176736535 \h </w:instrText>
        </w:r>
        <w:r w:rsidR="00746DEC">
          <w:rPr>
            <w:noProof/>
            <w:webHidden/>
          </w:rPr>
        </w:r>
        <w:r w:rsidR="00746DEC">
          <w:rPr>
            <w:noProof/>
            <w:webHidden/>
          </w:rPr>
          <w:fldChar w:fldCharType="separate"/>
        </w:r>
        <w:r w:rsidR="00746DEC">
          <w:rPr>
            <w:noProof/>
            <w:webHidden/>
          </w:rPr>
          <w:t>20</w:t>
        </w:r>
        <w:r w:rsidR="00746DEC">
          <w:rPr>
            <w:noProof/>
            <w:webHidden/>
          </w:rPr>
          <w:fldChar w:fldCharType="end"/>
        </w:r>
      </w:hyperlink>
    </w:p>
    <w:p w14:paraId="11C0BF6C" w14:textId="77777777" w:rsidR="00746DEC" w:rsidRDefault="00A8608A">
      <w:pPr>
        <w:pStyle w:val="TOC2"/>
        <w:rPr>
          <w:rFonts w:asciiTheme="minorHAnsi" w:hAnsiTheme="minorHAnsi" w:cstheme="minorBidi"/>
          <w:bCs w:val="0"/>
          <w:noProof/>
          <w:sz w:val="22"/>
          <w:szCs w:val="22"/>
          <w:lang w:eastAsia="en-MY"/>
        </w:rPr>
      </w:pPr>
      <w:hyperlink w:anchor="_Toc176736536" w:history="1">
        <w:r w:rsidR="00746DEC" w:rsidRPr="00CE3591">
          <w:rPr>
            <w:rStyle w:val="Hyperlink"/>
            <w:noProof/>
          </w:rPr>
          <w:t>3.6</w:t>
        </w:r>
        <w:r w:rsidR="00746DEC">
          <w:rPr>
            <w:rFonts w:asciiTheme="minorHAnsi" w:hAnsiTheme="minorHAnsi" w:cstheme="minorBidi"/>
            <w:bCs w:val="0"/>
            <w:noProof/>
            <w:sz w:val="22"/>
            <w:szCs w:val="22"/>
            <w:lang w:eastAsia="en-MY"/>
          </w:rPr>
          <w:tab/>
        </w:r>
        <w:r w:rsidR="00746DEC" w:rsidRPr="00CE3591">
          <w:rPr>
            <w:rStyle w:val="Hyperlink"/>
            <w:noProof/>
          </w:rPr>
          <w:t>Quote</w:t>
        </w:r>
        <w:r w:rsidR="00746DEC">
          <w:rPr>
            <w:noProof/>
            <w:webHidden/>
          </w:rPr>
          <w:tab/>
        </w:r>
        <w:r w:rsidR="00746DEC">
          <w:rPr>
            <w:noProof/>
            <w:webHidden/>
          </w:rPr>
          <w:fldChar w:fldCharType="begin"/>
        </w:r>
        <w:r w:rsidR="00746DEC">
          <w:rPr>
            <w:noProof/>
            <w:webHidden/>
          </w:rPr>
          <w:instrText xml:space="preserve"> PAGEREF _Toc176736536 \h </w:instrText>
        </w:r>
        <w:r w:rsidR="00746DEC">
          <w:rPr>
            <w:noProof/>
            <w:webHidden/>
          </w:rPr>
        </w:r>
        <w:r w:rsidR="00746DEC">
          <w:rPr>
            <w:noProof/>
            <w:webHidden/>
          </w:rPr>
          <w:fldChar w:fldCharType="separate"/>
        </w:r>
        <w:r w:rsidR="00746DEC">
          <w:rPr>
            <w:noProof/>
            <w:webHidden/>
          </w:rPr>
          <w:t>21</w:t>
        </w:r>
        <w:r w:rsidR="00746DEC">
          <w:rPr>
            <w:noProof/>
            <w:webHidden/>
          </w:rPr>
          <w:fldChar w:fldCharType="end"/>
        </w:r>
      </w:hyperlink>
    </w:p>
    <w:p w14:paraId="2A7C5885" w14:textId="77777777" w:rsidR="00746DEC" w:rsidRDefault="00A8608A">
      <w:pPr>
        <w:pStyle w:val="TOC1"/>
        <w:tabs>
          <w:tab w:val="left" w:pos="2234"/>
        </w:tabs>
        <w:rPr>
          <w:rFonts w:asciiTheme="minorHAnsi" w:hAnsiTheme="minorHAnsi"/>
          <w:b w:val="0"/>
          <w:bCs w:val="0"/>
          <w:sz w:val="22"/>
          <w:lang w:eastAsia="en-MY"/>
        </w:rPr>
      </w:pPr>
      <w:hyperlink w:anchor="_Toc176736537" w:history="1">
        <w:r w:rsidR="00746DEC" w:rsidRPr="00CE3591">
          <w:rPr>
            <w:rStyle w:val="Hyperlink"/>
          </w:rPr>
          <w:t>CHAPTER 4</w:t>
        </w:r>
        <w:r w:rsidR="00746DEC">
          <w:rPr>
            <w:rFonts w:asciiTheme="minorHAnsi" w:hAnsiTheme="minorHAnsi"/>
            <w:b w:val="0"/>
            <w:bCs w:val="0"/>
            <w:sz w:val="22"/>
            <w:lang w:eastAsia="en-MY"/>
          </w:rPr>
          <w:tab/>
        </w:r>
        <w:r w:rsidR="00746DEC" w:rsidRPr="00CE3591">
          <w:rPr>
            <w:rStyle w:val="Hyperlink"/>
          </w:rPr>
          <w:t>RESULT AND DISCUSSION</w:t>
        </w:r>
        <w:r w:rsidR="00746DEC">
          <w:rPr>
            <w:webHidden/>
          </w:rPr>
          <w:tab/>
        </w:r>
        <w:r w:rsidR="00746DEC">
          <w:rPr>
            <w:webHidden/>
          </w:rPr>
          <w:fldChar w:fldCharType="begin"/>
        </w:r>
        <w:r w:rsidR="00746DEC">
          <w:rPr>
            <w:webHidden/>
          </w:rPr>
          <w:instrText xml:space="preserve"> PAGEREF _Toc176736537 \h </w:instrText>
        </w:r>
        <w:r w:rsidR="00746DEC">
          <w:rPr>
            <w:webHidden/>
          </w:rPr>
        </w:r>
        <w:r w:rsidR="00746DEC">
          <w:rPr>
            <w:webHidden/>
          </w:rPr>
          <w:fldChar w:fldCharType="separate"/>
        </w:r>
        <w:r w:rsidR="00746DEC">
          <w:rPr>
            <w:webHidden/>
          </w:rPr>
          <w:t>22</w:t>
        </w:r>
        <w:r w:rsidR="00746DEC">
          <w:rPr>
            <w:webHidden/>
          </w:rPr>
          <w:fldChar w:fldCharType="end"/>
        </w:r>
      </w:hyperlink>
    </w:p>
    <w:p w14:paraId="7F5CA853" w14:textId="77777777" w:rsidR="00746DEC" w:rsidRDefault="00A8608A">
      <w:pPr>
        <w:pStyle w:val="TOC2"/>
        <w:rPr>
          <w:rFonts w:asciiTheme="minorHAnsi" w:hAnsiTheme="minorHAnsi" w:cstheme="minorBidi"/>
          <w:bCs w:val="0"/>
          <w:noProof/>
          <w:sz w:val="22"/>
          <w:szCs w:val="22"/>
          <w:lang w:eastAsia="en-MY"/>
        </w:rPr>
      </w:pPr>
      <w:hyperlink w:anchor="_Toc176736538" w:history="1">
        <w:r w:rsidR="00746DEC" w:rsidRPr="00CE3591">
          <w:rPr>
            <w:rStyle w:val="Hyperlink"/>
            <w:noProof/>
          </w:rPr>
          <w:t>4.1</w:t>
        </w:r>
        <w:r w:rsidR="00746DEC">
          <w:rPr>
            <w:rFonts w:asciiTheme="minorHAnsi" w:hAnsiTheme="minorHAnsi" w:cstheme="minorBidi"/>
            <w:bCs w:val="0"/>
            <w:noProof/>
            <w:sz w:val="22"/>
            <w:szCs w:val="22"/>
            <w:lang w:eastAsia="en-MY"/>
          </w:rPr>
          <w:tab/>
        </w:r>
        <w:r w:rsidR="00746DEC" w:rsidRPr="00CE3591">
          <w:rPr>
            <w:rStyle w:val="Hyperlink"/>
            <w:noProof/>
          </w:rPr>
          <w:t>Introduction</w:t>
        </w:r>
        <w:r w:rsidR="00746DEC">
          <w:rPr>
            <w:noProof/>
            <w:webHidden/>
          </w:rPr>
          <w:tab/>
        </w:r>
        <w:r w:rsidR="00746DEC">
          <w:rPr>
            <w:noProof/>
            <w:webHidden/>
          </w:rPr>
          <w:fldChar w:fldCharType="begin"/>
        </w:r>
        <w:r w:rsidR="00746DEC">
          <w:rPr>
            <w:noProof/>
            <w:webHidden/>
          </w:rPr>
          <w:instrText xml:space="preserve"> PAGEREF _Toc176736538 \h </w:instrText>
        </w:r>
        <w:r w:rsidR="00746DEC">
          <w:rPr>
            <w:noProof/>
            <w:webHidden/>
          </w:rPr>
        </w:r>
        <w:r w:rsidR="00746DEC">
          <w:rPr>
            <w:noProof/>
            <w:webHidden/>
          </w:rPr>
          <w:fldChar w:fldCharType="separate"/>
        </w:r>
        <w:r w:rsidR="00746DEC">
          <w:rPr>
            <w:noProof/>
            <w:webHidden/>
          </w:rPr>
          <w:t>22</w:t>
        </w:r>
        <w:r w:rsidR="00746DEC">
          <w:rPr>
            <w:noProof/>
            <w:webHidden/>
          </w:rPr>
          <w:fldChar w:fldCharType="end"/>
        </w:r>
      </w:hyperlink>
    </w:p>
    <w:p w14:paraId="20B27955" w14:textId="77777777" w:rsidR="00746DEC" w:rsidRDefault="00A8608A">
      <w:pPr>
        <w:pStyle w:val="TOC2"/>
        <w:rPr>
          <w:rFonts w:asciiTheme="minorHAnsi" w:hAnsiTheme="minorHAnsi" w:cstheme="minorBidi"/>
          <w:bCs w:val="0"/>
          <w:noProof/>
          <w:sz w:val="22"/>
          <w:szCs w:val="22"/>
          <w:lang w:eastAsia="en-MY"/>
        </w:rPr>
      </w:pPr>
      <w:hyperlink w:anchor="_Toc176736539" w:history="1">
        <w:r w:rsidR="00746DEC" w:rsidRPr="00CE3591">
          <w:rPr>
            <w:rStyle w:val="Hyperlink"/>
            <w:noProof/>
          </w:rPr>
          <w:t>4.2</w:t>
        </w:r>
        <w:r w:rsidR="00746DEC">
          <w:rPr>
            <w:rFonts w:asciiTheme="minorHAnsi" w:hAnsiTheme="minorHAnsi" w:cstheme="minorBidi"/>
            <w:bCs w:val="0"/>
            <w:noProof/>
            <w:sz w:val="22"/>
            <w:szCs w:val="22"/>
            <w:lang w:eastAsia="en-MY"/>
          </w:rPr>
          <w:tab/>
        </w:r>
        <w:r w:rsidR="00746DEC" w:rsidRPr="00CE3591">
          <w:rPr>
            <w:rStyle w:val="Hyperlink"/>
            <w:noProof/>
          </w:rPr>
          <w:t>Data pre-processing</w:t>
        </w:r>
        <w:r w:rsidR="00746DEC">
          <w:rPr>
            <w:noProof/>
            <w:webHidden/>
          </w:rPr>
          <w:tab/>
        </w:r>
        <w:r w:rsidR="00746DEC">
          <w:rPr>
            <w:noProof/>
            <w:webHidden/>
          </w:rPr>
          <w:fldChar w:fldCharType="begin"/>
        </w:r>
        <w:r w:rsidR="00746DEC">
          <w:rPr>
            <w:noProof/>
            <w:webHidden/>
          </w:rPr>
          <w:instrText xml:space="preserve"> PAGEREF _Toc176736539 \h </w:instrText>
        </w:r>
        <w:r w:rsidR="00746DEC">
          <w:rPr>
            <w:noProof/>
            <w:webHidden/>
          </w:rPr>
        </w:r>
        <w:r w:rsidR="00746DEC">
          <w:rPr>
            <w:noProof/>
            <w:webHidden/>
          </w:rPr>
          <w:fldChar w:fldCharType="separate"/>
        </w:r>
        <w:r w:rsidR="00746DEC">
          <w:rPr>
            <w:noProof/>
            <w:webHidden/>
          </w:rPr>
          <w:t>22</w:t>
        </w:r>
        <w:r w:rsidR="00746DEC">
          <w:rPr>
            <w:noProof/>
            <w:webHidden/>
          </w:rPr>
          <w:fldChar w:fldCharType="end"/>
        </w:r>
      </w:hyperlink>
    </w:p>
    <w:p w14:paraId="79E56B0C" w14:textId="77777777" w:rsidR="00746DEC" w:rsidRDefault="00A8608A">
      <w:pPr>
        <w:pStyle w:val="TOC3"/>
        <w:rPr>
          <w:rFonts w:asciiTheme="minorHAnsi" w:hAnsiTheme="minorHAnsi"/>
          <w:noProof/>
          <w:lang w:eastAsia="en-MY"/>
        </w:rPr>
      </w:pPr>
      <w:hyperlink w:anchor="_Toc176736540" w:history="1">
        <w:r w:rsidR="00746DEC" w:rsidRPr="00CE3591">
          <w:rPr>
            <w:rStyle w:val="Hyperlink"/>
            <w:noProof/>
          </w:rPr>
          <w:t>4.2.1</w:t>
        </w:r>
        <w:r w:rsidR="00746DEC">
          <w:rPr>
            <w:rFonts w:asciiTheme="minorHAnsi" w:hAnsiTheme="minorHAnsi"/>
            <w:noProof/>
            <w:lang w:eastAsia="en-MY"/>
          </w:rPr>
          <w:tab/>
        </w:r>
        <w:r w:rsidR="00746DEC" w:rsidRPr="00CE3591">
          <w:rPr>
            <w:rStyle w:val="Hyperlink"/>
            <w:noProof/>
          </w:rPr>
          <w:t>Individual transformation</w:t>
        </w:r>
        <w:r w:rsidR="00746DEC">
          <w:rPr>
            <w:noProof/>
            <w:webHidden/>
          </w:rPr>
          <w:tab/>
        </w:r>
        <w:r w:rsidR="00746DEC">
          <w:rPr>
            <w:noProof/>
            <w:webHidden/>
          </w:rPr>
          <w:fldChar w:fldCharType="begin"/>
        </w:r>
        <w:r w:rsidR="00746DEC">
          <w:rPr>
            <w:noProof/>
            <w:webHidden/>
          </w:rPr>
          <w:instrText xml:space="preserve"> PAGEREF _Toc176736540 \h </w:instrText>
        </w:r>
        <w:r w:rsidR="00746DEC">
          <w:rPr>
            <w:noProof/>
            <w:webHidden/>
          </w:rPr>
        </w:r>
        <w:r w:rsidR="00746DEC">
          <w:rPr>
            <w:noProof/>
            <w:webHidden/>
          </w:rPr>
          <w:fldChar w:fldCharType="separate"/>
        </w:r>
        <w:r w:rsidR="00746DEC">
          <w:rPr>
            <w:noProof/>
            <w:webHidden/>
          </w:rPr>
          <w:t>22</w:t>
        </w:r>
        <w:r w:rsidR="00746DEC">
          <w:rPr>
            <w:noProof/>
            <w:webHidden/>
          </w:rPr>
          <w:fldChar w:fldCharType="end"/>
        </w:r>
      </w:hyperlink>
    </w:p>
    <w:p w14:paraId="71489BE6" w14:textId="77777777" w:rsidR="00746DEC" w:rsidRDefault="00A8608A">
      <w:pPr>
        <w:pStyle w:val="TOC3"/>
        <w:rPr>
          <w:rFonts w:asciiTheme="minorHAnsi" w:hAnsiTheme="minorHAnsi"/>
          <w:noProof/>
          <w:lang w:eastAsia="en-MY"/>
        </w:rPr>
      </w:pPr>
      <w:hyperlink w:anchor="_Toc176736541" w:history="1">
        <w:r w:rsidR="00746DEC" w:rsidRPr="00CE3591">
          <w:rPr>
            <w:rStyle w:val="Hyperlink"/>
            <w:noProof/>
          </w:rPr>
          <w:t>4.2.2</w:t>
        </w:r>
        <w:r w:rsidR="00746DEC">
          <w:rPr>
            <w:rFonts w:asciiTheme="minorHAnsi" w:hAnsiTheme="minorHAnsi"/>
            <w:noProof/>
            <w:lang w:eastAsia="en-MY"/>
          </w:rPr>
          <w:tab/>
        </w:r>
        <w:r w:rsidR="00746DEC" w:rsidRPr="00CE3591">
          <w:rPr>
            <w:rStyle w:val="Hyperlink"/>
            <w:noProof/>
          </w:rPr>
          <w:t>Row scaling</w:t>
        </w:r>
        <w:r w:rsidR="00746DEC">
          <w:rPr>
            <w:noProof/>
            <w:webHidden/>
          </w:rPr>
          <w:tab/>
        </w:r>
        <w:r w:rsidR="00746DEC">
          <w:rPr>
            <w:noProof/>
            <w:webHidden/>
          </w:rPr>
          <w:fldChar w:fldCharType="begin"/>
        </w:r>
        <w:r w:rsidR="00746DEC">
          <w:rPr>
            <w:noProof/>
            <w:webHidden/>
          </w:rPr>
          <w:instrText xml:space="preserve"> PAGEREF _Toc176736541 \h </w:instrText>
        </w:r>
        <w:r w:rsidR="00746DEC">
          <w:rPr>
            <w:noProof/>
            <w:webHidden/>
          </w:rPr>
        </w:r>
        <w:r w:rsidR="00746DEC">
          <w:rPr>
            <w:noProof/>
            <w:webHidden/>
          </w:rPr>
          <w:fldChar w:fldCharType="separate"/>
        </w:r>
        <w:r w:rsidR="00746DEC">
          <w:rPr>
            <w:noProof/>
            <w:webHidden/>
          </w:rPr>
          <w:t>22</w:t>
        </w:r>
        <w:r w:rsidR="00746DEC">
          <w:rPr>
            <w:noProof/>
            <w:webHidden/>
          </w:rPr>
          <w:fldChar w:fldCharType="end"/>
        </w:r>
      </w:hyperlink>
    </w:p>
    <w:p w14:paraId="0991C02B" w14:textId="77777777" w:rsidR="00746DEC" w:rsidRDefault="00A8608A">
      <w:pPr>
        <w:pStyle w:val="TOC3"/>
        <w:rPr>
          <w:rFonts w:asciiTheme="minorHAnsi" w:hAnsiTheme="minorHAnsi"/>
          <w:noProof/>
          <w:lang w:eastAsia="en-MY"/>
        </w:rPr>
      </w:pPr>
      <w:hyperlink w:anchor="_Toc176736542" w:history="1">
        <w:r w:rsidR="00746DEC" w:rsidRPr="00CE3591">
          <w:rPr>
            <w:rStyle w:val="Hyperlink"/>
            <w:noProof/>
          </w:rPr>
          <w:t>4.2.3</w:t>
        </w:r>
        <w:r w:rsidR="00746DEC">
          <w:rPr>
            <w:rFonts w:asciiTheme="minorHAnsi" w:hAnsiTheme="minorHAnsi"/>
            <w:noProof/>
            <w:lang w:eastAsia="en-MY"/>
          </w:rPr>
          <w:tab/>
        </w:r>
        <w:r w:rsidR="00746DEC" w:rsidRPr="00CE3591">
          <w:rPr>
            <w:rStyle w:val="Hyperlink"/>
            <w:noProof/>
          </w:rPr>
          <w:t>Column scaling</w:t>
        </w:r>
        <w:r w:rsidR="00746DEC">
          <w:rPr>
            <w:noProof/>
            <w:webHidden/>
          </w:rPr>
          <w:tab/>
        </w:r>
        <w:r w:rsidR="00746DEC">
          <w:rPr>
            <w:noProof/>
            <w:webHidden/>
          </w:rPr>
          <w:fldChar w:fldCharType="begin"/>
        </w:r>
        <w:r w:rsidR="00746DEC">
          <w:rPr>
            <w:noProof/>
            <w:webHidden/>
          </w:rPr>
          <w:instrText xml:space="preserve"> PAGEREF _Toc176736542 \h </w:instrText>
        </w:r>
        <w:r w:rsidR="00746DEC">
          <w:rPr>
            <w:noProof/>
            <w:webHidden/>
          </w:rPr>
        </w:r>
        <w:r w:rsidR="00746DEC">
          <w:rPr>
            <w:noProof/>
            <w:webHidden/>
          </w:rPr>
          <w:fldChar w:fldCharType="separate"/>
        </w:r>
        <w:r w:rsidR="00746DEC">
          <w:rPr>
            <w:noProof/>
            <w:webHidden/>
          </w:rPr>
          <w:t>22</w:t>
        </w:r>
        <w:r w:rsidR="00746DEC">
          <w:rPr>
            <w:noProof/>
            <w:webHidden/>
          </w:rPr>
          <w:fldChar w:fldCharType="end"/>
        </w:r>
      </w:hyperlink>
    </w:p>
    <w:p w14:paraId="3785DD9B" w14:textId="77777777" w:rsidR="00746DEC" w:rsidRDefault="00A8608A">
      <w:pPr>
        <w:pStyle w:val="TOC3"/>
        <w:rPr>
          <w:rFonts w:asciiTheme="minorHAnsi" w:hAnsiTheme="minorHAnsi"/>
          <w:noProof/>
          <w:lang w:eastAsia="en-MY"/>
        </w:rPr>
      </w:pPr>
      <w:hyperlink w:anchor="_Toc176736543" w:history="1">
        <w:r w:rsidR="00746DEC" w:rsidRPr="00CE3591">
          <w:rPr>
            <w:rStyle w:val="Hyperlink"/>
            <w:noProof/>
          </w:rPr>
          <w:t>4.2.4</w:t>
        </w:r>
        <w:r w:rsidR="00746DEC">
          <w:rPr>
            <w:rFonts w:asciiTheme="minorHAnsi" w:hAnsiTheme="minorHAnsi"/>
            <w:noProof/>
            <w:lang w:eastAsia="en-MY"/>
          </w:rPr>
          <w:tab/>
        </w:r>
        <w:r w:rsidR="00746DEC" w:rsidRPr="00CE3591">
          <w:rPr>
            <w:rStyle w:val="Hyperlink"/>
            <w:noProof/>
          </w:rPr>
          <w:t>Mean centring</w:t>
        </w:r>
        <w:r w:rsidR="00746DEC">
          <w:rPr>
            <w:noProof/>
            <w:webHidden/>
          </w:rPr>
          <w:tab/>
        </w:r>
        <w:r w:rsidR="00746DEC">
          <w:rPr>
            <w:noProof/>
            <w:webHidden/>
          </w:rPr>
          <w:fldChar w:fldCharType="begin"/>
        </w:r>
        <w:r w:rsidR="00746DEC">
          <w:rPr>
            <w:noProof/>
            <w:webHidden/>
          </w:rPr>
          <w:instrText xml:space="preserve"> PAGEREF _Toc176736543 \h </w:instrText>
        </w:r>
        <w:r w:rsidR="00746DEC">
          <w:rPr>
            <w:noProof/>
            <w:webHidden/>
          </w:rPr>
        </w:r>
        <w:r w:rsidR="00746DEC">
          <w:rPr>
            <w:noProof/>
            <w:webHidden/>
          </w:rPr>
          <w:fldChar w:fldCharType="separate"/>
        </w:r>
        <w:r w:rsidR="00746DEC">
          <w:rPr>
            <w:noProof/>
            <w:webHidden/>
          </w:rPr>
          <w:t>22</w:t>
        </w:r>
        <w:r w:rsidR="00746DEC">
          <w:rPr>
            <w:noProof/>
            <w:webHidden/>
          </w:rPr>
          <w:fldChar w:fldCharType="end"/>
        </w:r>
      </w:hyperlink>
    </w:p>
    <w:p w14:paraId="25934EB0" w14:textId="77777777" w:rsidR="00746DEC" w:rsidRDefault="00A8608A">
      <w:pPr>
        <w:pStyle w:val="TOC3"/>
        <w:rPr>
          <w:rFonts w:asciiTheme="minorHAnsi" w:hAnsiTheme="minorHAnsi"/>
          <w:noProof/>
          <w:lang w:eastAsia="en-MY"/>
        </w:rPr>
      </w:pPr>
      <w:hyperlink w:anchor="_Toc176736544" w:history="1">
        <w:r w:rsidR="00746DEC" w:rsidRPr="00CE3591">
          <w:rPr>
            <w:rStyle w:val="Hyperlink"/>
            <w:noProof/>
          </w:rPr>
          <w:t>4.2.5</w:t>
        </w:r>
        <w:r w:rsidR="00746DEC">
          <w:rPr>
            <w:rFonts w:asciiTheme="minorHAnsi" w:hAnsiTheme="minorHAnsi"/>
            <w:noProof/>
            <w:lang w:eastAsia="en-MY"/>
          </w:rPr>
          <w:tab/>
        </w:r>
        <w:r w:rsidR="00746DEC" w:rsidRPr="00CE3591">
          <w:rPr>
            <w:rStyle w:val="Hyperlink"/>
            <w:noProof/>
          </w:rPr>
          <w:t>Standardisation</w:t>
        </w:r>
        <w:r w:rsidR="00746DEC">
          <w:rPr>
            <w:noProof/>
            <w:webHidden/>
          </w:rPr>
          <w:tab/>
        </w:r>
        <w:r w:rsidR="00746DEC">
          <w:rPr>
            <w:noProof/>
            <w:webHidden/>
          </w:rPr>
          <w:fldChar w:fldCharType="begin"/>
        </w:r>
        <w:r w:rsidR="00746DEC">
          <w:rPr>
            <w:noProof/>
            <w:webHidden/>
          </w:rPr>
          <w:instrText xml:space="preserve"> PAGEREF _Toc176736544 \h </w:instrText>
        </w:r>
        <w:r w:rsidR="00746DEC">
          <w:rPr>
            <w:noProof/>
            <w:webHidden/>
          </w:rPr>
        </w:r>
        <w:r w:rsidR="00746DEC">
          <w:rPr>
            <w:noProof/>
            <w:webHidden/>
          </w:rPr>
          <w:fldChar w:fldCharType="separate"/>
        </w:r>
        <w:r w:rsidR="00746DEC">
          <w:rPr>
            <w:noProof/>
            <w:webHidden/>
          </w:rPr>
          <w:t>22</w:t>
        </w:r>
        <w:r w:rsidR="00746DEC">
          <w:rPr>
            <w:noProof/>
            <w:webHidden/>
          </w:rPr>
          <w:fldChar w:fldCharType="end"/>
        </w:r>
      </w:hyperlink>
    </w:p>
    <w:p w14:paraId="1F3E8570" w14:textId="77777777" w:rsidR="00746DEC" w:rsidRDefault="00A8608A">
      <w:pPr>
        <w:pStyle w:val="TOC2"/>
        <w:rPr>
          <w:rFonts w:asciiTheme="minorHAnsi" w:hAnsiTheme="minorHAnsi" w:cstheme="minorBidi"/>
          <w:bCs w:val="0"/>
          <w:noProof/>
          <w:sz w:val="22"/>
          <w:szCs w:val="22"/>
          <w:lang w:eastAsia="en-MY"/>
        </w:rPr>
      </w:pPr>
      <w:hyperlink w:anchor="_Toc176736545" w:history="1">
        <w:r w:rsidR="00746DEC" w:rsidRPr="00CE3591">
          <w:rPr>
            <w:rStyle w:val="Hyperlink"/>
            <w:noProof/>
          </w:rPr>
          <w:t>4.3</w:t>
        </w:r>
        <w:r w:rsidR="00746DEC">
          <w:rPr>
            <w:rFonts w:asciiTheme="minorHAnsi" w:hAnsiTheme="minorHAnsi" w:cstheme="minorBidi"/>
            <w:bCs w:val="0"/>
            <w:noProof/>
            <w:sz w:val="22"/>
            <w:szCs w:val="22"/>
            <w:lang w:eastAsia="en-MY"/>
          </w:rPr>
          <w:tab/>
        </w:r>
        <w:r w:rsidR="00746DEC" w:rsidRPr="00CE3591">
          <w:rPr>
            <w:rStyle w:val="Hyperlink"/>
            <w:noProof/>
          </w:rPr>
          <w:t>Exploratory data analysis</w:t>
        </w:r>
        <w:r w:rsidR="00746DEC">
          <w:rPr>
            <w:noProof/>
            <w:webHidden/>
          </w:rPr>
          <w:tab/>
        </w:r>
        <w:r w:rsidR="00746DEC">
          <w:rPr>
            <w:noProof/>
            <w:webHidden/>
          </w:rPr>
          <w:fldChar w:fldCharType="begin"/>
        </w:r>
        <w:r w:rsidR="00746DEC">
          <w:rPr>
            <w:noProof/>
            <w:webHidden/>
          </w:rPr>
          <w:instrText xml:space="preserve"> PAGEREF _Toc176736545 \h </w:instrText>
        </w:r>
        <w:r w:rsidR="00746DEC">
          <w:rPr>
            <w:noProof/>
            <w:webHidden/>
          </w:rPr>
        </w:r>
        <w:r w:rsidR="00746DEC">
          <w:rPr>
            <w:noProof/>
            <w:webHidden/>
          </w:rPr>
          <w:fldChar w:fldCharType="separate"/>
        </w:r>
        <w:r w:rsidR="00746DEC">
          <w:rPr>
            <w:noProof/>
            <w:webHidden/>
          </w:rPr>
          <w:t>22</w:t>
        </w:r>
        <w:r w:rsidR="00746DEC">
          <w:rPr>
            <w:noProof/>
            <w:webHidden/>
          </w:rPr>
          <w:fldChar w:fldCharType="end"/>
        </w:r>
      </w:hyperlink>
    </w:p>
    <w:p w14:paraId="3C91E8D0" w14:textId="77777777" w:rsidR="00746DEC" w:rsidRDefault="00A8608A">
      <w:pPr>
        <w:pStyle w:val="TOC2"/>
        <w:rPr>
          <w:rFonts w:asciiTheme="minorHAnsi" w:hAnsiTheme="minorHAnsi" w:cstheme="minorBidi"/>
          <w:bCs w:val="0"/>
          <w:noProof/>
          <w:sz w:val="22"/>
          <w:szCs w:val="22"/>
          <w:lang w:eastAsia="en-MY"/>
        </w:rPr>
      </w:pPr>
      <w:hyperlink w:anchor="_Toc176736546" w:history="1">
        <w:r w:rsidR="00746DEC" w:rsidRPr="00CE3591">
          <w:rPr>
            <w:rStyle w:val="Hyperlink"/>
            <w:noProof/>
          </w:rPr>
          <w:t>4.4</w:t>
        </w:r>
        <w:r w:rsidR="00746DEC">
          <w:rPr>
            <w:rFonts w:asciiTheme="minorHAnsi" w:hAnsiTheme="minorHAnsi" w:cstheme="minorBidi"/>
            <w:bCs w:val="0"/>
            <w:noProof/>
            <w:sz w:val="22"/>
            <w:szCs w:val="22"/>
            <w:lang w:eastAsia="en-MY"/>
          </w:rPr>
          <w:tab/>
        </w:r>
        <w:r w:rsidR="00746DEC" w:rsidRPr="00CE3591">
          <w:rPr>
            <w:rStyle w:val="Hyperlink"/>
            <w:noProof/>
          </w:rPr>
          <w:t>Variable selection</w:t>
        </w:r>
        <w:r w:rsidR="00746DEC">
          <w:rPr>
            <w:noProof/>
            <w:webHidden/>
          </w:rPr>
          <w:tab/>
        </w:r>
        <w:r w:rsidR="00746DEC">
          <w:rPr>
            <w:noProof/>
            <w:webHidden/>
          </w:rPr>
          <w:fldChar w:fldCharType="begin"/>
        </w:r>
        <w:r w:rsidR="00746DEC">
          <w:rPr>
            <w:noProof/>
            <w:webHidden/>
          </w:rPr>
          <w:instrText xml:space="preserve"> PAGEREF _Toc176736546 \h </w:instrText>
        </w:r>
        <w:r w:rsidR="00746DEC">
          <w:rPr>
            <w:noProof/>
            <w:webHidden/>
          </w:rPr>
        </w:r>
        <w:r w:rsidR="00746DEC">
          <w:rPr>
            <w:noProof/>
            <w:webHidden/>
          </w:rPr>
          <w:fldChar w:fldCharType="separate"/>
        </w:r>
        <w:r w:rsidR="00746DEC">
          <w:rPr>
            <w:noProof/>
            <w:webHidden/>
          </w:rPr>
          <w:t>22</w:t>
        </w:r>
        <w:r w:rsidR="00746DEC">
          <w:rPr>
            <w:noProof/>
            <w:webHidden/>
          </w:rPr>
          <w:fldChar w:fldCharType="end"/>
        </w:r>
      </w:hyperlink>
    </w:p>
    <w:p w14:paraId="449D4635" w14:textId="77777777" w:rsidR="00746DEC" w:rsidRDefault="00A8608A">
      <w:pPr>
        <w:pStyle w:val="TOC3"/>
        <w:rPr>
          <w:rFonts w:asciiTheme="minorHAnsi" w:hAnsiTheme="minorHAnsi"/>
          <w:noProof/>
          <w:lang w:eastAsia="en-MY"/>
        </w:rPr>
      </w:pPr>
      <w:hyperlink w:anchor="_Toc176736547" w:history="1">
        <w:r w:rsidR="00746DEC" w:rsidRPr="00CE3591">
          <w:rPr>
            <w:rStyle w:val="Hyperlink"/>
            <w:noProof/>
          </w:rPr>
          <w:t>4.4.1</w:t>
        </w:r>
        <w:r w:rsidR="00746DEC">
          <w:rPr>
            <w:rFonts w:asciiTheme="minorHAnsi" w:hAnsiTheme="minorHAnsi"/>
            <w:noProof/>
            <w:lang w:eastAsia="en-MY"/>
          </w:rPr>
          <w:tab/>
        </w:r>
        <w:r w:rsidR="00746DEC" w:rsidRPr="00CE3591">
          <w:rPr>
            <w:rStyle w:val="Hyperlink"/>
            <w:noProof/>
          </w:rPr>
          <w:t>Multiblock methods in chemometrics</w:t>
        </w:r>
        <w:r w:rsidR="00746DEC">
          <w:rPr>
            <w:noProof/>
            <w:webHidden/>
          </w:rPr>
          <w:tab/>
        </w:r>
        <w:r w:rsidR="00746DEC">
          <w:rPr>
            <w:noProof/>
            <w:webHidden/>
          </w:rPr>
          <w:fldChar w:fldCharType="begin"/>
        </w:r>
        <w:r w:rsidR="00746DEC">
          <w:rPr>
            <w:noProof/>
            <w:webHidden/>
          </w:rPr>
          <w:instrText xml:space="preserve"> PAGEREF _Toc176736547 \h </w:instrText>
        </w:r>
        <w:r w:rsidR="00746DEC">
          <w:rPr>
            <w:noProof/>
            <w:webHidden/>
          </w:rPr>
        </w:r>
        <w:r w:rsidR="00746DEC">
          <w:rPr>
            <w:noProof/>
            <w:webHidden/>
          </w:rPr>
          <w:fldChar w:fldCharType="separate"/>
        </w:r>
        <w:r w:rsidR="00746DEC">
          <w:rPr>
            <w:noProof/>
            <w:webHidden/>
          </w:rPr>
          <w:t>23</w:t>
        </w:r>
        <w:r w:rsidR="00746DEC">
          <w:rPr>
            <w:noProof/>
            <w:webHidden/>
          </w:rPr>
          <w:fldChar w:fldCharType="end"/>
        </w:r>
      </w:hyperlink>
    </w:p>
    <w:p w14:paraId="609B4681" w14:textId="77777777" w:rsidR="00746DEC" w:rsidRDefault="00A8608A">
      <w:pPr>
        <w:pStyle w:val="TOC3"/>
        <w:rPr>
          <w:rFonts w:asciiTheme="minorHAnsi" w:hAnsiTheme="minorHAnsi"/>
          <w:noProof/>
          <w:lang w:eastAsia="en-MY"/>
        </w:rPr>
      </w:pPr>
      <w:hyperlink w:anchor="_Toc176736548" w:history="1">
        <w:r w:rsidR="00746DEC" w:rsidRPr="00CE3591">
          <w:rPr>
            <w:rStyle w:val="Hyperlink"/>
            <w:noProof/>
          </w:rPr>
          <w:t>4.4.2</w:t>
        </w:r>
        <w:r w:rsidR="00746DEC">
          <w:rPr>
            <w:rFonts w:asciiTheme="minorHAnsi" w:hAnsiTheme="minorHAnsi"/>
            <w:noProof/>
            <w:lang w:eastAsia="en-MY"/>
          </w:rPr>
          <w:tab/>
        </w:r>
        <w:r w:rsidR="00746DEC" w:rsidRPr="00CE3591">
          <w:rPr>
            <w:rStyle w:val="Hyperlink"/>
            <w:noProof/>
          </w:rPr>
          <w:t>Multiblock similarity measures</w:t>
        </w:r>
        <w:r w:rsidR="00746DEC">
          <w:rPr>
            <w:noProof/>
            <w:webHidden/>
          </w:rPr>
          <w:tab/>
        </w:r>
        <w:r w:rsidR="00746DEC">
          <w:rPr>
            <w:noProof/>
            <w:webHidden/>
          </w:rPr>
          <w:fldChar w:fldCharType="begin"/>
        </w:r>
        <w:r w:rsidR="00746DEC">
          <w:rPr>
            <w:noProof/>
            <w:webHidden/>
          </w:rPr>
          <w:instrText xml:space="preserve"> PAGEREF _Toc176736548 \h </w:instrText>
        </w:r>
        <w:r w:rsidR="00746DEC">
          <w:rPr>
            <w:noProof/>
            <w:webHidden/>
          </w:rPr>
        </w:r>
        <w:r w:rsidR="00746DEC">
          <w:rPr>
            <w:noProof/>
            <w:webHidden/>
          </w:rPr>
          <w:fldChar w:fldCharType="separate"/>
        </w:r>
        <w:r w:rsidR="00746DEC">
          <w:rPr>
            <w:noProof/>
            <w:webHidden/>
          </w:rPr>
          <w:t>23</w:t>
        </w:r>
        <w:r w:rsidR="00746DEC">
          <w:rPr>
            <w:noProof/>
            <w:webHidden/>
          </w:rPr>
          <w:fldChar w:fldCharType="end"/>
        </w:r>
      </w:hyperlink>
    </w:p>
    <w:p w14:paraId="3FECA83E" w14:textId="77777777" w:rsidR="00746DEC" w:rsidRDefault="00A8608A">
      <w:pPr>
        <w:pStyle w:val="TOC1"/>
        <w:tabs>
          <w:tab w:val="left" w:pos="2234"/>
        </w:tabs>
        <w:rPr>
          <w:rFonts w:asciiTheme="minorHAnsi" w:hAnsiTheme="minorHAnsi"/>
          <w:b w:val="0"/>
          <w:bCs w:val="0"/>
          <w:sz w:val="22"/>
          <w:lang w:eastAsia="en-MY"/>
        </w:rPr>
      </w:pPr>
      <w:hyperlink w:anchor="_Toc176736549" w:history="1">
        <w:r w:rsidR="00746DEC" w:rsidRPr="00CE3591">
          <w:rPr>
            <w:rStyle w:val="Hyperlink"/>
          </w:rPr>
          <w:t>CHAPTER 5</w:t>
        </w:r>
        <w:r w:rsidR="00746DEC">
          <w:rPr>
            <w:rFonts w:asciiTheme="minorHAnsi" w:hAnsiTheme="minorHAnsi"/>
            <w:b w:val="0"/>
            <w:bCs w:val="0"/>
            <w:sz w:val="22"/>
            <w:lang w:eastAsia="en-MY"/>
          </w:rPr>
          <w:tab/>
        </w:r>
        <w:r w:rsidR="00746DEC" w:rsidRPr="00CE3591">
          <w:rPr>
            <w:rStyle w:val="Hyperlink"/>
          </w:rPr>
          <w:t>CONCLUSION AND RECOMMENDATIONS FOR FUTURE WORK</w:t>
        </w:r>
        <w:r w:rsidR="00746DEC">
          <w:rPr>
            <w:webHidden/>
          </w:rPr>
          <w:tab/>
        </w:r>
        <w:r w:rsidR="00746DEC">
          <w:rPr>
            <w:webHidden/>
          </w:rPr>
          <w:fldChar w:fldCharType="begin"/>
        </w:r>
        <w:r w:rsidR="00746DEC">
          <w:rPr>
            <w:webHidden/>
          </w:rPr>
          <w:instrText xml:space="preserve"> PAGEREF _Toc176736549 \h </w:instrText>
        </w:r>
        <w:r w:rsidR="00746DEC">
          <w:rPr>
            <w:webHidden/>
          </w:rPr>
        </w:r>
        <w:r w:rsidR="00746DEC">
          <w:rPr>
            <w:webHidden/>
          </w:rPr>
          <w:fldChar w:fldCharType="separate"/>
        </w:r>
        <w:r w:rsidR="00746DEC">
          <w:rPr>
            <w:webHidden/>
          </w:rPr>
          <w:t>24</w:t>
        </w:r>
        <w:r w:rsidR="00746DEC">
          <w:rPr>
            <w:webHidden/>
          </w:rPr>
          <w:fldChar w:fldCharType="end"/>
        </w:r>
      </w:hyperlink>
    </w:p>
    <w:p w14:paraId="74FF2325" w14:textId="77777777" w:rsidR="00746DEC" w:rsidRDefault="00A8608A">
      <w:pPr>
        <w:pStyle w:val="TOC2"/>
        <w:rPr>
          <w:rFonts w:asciiTheme="minorHAnsi" w:hAnsiTheme="minorHAnsi" w:cstheme="minorBidi"/>
          <w:bCs w:val="0"/>
          <w:noProof/>
          <w:sz w:val="22"/>
          <w:szCs w:val="22"/>
          <w:lang w:eastAsia="en-MY"/>
        </w:rPr>
      </w:pPr>
      <w:hyperlink w:anchor="_Toc176736550" w:history="1">
        <w:r w:rsidR="00746DEC" w:rsidRPr="00CE3591">
          <w:rPr>
            <w:rStyle w:val="Hyperlink"/>
            <w:noProof/>
          </w:rPr>
          <w:t>5.1</w:t>
        </w:r>
        <w:r w:rsidR="00746DEC">
          <w:rPr>
            <w:rFonts w:asciiTheme="minorHAnsi" w:hAnsiTheme="minorHAnsi" w:cstheme="minorBidi"/>
            <w:bCs w:val="0"/>
            <w:noProof/>
            <w:sz w:val="22"/>
            <w:szCs w:val="22"/>
            <w:lang w:eastAsia="en-MY"/>
          </w:rPr>
          <w:tab/>
        </w:r>
        <w:r w:rsidR="00746DEC" w:rsidRPr="00CE3591">
          <w:rPr>
            <w:rStyle w:val="Hyperlink"/>
            <w:noProof/>
          </w:rPr>
          <w:t>Introduction</w:t>
        </w:r>
        <w:r w:rsidR="00746DEC">
          <w:rPr>
            <w:noProof/>
            <w:webHidden/>
          </w:rPr>
          <w:tab/>
        </w:r>
        <w:r w:rsidR="00746DEC">
          <w:rPr>
            <w:noProof/>
            <w:webHidden/>
          </w:rPr>
          <w:fldChar w:fldCharType="begin"/>
        </w:r>
        <w:r w:rsidR="00746DEC">
          <w:rPr>
            <w:noProof/>
            <w:webHidden/>
          </w:rPr>
          <w:instrText xml:space="preserve"> PAGEREF _Toc176736550 \h </w:instrText>
        </w:r>
        <w:r w:rsidR="00746DEC">
          <w:rPr>
            <w:noProof/>
            <w:webHidden/>
          </w:rPr>
        </w:r>
        <w:r w:rsidR="00746DEC">
          <w:rPr>
            <w:noProof/>
            <w:webHidden/>
          </w:rPr>
          <w:fldChar w:fldCharType="separate"/>
        </w:r>
        <w:r w:rsidR="00746DEC">
          <w:rPr>
            <w:noProof/>
            <w:webHidden/>
          </w:rPr>
          <w:t>24</w:t>
        </w:r>
        <w:r w:rsidR="00746DEC">
          <w:rPr>
            <w:noProof/>
            <w:webHidden/>
          </w:rPr>
          <w:fldChar w:fldCharType="end"/>
        </w:r>
      </w:hyperlink>
    </w:p>
    <w:p w14:paraId="7AF42D5C" w14:textId="77777777" w:rsidR="00746DEC" w:rsidRDefault="00A8608A">
      <w:pPr>
        <w:pStyle w:val="TOC2"/>
        <w:rPr>
          <w:rFonts w:asciiTheme="minorHAnsi" w:hAnsiTheme="minorHAnsi" w:cstheme="minorBidi"/>
          <w:bCs w:val="0"/>
          <w:noProof/>
          <w:sz w:val="22"/>
          <w:szCs w:val="22"/>
          <w:lang w:eastAsia="en-MY"/>
        </w:rPr>
      </w:pPr>
      <w:hyperlink w:anchor="_Toc176736551" w:history="1">
        <w:r w:rsidR="00746DEC" w:rsidRPr="00CE3591">
          <w:rPr>
            <w:rStyle w:val="Hyperlink"/>
            <w:noProof/>
          </w:rPr>
          <w:t>5.2</w:t>
        </w:r>
        <w:r w:rsidR="00746DEC">
          <w:rPr>
            <w:rFonts w:asciiTheme="minorHAnsi" w:hAnsiTheme="minorHAnsi" w:cstheme="minorBidi"/>
            <w:bCs w:val="0"/>
            <w:noProof/>
            <w:sz w:val="22"/>
            <w:szCs w:val="22"/>
            <w:lang w:eastAsia="en-MY"/>
          </w:rPr>
          <w:tab/>
        </w:r>
        <w:r w:rsidR="00746DEC" w:rsidRPr="00CE3591">
          <w:rPr>
            <w:rStyle w:val="Hyperlink"/>
            <w:noProof/>
          </w:rPr>
          <w:t>Regression methods</w:t>
        </w:r>
        <w:r w:rsidR="00746DEC">
          <w:rPr>
            <w:noProof/>
            <w:webHidden/>
          </w:rPr>
          <w:tab/>
        </w:r>
        <w:r w:rsidR="00746DEC">
          <w:rPr>
            <w:noProof/>
            <w:webHidden/>
          </w:rPr>
          <w:fldChar w:fldCharType="begin"/>
        </w:r>
        <w:r w:rsidR="00746DEC">
          <w:rPr>
            <w:noProof/>
            <w:webHidden/>
          </w:rPr>
          <w:instrText xml:space="preserve"> PAGEREF _Toc176736551 \h </w:instrText>
        </w:r>
        <w:r w:rsidR="00746DEC">
          <w:rPr>
            <w:noProof/>
            <w:webHidden/>
          </w:rPr>
        </w:r>
        <w:r w:rsidR="00746DEC">
          <w:rPr>
            <w:noProof/>
            <w:webHidden/>
          </w:rPr>
          <w:fldChar w:fldCharType="separate"/>
        </w:r>
        <w:r w:rsidR="00746DEC">
          <w:rPr>
            <w:noProof/>
            <w:webHidden/>
          </w:rPr>
          <w:t>24</w:t>
        </w:r>
        <w:r w:rsidR="00746DEC">
          <w:rPr>
            <w:noProof/>
            <w:webHidden/>
          </w:rPr>
          <w:fldChar w:fldCharType="end"/>
        </w:r>
      </w:hyperlink>
    </w:p>
    <w:p w14:paraId="047D2A6C" w14:textId="77777777" w:rsidR="00746DEC" w:rsidRDefault="00A8608A">
      <w:pPr>
        <w:pStyle w:val="TOC2"/>
        <w:rPr>
          <w:rFonts w:asciiTheme="minorHAnsi" w:hAnsiTheme="minorHAnsi" w:cstheme="minorBidi"/>
          <w:bCs w:val="0"/>
          <w:noProof/>
          <w:sz w:val="22"/>
          <w:szCs w:val="22"/>
          <w:lang w:eastAsia="en-MY"/>
        </w:rPr>
      </w:pPr>
      <w:hyperlink w:anchor="_Toc176736552" w:history="1">
        <w:r w:rsidR="00746DEC" w:rsidRPr="00CE3591">
          <w:rPr>
            <w:rStyle w:val="Hyperlink"/>
            <w:noProof/>
          </w:rPr>
          <w:t>5.3</w:t>
        </w:r>
        <w:r w:rsidR="00746DEC">
          <w:rPr>
            <w:rFonts w:asciiTheme="minorHAnsi" w:hAnsiTheme="minorHAnsi" w:cstheme="minorBidi"/>
            <w:bCs w:val="0"/>
            <w:noProof/>
            <w:sz w:val="22"/>
            <w:szCs w:val="22"/>
            <w:lang w:eastAsia="en-MY"/>
          </w:rPr>
          <w:tab/>
        </w:r>
        <w:r w:rsidR="00746DEC" w:rsidRPr="00CE3591">
          <w:rPr>
            <w:rStyle w:val="Hyperlink"/>
            <w:noProof/>
          </w:rPr>
          <w:t>Principal Component Analysis</w:t>
        </w:r>
        <w:r w:rsidR="00746DEC">
          <w:rPr>
            <w:noProof/>
            <w:webHidden/>
          </w:rPr>
          <w:tab/>
        </w:r>
        <w:r w:rsidR="00746DEC">
          <w:rPr>
            <w:noProof/>
            <w:webHidden/>
          </w:rPr>
          <w:fldChar w:fldCharType="begin"/>
        </w:r>
        <w:r w:rsidR="00746DEC">
          <w:rPr>
            <w:noProof/>
            <w:webHidden/>
          </w:rPr>
          <w:instrText xml:space="preserve"> PAGEREF _Toc176736552 \h </w:instrText>
        </w:r>
        <w:r w:rsidR="00746DEC">
          <w:rPr>
            <w:noProof/>
            <w:webHidden/>
          </w:rPr>
        </w:r>
        <w:r w:rsidR="00746DEC">
          <w:rPr>
            <w:noProof/>
            <w:webHidden/>
          </w:rPr>
          <w:fldChar w:fldCharType="separate"/>
        </w:r>
        <w:r w:rsidR="00746DEC">
          <w:rPr>
            <w:noProof/>
            <w:webHidden/>
          </w:rPr>
          <w:t>24</w:t>
        </w:r>
        <w:r w:rsidR="00746DEC">
          <w:rPr>
            <w:noProof/>
            <w:webHidden/>
          </w:rPr>
          <w:fldChar w:fldCharType="end"/>
        </w:r>
      </w:hyperlink>
    </w:p>
    <w:p w14:paraId="50D1186C" w14:textId="77777777" w:rsidR="00746DEC" w:rsidRDefault="00A8608A">
      <w:pPr>
        <w:pStyle w:val="TOC1"/>
        <w:rPr>
          <w:rFonts w:asciiTheme="minorHAnsi" w:hAnsiTheme="minorHAnsi"/>
          <w:b w:val="0"/>
          <w:bCs w:val="0"/>
          <w:sz w:val="22"/>
          <w:lang w:eastAsia="en-MY"/>
        </w:rPr>
      </w:pPr>
      <w:hyperlink w:anchor="_Toc176736553" w:history="1">
        <w:r w:rsidR="00746DEC" w:rsidRPr="00CE3591">
          <w:rPr>
            <w:rStyle w:val="Hyperlink"/>
          </w:rPr>
          <w:t>REFERENCES</w:t>
        </w:r>
        <w:r w:rsidR="00746DEC">
          <w:rPr>
            <w:webHidden/>
          </w:rPr>
          <w:tab/>
        </w:r>
        <w:r w:rsidR="00746DEC">
          <w:rPr>
            <w:webHidden/>
          </w:rPr>
          <w:fldChar w:fldCharType="begin"/>
        </w:r>
        <w:r w:rsidR="00746DEC">
          <w:rPr>
            <w:webHidden/>
          </w:rPr>
          <w:instrText xml:space="preserve"> PAGEREF _Toc176736553 \h </w:instrText>
        </w:r>
        <w:r w:rsidR="00746DEC">
          <w:rPr>
            <w:webHidden/>
          </w:rPr>
        </w:r>
        <w:r w:rsidR="00746DEC">
          <w:rPr>
            <w:webHidden/>
          </w:rPr>
          <w:fldChar w:fldCharType="separate"/>
        </w:r>
        <w:r w:rsidR="00746DEC">
          <w:rPr>
            <w:webHidden/>
          </w:rPr>
          <w:t>27</w:t>
        </w:r>
        <w:r w:rsidR="00746DEC">
          <w:rPr>
            <w:webHidden/>
          </w:rPr>
          <w:fldChar w:fldCharType="end"/>
        </w:r>
      </w:hyperlink>
    </w:p>
    <w:p w14:paraId="00A2C101" w14:textId="77777777" w:rsidR="00746DEC" w:rsidRDefault="00A8608A">
      <w:pPr>
        <w:pStyle w:val="TOC1"/>
        <w:rPr>
          <w:rFonts w:asciiTheme="minorHAnsi" w:hAnsiTheme="minorHAnsi"/>
          <w:b w:val="0"/>
          <w:bCs w:val="0"/>
          <w:sz w:val="22"/>
          <w:lang w:eastAsia="en-MY"/>
        </w:rPr>
      </w:pPr>
      <w:hyperlink w:anchor="_Toc176736554" w:history="1">
        <w:r w:rsidR="00746DEC" w:rsidRPr="00CE3591">
          <w:rPr>
            <w:rStyle w:val="Hyperlink"/>
          </w:rPr>
          <w:t>APPENDIX A SAMPLE APPENDIX 1</w:t>
        </w:r>
        <w:r w:rsidR="00746DEC">
          <w:rPr>
            <w:webHidden/>
          </w:rPr>
          <w:tab/>
        </w:r>
        <w:r w:rsidR="00746DEC">
          <w:rPr>
            <w:webHidden/>
          </w:rPr>
          <w:fldChar w:fldCharType="begin"/>
        </w:r>
        <w:r w:rsidR="00746DEC">
          <w:rPr>
            <w:webHidden/>
          </w:rPr>
          <w:instrText xml:space="preserve"> PAGEREF _Toc176736554 \h </w:instrText>
        </w:r>
        <w:r w:rsidR="00746DEC">
          <w:rPr>
            <w:webHidden/>
          </w:rPr>
        </w:r>
        <w:r w:rsidR="00746DEC">
          <w:rPr>
            <w:webHidden/>
          </w:rPr>
          <w:fldChar w:fldCharType="separate"/>
        </w:r>
        <w:r w:rsidR="00746DEC">
          <w:rPr>
            <w:webHidden/>
          </w:rPr>
          <w:t>28</w:t>
        </w:r>
        <w:r w:rsidR="00746DEC">
          <w:rPr>
            <w:webHidden/>
          </w:rPr>
          <w:fldChar w:fldCharType="end"/>
        </w:r>
      </w:hyperlink>
    </w:p>
    <w:p w14:paraId="7ED2E7B3" w14:textId="77777777" w:rsidR="00746DEC" w:rsidRDefault="00A8608A">
      <w:pPr>
        <w:pStyle w:val="TOC1"/>
        <w:rPr>
          <w:rFonts w:asciiTheme="minorHAnsi" w:hAnsiTheme="minorHAnsi"/>
          <w:b w:val="0"/>
          <w:bCs w:val="0"/>
          <w:sz w:val="22"/>
          <w:lang w:eastAsia="en-MY"/>
        </w:rPr>
      </w:pPr>
      <w:hyperlink w:anchor="_Toc176736555" w:history="1">
        <w:r w:rsidR="00746DEC" w:rsidRPr="00CE3591">
          <w:rPr>
            <w:rStyle w:val="Hyperlink"/>
          </w:rPr>
          <w:t>APPENDIX B SAMPLE APPENDIX 2</w:t>
        </w:r>
        <w:r w:rsidR="00746DEC">
          <w:rPr>
            <w:webHidden/>
          </w:rPr>
          <w:tab/>
        </w:r>
        <w:r w:rsidR="00746DEC">
          <w:rPr>
            <w:webHidden/>
          </w:rPr>
          <w:fldChar w:fldCharType="begin"/>
        </w:r>
        <w:r w:rsidR="00746DEC">
          <w:rPr>
            <w:webHidden/>
          </w:rPr>
          <w:instrText xml:space="preserve"> PAGEREF _Toc176736555 \h </w:instrText>
        </w:r>
        <w:r w:rsidR="00746DEC">
          <w:rPr>
            <w:webHidden/>
          </w:rPr>
        </w:r>
        <w:r w:rsidR="00746DEC">
          <w:rPr>
            <w:webHidden/>
          </w:rPr>
          <w:fldChar w:fldCharType="separate"/>
        </w:r>
        <w:r w:rsidR="00746DEC">
          <w:rPr>
            <w:webHidden/>
          </w:rPr>
          <w:t>29</w:t>
        </w:r>
        <w:r w:rsidR="00746DEC">
          <w:rPr>
            <w:webHidden/>
          </w:rPr>
          <w:fldChar w:fldCharType="end"/>
        </w:r>
      </w:hyperlink>
    </w:p>
    <w:p w14:paraId="7C0FC1E6" w14:textId="77777777" w:rsidR="00995C22" w:rsidRPr="00725ECF" w:rsidRDefault="001D3A90" w:rsidP="00995C22">
      <w:pPr>
        <w:rPr>
          <w:lang w:val="en-US"/>
        </w:rPr>
      </w:pPr>
      <w:r>
        <w:rPr>
          <w:lang w:val="en-US"/>
        </w:rPr>
        <w:fldChar w:fldCharType="end"/>
      </w:r>
    </w:p>
    <w:p w14:paraId="038E9450" w14:textId="77777777" w:rsidR="00995C22" w:rsidRPr="00A833E2" w:rsidRDefault="00995C22" w:rsidP="00995C22">
      <w:pPr>
        <w:rPr>
          <w:lang w:val="en-US"/>
        </w:rPr>
      </w:pPr>
    </w:p>
    <w:p w14:paraId="0FDC6901" w14:textId="77777777" w:rsidR="00995C22" w:rsidRDefault="00995C22" w:rsidP="003D34CC">
      <w:pPr>
        <w:pStyle w:val="TITLEATROMANPAGES"/>
        <w:spacing w:after="480"/>
      </w:pPr>
      <w:bookmarkStart w:id="10" w:name="_Toc510682704"/>
      <w:bookmarkStart w:id="11" w:name="_Toc176736504"/>
      <w:r>
        <w:lastRenderedPageBreak/>
        <w:t>LIST OF TABLES</w:t>
      </w:r>
      <w:bookmarkEnd w:id="10"/>
      <w:bookmarkEnd w:id="11"/>
    </w:p>
    <w:p w14:paraId="15B4F7B9" w14:textId="77777777" w:rsidR="00252774" w:rsidRDefault="00995C22">
      <w:pPr>
        <w:pStyle w:val="TableofFigures"/>
        <w:rPr>
          <w:rFonts w:asciiTheme="minorHAnsi" w:hAnsiTheme="minorHAnsi"/>
          <w:sz w:val="22"/>
          <w:lang w:eastAsia="en-MY"/>
        </w:rPr>
      </w:pPr>
      <w:r>
        <w:rPr>
          <w:lang w:val="en-US"/>
        </w:rPr>
        <w:fldChar w:fldCharType="begin"/>
      </w:r>
      <w:r>
        <w:rPr>
          <w:lang w:val="en-US"/>
        </w:rPr>
        <w:instrText xml:space="preserve"> TOC \h \z \c "</w:instrText>
      </w:r>
      <w:r w:rsidR="00196272">
        <w:rPr>
          <w:lang w:val="en-US"/>
        </w:rPr>
        <w:instrText>Table</w:instrText>
      </w:r>
      <w:r>
        <w:rPr>
          <w:lang w:val="en-US"/>
        </w:rPr>
        <w:instrText xml:space="preserve">" </w:instrText>
      </w:r>
      <w:r>
        <w:rPr>
          <w:lang w:val="en-US"/>
        </w:rPr>
        <w:fldChar w:fldCharType="separate"/>
      </w:r>
      <w:hyperlink w:anchor="_Toc176508215" w:history="1">
        <w:r w:rsidR="00252774" w:rsidRPr="0050440D">
          <w:rPr>
            <w:rStyle w:val="Hyperlink"/>
          </w:rPr>
          <w:t>Table 1.1:</w:t>
        </w:r>
        <w:r w:rsidR="00252774">
          <w:rPr>
            <w:rFonts w:asciiTheme="minorHAnsi" w:hAnsiTheme="minorHAnsi"/>
            <w:sz w:val="22"/>
            <w:lang w:eastAsia="en-MY"/>
          </w:rPr>
          <w:tab/>
        </w:r>
        <w:r w:rsidR="00252774" w:rsidRPr="0050440D">
          <w:rPr>
            <w:rStyle w:val="Hyperlink"/>
            <w:lang w:val="en-US"/>
          </w:rPr>
          <w:t>Base and supplementary units in SI system.</w:t>
        </w:r>
        <w:r w:rsidR="00252774">
          <w:rPr>
            <w:webHidden/>
          </w:rPr>
          <w:tab/>
        </w:r>
        <w:r w:rsidR="00252774">
          <w:rPr>
            <w:webHidden/>
          </w:rPr>
          <w:fldChar w:fldCharType="begin"/>
        </w:r>
        <w:r w:rsidR="00252774">
          <w:rPr>
            <w:webHidden/>
          </w:rPr>
          <w:instrText xml:space="preserve"> PAGEREF _Toc176508215 \h </w:instrText>
        </w:r>
        <w:r w:rsidR="00252774">
          <w:rPr>
            <w:webHidden/>
          </w:rPr>
        </w:r>
        <w:r w:rsidR="00252774">
          <w:rPr>
            <w:webHidden/>
          </w:rPr>
          <w:fldChar w:fldCharType="separate"/>
        </w:r>
        <w:r w:rsidR="00252774">
          <w:rPr>
            <w:webHidden/>
          </w:rPr>
          <w:t>8</w:t>
        </w:r>
        <w:r w:rsidR="00252774">
          <w:rPr>
            <w:webHidden/>
          </w:rPr>
          <w:fldChar w:fldCharType="end"/>
        </w:r>
      </w:hyperlink>
    </w:p>
    <w:p w14:paraId="5A903C10" w14:textId="77777777" w:rsidR="00252774" w:rsidRDefault="00A8608A">
      <w:pPr>
        <w:pStyle w:val="TableofFigures"/>
        <w:rPr>
          <w:rFonts w:asciiTheme="minorHAnsi" w:hAnsiTheme="minorHAnsi"/>
          <w:sz w:val="22"/>
          <w:lang w:eastAsia="en-MY"/>
        </w:rPr>
      </w:pPr>
      <w:hyperlink w:anchor="_Toc176508216" w:history="1">
        <w:r w:rsidR="00252774" w:rsidRPr="0050440D">
          <w:rPr>
            <w:rStyle w:val="Hyperlink"/>
          </w:rPr>
          <w:t>Table 1.2:</w:t>
        </w:r>
        <w:r w:rsidR="00252774">
          <w:rPr>
            <w:rFonts w:asciiTheme="minorHAnsi" w:hAnsiTheme="minorHAnsi"/>
            <w:sz w:val="22"/>
            <w:lang w:eastAsia="en-MY"/>
          </w:rPr>
          <w:tab/>
        </w:r>
        <w:r w:rsidR="00252774" w:rsidRPr="0050440D">
          <w:rPr>
            <w:rStyle w:val="Hyperlink"/>
          </w:rPr>
          <w:t>Derived SI units approved by the International General Conference on Weights and Measures (CGPM).</w:t>
        </w:r>
        <w:r w:rsidR="00252774">
          <w:rPr>
            <w:webHidden/>
          </w:rPr>
          <w:tab/>
        </w:r>
        <w:r w:rsidR="00252774">
          <w:rPr>
            <w:webHidden/>
          </w:rPr>
          <w:fldChar w:fldCharType="begin"/>
        </w:r>
        <w:r w:rsidR="00252774">
          <w:rPr>
            <w:webHidden/>
          </w:rPr>
          <w:instrText xml:space="preserve"> PAGEREF _Toc176508216 \h </w:instrText>
        </w:r>
        <w:r w:rsidR="00252774">
          <w:rPr>
            <w:webHidden/>
          </w:rPr>
        </w:r>
        <w:r w:rsidR="00252774">
          <w:rPr>
            <w:webHidden/>
          </w:rPr>
          <w:fldChar w:fldCharType="separate"/>
        </w:r>
        <w:r w:rsidR="00252774">
          <w:rPr>
            <w:webHidden/>
          </w:rPr>
          <w:t>9</w:t>
        </w:r>
        <w:r w:rsidR="00252774">
          <w:rPr>
            <w:webHidden/>
          </w:rPr>
          <w:fldChar w:fldCharType="end"/>
        </w:r>
      </w:hyperlink>
    </w:p>
    <w:p w14:paraId="6A5D1311" w14:textId="77777777" w:rsidR="00252774" w:rsidRDefault="00A8608A">
      <w:pPr>
        <w:pStyle w:val="TableofFigures"/>
        <w:rPr>
          <w:rFonts w:asciiTheme="minorHAnsi" w:hAnsiTheme="minorHAnsi"/>
          <w:sz w:val="22"/>
          <w:lang w:eastAsia="en-MY"/>
        </w:rPr>
      </w:pPr>
      <w:hyperlink w:anchor="_Toc176508217" w:history="1">
        <w:r w:rsidR="00252774" w:rsidRPr="0050440D">
          <w:rPr>
            <w:rStyle w:val="Hyperlink"/>
          </w:rPr>
          <w:t>Table 1.3:</w:t>
        </w:r>
        <w:r w:rsidR="00252774">
          <w:rPr>
            <w:rFonts w:asciiTheme="minorHAnsi" w:hAnsiTheme="minorHAnsi"/>
            <w:sz w:val="22"/>
            <w:lang w:eastAsia="en-MY"/>
          </w:rPr>
          <w:tab/>
        </w:r>
        <w:r w:rsidR="00252774" w:rsidRPr="0050440D">
          <w:rPr>
            <w:rStyle w:val="Hyperlink"/>
          </w:rPr>
          <w:t>Derived SI units approved by the International General Conference on Weights and Measures (CGPM).</w:t>
        </w:r>
        <w:r w:rsidR="00252774">
          <w:rPr>
            <w:webHidden/>
          </w:rPr>
          <w:tab/>
        </w:r>
        <w:r w:rsidR="00252774">
          <w:rPr>
            <w:webHidden/>
          </w:rPr>
          <w:fldChar w:fldCharType="begin"/>
        </w:r>
        <w:r w:rsidR="00252774">
          <w:rPr>
            <w:webHidden/>
          </w:rPr>
          <w:instrText xml:space="preserve"> PAGEREF _Toc176508217 \h </w:instrText>
        </w:r>
        <w:r w:rsidR="00252774">
          <w:rPr>
            <w:webHidden/>
          </w:rPr>
        </w:r>
        <w:r w:rsidR="00252774">
          <w:rPr>
            <w:webHidden/>
          </w:rPr>
          <w:fldChar w:fldCharType="separate"/>
        </w:r>
        <w:r w:rsidR="00252774">
          <w:rPr>
            <w:webHidden/>
          </w:rPr>
          <w:t>10</w:t>
        </w:r>
        <w:r w:rsidR="00252774">
          <w:rPr>
            <w:webHidden/>
          </w:rPr>
          <w:fldChar w:fldCharType="end"/>
        </w:r>
      </w:hyperlink>
    </w:p>
    <w:p w14:paraId="0FB16A8A" w14:textId="77777777" w:rsidR="00252774" w:rsidRDefault="00A8608A">
      <w:pPr>
        <w:pStyle w:val="TableofFigures"/>
        <w:rPr>
          <w:rFonts w:asciiTheme="minorHAnsi" w:hAnsiTheme="minorHAnsi"/>
          <w:sz w:val="22"/>
          <w:lang w:eastAsia="en-MY"/>
        </w:rPr>
      </w:pPr>
      <w:hyperlink w:anchor="_Toc176508218" w:history="1">
        <w:r w:rsidR="00252774" w:rsidRPr="0050440D">
          <w:rPr>
            <w:rStyle w:val="Hyperlink"/>
          </w:rPr>
          <w:t>Table 1.4:</w:t>
        </w:r>
        <w:r w:rsidR="00252774">
          <w:rPr>
            <w:rFonts w:asciiTheme="minorHAnsi" w:hAnsiTheme="minorHAnsi"/>
            <w:sz w:val="22"/>
            <w:lang w:eastAsia="en-MY"/>
          </w:rPr>
          <w:tab/>
        </w:r>
        <w:r w:rsidR="00252774" w:rsidRPr="0050440D">
          <w:rPr>
            <w:rStyle w:val="Hyperlink"/>
          </w:rPr>
          <w:t>Sample of new table .</w:t>
        </w:r>
        <w:r w:rsidR="00252774">
          <w:rPr>
            <w:webHidden/>
          </w:rPr>
          <w:tab/>
        </w:r>
        <w:r w:rsidR="00252774">
          <w:rPr>
            <w:webHidden/>
          </w:rPr>
          <w:fldChar w:fldCharType="begin"/>
        </w:r>
        <w:r w:rsidR="00252774">
          <w:rPr>
            <w:webHidden/>
          </w:rPr>
          <w:instrText xml:space="preserve"> PAGEREF _Toc176508218 \h </w:instrText>
        </w:r>
        <w:r w:rsidR="00252774">
          <w:rPr>
            <w:webHidden/>
          </w:rPr>
        </w:r>
        <w:r w:rsidR="00252774">
          <w:rPr>
            <w:webHidden/>
          </w:rPr>
          <w:fldChar w:fldCharType="separate"/>
        </w:r>
        <w:r w:rsidR="00252774">
          <w:rPr>
            <w:webHidden/>
          </w:rPr>
          <w:t>11</w:t>
        </w:r>
        <w:r w:rsidR="00252774">
          <w:rPr>
            <w:webHidden/>
          </w:rPr>
          <w:fldChar w:fldCharType="end"/>
        </w:r>
      </w:hyperlink>
    </w:p>
    <w:p w14:paraId="2450F12C" w14:textId="77777777" w:rsidR="00252774" w:rsidRDefault="00A8608A">
      <w:pPr>
        <w:pStyle w:val="TableofFigures"/>
        <w:rPr>
          <w:rFonts w:asciiTheme="minorHAnsi" w:hAnsiTheme="minorHAnsi"/>
          <w:sz w:val="22"/>
          <w:lang w:eastAsia="en-MY"/>
        </w:rPr>
      </w:pPr>
      <w:hyperlink w:anchor="_Toc176508219" w:history="1">
        <w:r w:rsidR="00252774" w:rsidRPr="0050440D">
          <w:rPr>
            <w:rStyle w:val="Hyperlink"/>
          </w:rPr>
          <w:t>Table 2.1:</w:t>
        </w:r>
        <w:r w:rsidR="00252774">
          <w:rPr>
            <w:rFonts w:asciiTheme="minorHAnsi" w:hAnsiTheme="minorHAnsi"/>
            <w:sz w:val="22"/>
            <w:lang w:eastAsia="en-MY"/>
          </w:rPr>
          <w:tab/>
        </w:r>
        <w:r w:rsidR="00252774" w:rsidRPr="0050440D">
          <w:rPr>
            <w:rStyle w:val="Hyperlink"/>
          </w:rPr>
          <w:t>Title</w:t>
        </w:r>
        <w:r w:rsidR="00252774">
          <w:rPr>
            <w:webHidden/>
          </w:rPr>
          <w:tab/>
        </w:r>
        <w:r w:rsidR="00252774">
          <w:rPr>
            <w:webHidden/>
          </w:rPr>
          <w:fldChar w:fldCharType="begin"/>
        </w:r>
        <w:r w:rsidR="00252774">
          <w:rPr>
            <w:webHidden/>
          </w:rPr>
          <w:instrText xml:space="preserve"> PAGEREF _Toc176508219 \h </w:instrText>
        </w:r>
        <w:r w:rsidR="00252774">
          <w:rPr>
            <w:webHidden/>
          </w:rPr>
        </w:r>
        <w:r w:rsidR="00252774">
          <w:rPr>
            <w:webHidden/>
          </w:rPr>
          <w:fldChar w:fldCharType="separate"/>
        </w:r>
        <w:r w:rsidR="00252774">
          <w:rPr>
            <w:webHidden/>
          </w:rPr>
          <w:t>16</w:t>
        </w:r>
        <w:r w:rsidR="00252774">
          <w:rPr>
            <w:webHidden/>
          </w:rPr>
          <w:fldChar w:fldCharType="end"/>
        </w:r>
      </w:hyperlink>
    </w:p>
    <w:p w14:paraId="5040F1EF" w14:textId="77777777" w:rsidR="00252774" w:rsidRDefault="00A8608A">
      <w:pPr>
        <w:pStyle w:val="TableofFigures"/>
        <w:rPr>
          <w:rFonts w:asciiTheme="minorHAnsi" w:hAnsiTheme="minorHAnsi"/>
          <w:sz w:val="22"/>
          <w:lang w:eastAsia="en-MY"/>
        </w:rPr>
      </w:pPr>
      <w:hyperlink w:anchor="_Toc176508220" w:history="1">
        <w:r w:rsidR="00252774" w:rsidRPr="0050440D">
          <w:rPr>
            <w:rStyle w:val="Hyperlink"/>
          </w:rPr>
          <w:t>Table 2.2</w:t>
        </w:r>
        <w:r w:rsidR="00252774">
          <w:rPr>
            <w:rFonts w:asciiTheme="minorHAnsi" w:hAnsiTheme="minorHAnsi"/>
            <w:sz w:val="22"/>
            <w:lang w:eastAsia="en-MY"/>
          </w:rPr>
          <w:tab/>
        </w:r>
        <w:r w:rsidR="00252774" w:rsidRPr="0050440D">
          <w:rPr>
            <w:rStyle w:val="Hyperlink"/>
          </w:rPr>
          <w:t xml:space="preserve">Sample table The text in paragraph can be formatted using </w:t>
        </w:r>
        <w:r w:rsidR="00252774" w:rsidRPr="0050440D">
          <w:rPr>
            <w:rStyle w:val="Hyperlink"/>
            <w:i/>
          </w:rPr>
          <w:t>Table text</w:t>
        </w:r>
        <w:r w:rsidR="00252774" w:rsidRPr="0050440D">
          <w:rPr>
            <w:rStyle w:val="Hyperlink"/>
          </w:rPr>
          <w:t xml:space="preserve"> style. On the other hand, the style for table’s caption is called </w:t>
        </w:r>
        <w:r w:rsidR="00252774" w:rsidRPr="0050440D">
          <w:rPr>
            <w:rStyle w:val="Hyperlink"/>
            <w:i/>
          </w:rPr>
          <w:t>Caption for Table UNITEN</w:t>
        </w:r>
        <w:r w:rsidR="00252774">
          <w:rPr>
            <w:webHidden/>
          </w:rPr>
          <w:tab/>
        </w:r>
        <w:r w:rsidR="00252774">
          <w:rPr>
            <w:webHidden/>
          </w:rPr>
          <w:fldChar w:fldCharType="begin"/>
        </w:r>
        <w:r w:rsidR="00252774">
          <w:rPr>
            <w:webHidden/>
          </w:rPr>
          <w:instrText xml:space="preserve"> PAGEREF _Toc176508220 \h </w:instrText>
        </w:r>
        <w:r w:rsidR="00252774">
          <w:rPr>
            <w:webHidden/>
          </w:rPr>
        </w:r>
        <w:r w:rsidR="00252774">
          <w:rPr>
            <w:webHidden/>
          </w:rPr>
          <w:fldChar w:fldCharType="separate"/>
        </w:r>
        <w:r w:rsidR="00252774">
          <w:rPr>
            <w:webHidden/>
          </w:rPr>
          <w:t>18</w:t>
        </w:r>
        <w:r w:rsidR="00252774">
          <w:rPr>
            <w:webHidden/>
          </w:rPr>
          <w:fldChar w:fldCharType="end"/>
        </w:r>
      </w:hyperlink>
    </w:p>
    <w:p w14:paraId="668E4C91" w14:textId="77777777" w:rsidR="00252774" w:rsidRDefault="00A8608A">
      <w:pPr>
        <w:pStyle w:val="TableofFigures"/>
        <w:rPr>
          <w:rFonts w:asciiTheme="minorHAnsi" w:hAnsiTheme="minorHAnsi"/>
          <w:sz w:val="22"/>
          <w:lang w:eastAsia="en-MY"/>
        </w:rPr>
      </w:pPr>
      <w:hyperlink w:anchor="_Toc176508221" w:history="1">
        <w:r w:rsidR="00252774" w:rsidRPr="0050440D">
          <w:rPr>
            <w:rStyle w:val="Hyperlink"/>
          </w:rPr>
          <w:t>Table 3.1</w:t>
        </w:r>
        <w:r w:rsidR="00252774">
          <w:rPr>
            <w:rFonts w:asciiTheme="minorHAnsi" w:hAnsiTheme="minorHAnsi"/>
            <w:sz w:val="22"/>
            <w:lang w:eastAsia="en-MY"/>
          </w:rPr>
          <w:tab/>
        </w:r>
        <w:r w:rsidR="00252774" w:rsidRPr="0050440D">
          <w:rPr>
            <w:rStyle w:val="Hyperlink"/>
          </w:rPr>
          <w:t>Sample table</w:t>
        </w:r>
        <w:r w:rsidR="00252774">
          <w:rPr>
            <w:webHidden/>
          </w:rPr>
          <w:tab/>
        </w:r>
        <w:r w:rsidR="00252774">
          <w:rPr>
            <w:webHidden/>
          </w:rPr>
          <w:fldChar w:fldCharType="begin"/>
        </w:r>
        <w:r w:rsidR="00252774">
          <w:rPr>
            <w:webHidden/>
          </w:rPr>
          <w:instrText xml:space="preserve"> PAGEREF _Toc176508221 \h </w:instrText>
        </w:r>
        <w:r w:rsidR="00252774">
          <w:rPr>
            <w:webHidden/>
          </w:rPr>
        </w:r>
        <w:r w:rsidR="00252774">
          <w:rPr>
            <w:webHidden/>
          </w:rPr>
          <w:fldChar w:fldCharType="separate"/>
        </w:r>
        <w:r w:rsidR="00252774">
          <w:rPr>
            <w:webHidden/>
          </w:rPr>
          <w:t>21</w:t>
        </w:r>
        <w:r w:rsidR="00252774">
          <w:rPr>
            <w:webHidden/>
          </w:rPr>
          <w:fldChar w:fldCharType="end"/>
        </w:r>
      </w:hyperlink>
    </w:p>
    <w:p w14:paraId="7C1C4258" w14:textId="77777777" w:rsidR="00995C22" w:rsidRDefault="00995C22" w:rsidP="00995C22">
      <w:pPr>
        <w:rPr>
          <w:lang w:val="en-US"/>
        </w:rPr>
      </w:pPr>
      <w:r>
        <w:rPr>
          <w:lang w:val="en-US"/>
        </w:rPr>
        <w:fldChar w:fldCharType="end"/>
      </w:r>
    </w:p>
    <w:p w14:paraId="632A2AD8" w14:textId="77777777" w:rsidR="000840E7" w:rsidRDefault="000840E7" w:rsidP="00995C22">
      <w:pPr>
        <w:rPr>
          <w:lang w:val="en-US"/>
        </w:rPr>
      </w:pPr>
    </w:p>
    <w:p w14:paraId="63BA8A7E" w14:textId="77777777" w:rsidR="00654DD4" w:rsidRDefault="00654DD4" w:rsidP="00995C22">
      <w:pPr>
        <w:rPr>
          <w:lang w:val="en-US"/>
        </w:rPr>
      </w:pPr>
    </w:p>
    <w:p w14:paraId="065FDE71" w14:textId="77777777" w:rsidR="00654DD4" w:rsidRDefault="00654DD4" w:rsidP="00995C22">
      <w:pPr>
        <w:rPr>
          <w:lang w:val="en-US"/>
        </w:rPr>
      </w:pPr>
    </w:p>
    <w:p w14:paraId="26E54049" w14:textId="77777777" w:rsidR="00654DD4" w:rsidRDefault="00654DD4" w:rsidP="00995C22">
      <w:pPr>
        <w:rPr>
          <w:lang w:val="en-US"/>
        </w:rPr>
      </w:pPr>
    </w:p>
    <w:p w14:paraId="43E002F1" w14:textId="77777777" w:rsidR="00654DD4" w:rsidRDefault="00654DD4" w:rsidP="00995C22">
      <w:pPr>
        <w:rPr>
          <w:lang w:val="en-US"/>
        </w:rPr>
      </w:pPr>
    </w:p>
    <w:p w14:paraId="03DDA9E7" w14:textId="77777777" w:rsidR="00654DD4" w:rsidRDefault="00654DD4" w:rsidP="00995C22">
      <w:pPr>
        <w:rPr>
          <w:lang w:val="en-US"/>
        </w:rPr>
      </w:pPr>
    </w:p>
    <w:p w14:paraId="69CBA7EE" w14:textId="77777777" w:rsidR="00654DD4" w:rsidRDefault="00654DD4" w:rsidP="00995C22">
      <w:pPr>
        <w:rPr>
          <w:lang w:val="en-US"/>
        </w:rPr>
      </w:pPr>
    </w:p>
    <w:p w14:paraId="44F64B53" w14:textId="77777777" w:rsidR="00654DD4" w:rsidRDefault="00654DD4" w:rsidP="00995C22">
      <w:pPr>
        <w:rPr>
          <w:lang w:val="en-US"/>
        </w:rPr>
      </w:pPr>
    </w:p>
    <w:p w14:paraId="37B47E47" w14:textId="77777777" w:rsidR="00654DD4" w:rsidRDefault="00654DD4" w:rsidP="00995C22">
      <w:pPr>
        <w:rPr>
          <w:lang w:val="en-US"/>
        </w:rPr>
      </w:pPr>
    </w:p>
    <w:p w14:paraId="225D3C71" w14:textId="77777777" w:rsidR="00654DD4" w:rsidRDefault="00654DD4" w:rsidP="00995C22">
      <w:pPr>
        <w:rPr>
          <w:lang w:val="en-US"/>
        </w:rPr>
      </w:pPr>
    </w:p>
    <w:p w14:paraId="6DE47BF0" w14:textId="77777777" w:rsidR="00654DD4" w:rsidRDefault="00654DD4" w:rsidP="00995C22">
      <w:pPr>
        <w:rPr>
          <w:lang w:val="en-US"/>
        </w:rPr>
      </w:pPr>
    </w:p>
    <w:p w14:paraId="71738B90" w14:textId="77777777" w:rsidR="00654DD4" w:rsidRDefault="00654DD4" w:rsidP="00995C22">
      <w:pPr>
        <w:rPr>
          <w:lang w:val="en-US"/>
        </w:rPr>
      </w:pPr>
    </w:p>
    <w:p w14:paraId="78BE0A5F" w14:textId="77777777" w:rsidR="000840E7" w:rsidRPr="00850A8F" w:rsidRDefault="00654DD4" w:rsidP="00850A8F">
      <w:r>
        <w:br w:type="page"/>
      </w:r>
    </w:p>
    <w:p w14:paraId="2DA0D07B" w14:textId="77777777" w:rsidR="00995C22" w:rsidRDefault="00995C22" w:rsidP="003D34CC">
      <w:pPr>
        <w:pStyle w:val="TITLEATROMANPAGES"/>
        <w:spacing w:after="480"/>
      </w:pPr>
      <w:bookmarkStart w:id="12" w:name="_Toc510682705"/>
      <w:bookmarkStart w:id="13" w:name="_Toc176736505"/>
      <w:r>
        <w:lastRenderedPageBreak/>
        <w:t xml:space="preserve">LIST OF </w:t>
      </w:r>
      <w:r w:rsidRPr="00C8145A">
        <w:t>FIGURES</w:t>
      </w:r>
      <w:bookmarkEnd w:id="12"/>
      <w:bookmarkEnd w:id="13"/>
    </w:p>
    <w:p w14:paraId="0D6ABCCD" w14:textId="77777777" w:rsidR="00252774" w:rsidRDefault="00995C22">
      <w:pPr>
        <w:pStyle w:val="TableofFigures"/>
        <w:rPr>
          <w:rFonts w:asciiTheme="minorHAnsi" w:hAnsiTheme="minorHAnsi"/>
          <w:sz w:val="22"/>
          <w:lang w:eastAsia="en-MY"/>
        </w:rPr>
      </w:pPr>
      <w:r w:rsidRPr="00CD43E8">
        <w:fldChar w:fldCharType="begin"/>
      </w:r>
      <w:r w:rsidRPr="00CD43E8">
        <w:instrText xml:space="preserve"> TOC \h \z \c "Figure" </w:instrText>
      </w:r>
      <w:r w:rsidRPr="00CD43E8">
        <w:fldChar w:fldCharType="separate"/>
      </w:r>
      <w:hyperlink w:anchor="_Toc176508222" w:history="1">
        <w:r w:rsidR="00252774" w:rsidRPr="0073531B">
          <w:rPr>
            <w:rStyle w:val="Hyperlink"/>
          </w:rPr>
          <w:t>Figure 1.1: MZJ Ideas on formatting</w:t>
        </w:r>
        <w:r w:rsidR="00252774">
          <w:rPr>
            <w:webHidden/>
          </w:rPr>
          <w:tab/>
        </w:r>
        <w:r w:rsidR="00252774">
          <w:rPr>
            <w:webHidden/>
          </w:rPr>
          <w:fldChar w:fldCharType="begin"/>
        </w:r>
        <w:r w:rsidR="00252774">
          <w:rPr>
            <w:webHidden/>
          </w:rPr>
          <w:instrText xml:space="preserve"> PAGEREF _Toc176508222 \h </w:instrText>
        </w:r>
        <w:r w:rsidR="00252774">
          <w:rPr>
            <w:webHidden/>
          </w:rPr>
        </w:r>
        <w:r w:rsidR="00252774">
          <w:rPr>
            <w:webHidden/>
          </w:rPr>
          <w:fldChar w:fldCharType="separate"/>
        </w:r>
        <w:r w:rsidR="00252774">
          <w:rPr>
            <w:webHidden/>
          </w:rPr>
          <w:t>1</w:t>
        </w:r>
        <w:r w:rsidR="00252774">
          <w:rPr>
            <w:webHidden/>
          </w:rPr>
          <w:fldChar w:fldCharType="end"/>
        </w:r>
      </w:hyperlink>
    </w:p>
    <w:p w14:paraId="52D9CE34" w14:textId="77777777" w:rsidR="00252774" w:rsidRDefault="00A8608A">
      <w:pPr>
        <w:pStyle w:val="TableofFigures"/>
        <w:rPr>
          <w:rFonts w:asciiTheme="minorHAnsi" w:hAnsiTheme="minorHAnsi"/>
          <w:sz w:val="22"/>
          <w:lang w:eastAsia="en-MY"/>
        </w:rPr>
      </w:pPr>
      <w:hyperlink w:anchor="_Toc176508223" w:history="1">
        <w:r w:rsidR="00252774" w:rsidRPr="0073531B">
          <w:rPr>
            <w:rStyle w:val="Hyperlink"/>
          </w:rPr>
          <w:t>Figure 1.2</w:t>
        </w:r>
        <w:r w:rsidR="00252774">
          <w:rPr>
            <w:rFonts w:asciiTheme="minorHAnsi" w:hAnsiTheme="minorHAnsi"/>
            <w:sz w:val="22"/>
            <w:lang w:eastAsia="en-MY"/>
          </w:rPr>
          <w:tab/>
        </w:r>
        <w:r w:rsidR="00252774" w:rsidRPr="0073531B">
          <w:rPr>
            <w:rStyle w:val="Hyperlink"/>
          </w:rPr>
          <w:t>Enabling the Developer Tab</w:t>
        </w:r>
        <w:r w:rsidR="00252774">
          <w:rPr>
            <w:webHidden/>
          </w:rPr>
          <w:tab/>
        </w:r>
        <w:r w:rsidR="00252774">
          <w:rPr>
            <w:webHidden/>
          </w:rPr>
          <w:fldChar w:fldCharType="begin"/>
        </w:r>
        <w:r w:rsidR="00252774">
          <w:rPr>
            <w:webHidden/>
          </w:rPr>
          <w:instrText xml:space="preserve"> PAGEREF _Toc176508223 \h </w:instrText>
        </w:r>
        <w:r w:rsidR="00252774">
          <w:rPr>
            <w:webHidden/>
          </w:rPr>
        </w:r>
        <w:r w:rsidR="00252774">
          <w:rPr>
            <w:webHidden/>
          </w:rPr>
          <w:fldChar w:fldCharType="separate"/>
        </w:r>
        <w:r w:rsidR="00252774">
          <w:rPr>
            <w:webHidden/>
          </w:rPr>
          <w:t>2</w:t>
        </w:r>
        <w:r w:rsidR="00252774">
          <w:rPr>
            <w:webHidden/>
          </w:rPr>
          <w:fldChar w:fldCharType="end"/>
        </w:r>
      </w:hyperlink>
    </w:p>
    <w:p w14:paraId="08C8708B" w14:textId="77777777" w:rsidR="00252774" w:rsidRDefault="00A8608A">
      <w:pPr>
        <w:pStyle w:val="TableofFigures"/>
        <w:rPr>
          <w:rFonts w:asciiTheme="minorHAnsi" w:hAnsiTheme="minorHAnsi"/>
          <w:sz w:val="22"/>
          <w:lang w:eastAsia="en-MY"/>
        </w:rPr>
      </w:pPr>
      <w:hyperlink w:anchor="_Toc176508224" w:history="1">
        <w:r w:rsidR="00252774" w:rsidRPr="0073531B">
          <w:rPr>
            <w:rStyle w:val="Hyperlink"/>
          </w:rPr>
          <w:t>Figure 1.3</w:t>
        </w:r>
        <w:r w:rsidR="00252774">
          <w:rPr>
            <w:rFonts w:asciiTheme="minorHAnsi" w:hAnsiTheme="minorHAnsi"/>
            <w:sz w:val="22"/>
            <w:lang w:eastAsia="en-MY"/>
          </w:rPr>
          <w:tab/>
        </w:r>
        <w:r w:rsidR="00252774" w:rsidRPr="0073531B">
          <w:rPr>
            <w:rStyle w:val="Hyperlink"/>
          </w:rPr>
          <w:t>Navigation Pane</w:t>
        </w:r>
        <w:r w:rsidR="00252774">
          <w:rPr>
            <w:webHidden/>
          </w:rPr>
          <w:tab/>
        </w:r>
        <w:r w:rsidR="00252774">
          <w:rPr>
            <w:webHidden/>
          </w:rPr>
          <w:fldChar w:fldCharType="begin"/>
        </w:r>
        <w:r w:rsidR="00252774">
          <w:rPr>
            <w:webHidden/>
          </w:rPr>
          <w:instrText xml:space="preserve"> PAGEREF _Toc176508224 \h </w:instrText>
        </w:r>
        <w:r w:rsidR="00252774">
          <w:rPr>
            <w:webHidden/>
          </w:rPr>
        </w:r>
        <w:r w:rsidR="00252774">
          <w:rPr>
            <w:webHidden/>
          </w:rPr>
          <w:fldChar w:fldCharType="separate"/>
        </w:r>
        <w:r w:rsidR="00252774">
          <w:rPr>
            <w:webHidden/>
          </w:rPr>
          <w:t>2</w:t>
        </w:r>
        <w:r w:rsidR="00252774">
          <w:rPr>
            <w:webHidden/>
          </w:rPr>
          <w:fldChar w:fldCharType="end"/>
        </w:r>
      </w:hyperlink>
    </w:p>
    <w:p w14:paraId="0C923B32" w14:textId="77777777" w:rsidR="00252774" w:rsidRDefault="00A8608A">
      <w:pPr>
        <w:pStyle w:val="TableofFigures"/>
        <w:rPr>
          <w:rFonts w:asciiTheme="minorHAnsi" w:hAnsiTheme="minorHAnsi"/>
          <w:sz w:val="22"/>
          <w:lang w:eastAsia="en-MY"/>
        </w:rPr>
      </w:pPr>
      <w:hyperlink w:anchor="_Toc176508225" w:history="1">
        <w:r w:rsidR="00252774" w:rsidRPr="0073531B">
          <w:rPr>
            <w:rStyle w:val="Hyperlink"/>
          </w:rPr>
          <w:t>Figure 1.4</w:t>
        </w:r>
        <w:r w:rsidR="00252774">
          <w:rPr>
            <w:rFonts w:asciiTheme="minorHAnsi" w:hAnsiTheme="minorHAnsi"/>
            <w:sz w:val="22"/>
            <w:lang w:eastAsia="en-MY"/>
          </w:rPr>
          <w:tab/>
        </w:r>
        <w:r w:rsidR="00252774" w:rsidRPr="0073531B">
          <w:rPr>
            <w:rStyle w:val="Hyperlink"/>
          </w:rPr>
          <w:t>Style Pane</w:t>
        </w:r>
        <w:r w:rsidR="00252774">
          <w:rPr>
            <w:webHidden/>
          </w:rPr>
          <w:tab/>
        </w:r>
        <w:r w:rsidR="00252774">
          <w:rPr>
            <w:webHidden/>
          </w:rPr>
          <w:fldChar w:fldCharType="begin"/>
        </w:r>
        <w:r w:rsidR="00252774">
          <w:rPr>
            <w:webHidden/>
          </w:rPr>
          <w:instrText xml:space="preserve"> PAGEREF _Toc176508225 \h </w:instrText>
        </w:r>
        <w:r w:rsidR="00252774">
          <w:rPr>
            <w:webHidden/>
          </w:rPr>
        </w:r>
        <w:r w:rsidR="00252774">
          <w:rPr>
            <w:webHidden/>
          </w:rPr>
          <w:fldChar w:fldCharType="separate"/>
        </w:r>
        <w:r w:rsidR="00252774">
          <w:rPr>
            <w:webHidden/>
          </w:rPr>
          <w:t>3</w:t>
        </w:r>
        <w:r w:rsidR="00252774">
          <w:rPr>
            <w:webHidden/>
          </w:rPr>
          <w:fldChar w:fldCharType="end"/>
        </w:r>
      </w:hyperlink>
    </w:p>
    <w:p w14:paraId="60F5B791" w14:textId="77777777" w:rsidR="00252774" w:rsidRDefault="00A8608A">
      <w:pPr>
        <w:pStyle w:val="TableofFigures"/>
        <w:rPr>
          <w:rFonts w:asciiTheme="minorHAnsi" w:hAnsiTheme="minorHAnsi"/>
          <w:sz w:val="22"/>
          <w:lang w:eastAsia="en-MY"/>
        </w:rPr>
      </w:pPr>
      <w:hyperlink w:anchor="_Toc176508226" w:history="1">
        <w:r w:rsidR="00252774" w:rsidRPr="0073531B">
          <w:rPr>
            <w:rStyle w:val="Hyperlink"/>
          </w:rPr>
          <w:t>Figure 1.5</w:t>
        </w:r>
        <w:r w:rsidR="00252774">
          <w:rPr>
            <w:rFonts w:asciiTheme="minorHAnsi" w:hAnsiTheme="minorHAnsi"/>
            <w:sz w:val="22"/>
            <w:lang w:eastAsia="en-MY"/>
          </w:rPr>
          <w:tab/>
        </w:r>
        <w:r w:rsidR="00252774" w:rsidRPr="0073531B">
          <w:rPr>
            <w:rStyle w:val="Hyperlink"/>
          </w:rPr>
          <w:t>Z Layout</w:t>
        </w:r>
        <w:r w:rsidR="00252774">
          <w:rPr>
            <w:webHidden/>
          </w:rPr>
          <w:tab/>
        </w:r>
        <w:r w:rsidR="00252774">
          <w:rPr>
            <w:webHidden/>
          </w:rPr>
          <w:fldChar w:fldCharType="begin"/>
        </w:r>
        <w:r w:rsidR="00252774">
          <w:rPr>
            <w:webHidden/>
          </w:rPr>
          <w:instrText xml:space="preserve"> PAGEREF _Toc176508226 \h </w:instrText>
        </w:r>
        <w:r w:rsidR="00252774">
          <w:rPr>
            <w:webHidden/>
          </w:rPr>
        </w:r>
        <w:r w:rsidR="00252774">
          <w:rPr>
            <w:webHidden/>
          </w:rPr>
          <w:fldChar w:fldCharType="separate"/>
        </w:r>
        <w:r w:rsidR="00252774">
          <w:rPr>
            <w:webHidden/>
          </w:rPr>
          <w:t>5</w:t>
        </w:r>
        <w:r w:rsidR="00252774">
          <w:rPr>
            <w:webHidden/>
          </w:rPr>
          <w:fldChar w:fldCharType="end"/>
        </w:r>
      </w:hyperlink>
    </w:p>
    <w:p w14:paraId="4D901DAD" w14:textId="77777777" w:rsidR="00252774" w:rsidRDefault="00A8608A">
      <w:pPr>
        <w:pStyle w:val="TableofFigures"/>
        <w:rPr>
          <w:rFonts w:asciiTheme="minorHAnsi" w:hAnsiTheme="minorHAnsi"/>
          <w:sz w:val="22"/>
          <w:lang w:eastAsia="en-MY"/>
        </w:rPr>
      </w:pPr>
      <w:hyperlink w:anchor="_Toc176508227" w:history="1">
        <w:r w:rsidR="00252774" w:rsidRPr="0073531B">
          <w:rPr>
            <w:rStyle w:val="Hyperlink"/>
          </w:rPr>
          <w:t>Figure 1.6</w:t>
        </w:r>
        <w:r w:rsidR="00252774">
          <w:rPr>
            <w:rFonts w:asciiTheme="minorHAnsi" w:hAnsiTheme="minorHAnsi"/>
            <w:sz w:val="22"/>
            <w:lang w:eastAsia="en-MY"/>
          </w:rPr>
          <w:tab/>
        </w:r>
        <w:r w:rsidR="00252774" w:rsidRPr="0073531B">
          <w:rPr>
            <w:rStyle w:val="Hyperlink"/>
          </w:rPr>
          <w:t>One dotx for many docx</w:t>
        </w:r>
        <w:r w:rsidR="00252774">
          <w:rPr>
            <w:webHidden/>
          </w:rPr>
          <w:tab/>
        </w:r>
        <w:r w:rsidR="00252774">
          <w:rPr>
            <w:webHidden/>
          </w:rPr>
          <w:fldChar w:fldCharType="begin"/>
        </w:r>
        <w:r w:rsidR="00252774">
          <w:rPr>
            <w:webHidden/>
          </w:rPr>
          <w:instrText xml:space="preserve"> PAGEREF _Toc176508227 \h </w:instrText>
        </w:r>
        <w:r w:rsidR="00252774">
          <w:rPr>
            <w:webHidden/>
          </w:rPr>
        </w:r>
        <w:r w:rsidR="00252774">
          <w:rPr>
            <w:webHidden/>
          </w:rPr>
          <w:fldChar w:fldCharType="separate"/>
        </w:r>
        <w:r w:rsidR="00252774">
          <w:rPr>
            <w:webHidden/>
          </w:rPr>
          <w:t>6</w:t>
        </w:r>
        <w:r w:rsidR="00252774">
          <w:rPr>
            <w:webHidden/>
          </w:rPr>
          <w:fldChar w:fldCharType="end"/>
        </w:r>
      </w:hyperlink>
    </w:p>
    <w:p w14:paraId="2CCF542F" w14:textId="77777777" w:rsidR="00252774" w:rsidRDefault="00A8608A">
      <w:pPr>
        <w:pStyle w:val="TableofFigures"/>
        <w:rPr>
          <w:rFonts w:asciiTheme="minorHAnsi" w:hAnsiTheme="minorHAnsi"/>
          <w:sz w:val="22"/>
          <w:lang w:eastAsia="en-MY"/>
        </w:rPr>
      </w:pPr>
      <w:hyperlink w:anchor="_Toc176508228" w:history="1">
        <w:r w:rsidR="00252774" w:rsidRPr="0073531B">
          <w:rPr>
            <w:rStyle w:val="Hyperlink"/>
          </w:rPr>
          <w:t>Figure 1.7</w:t>
        </w:r>
        <w:r w:rsidR="00252774">
          <w:rPr>
            <w:rFonts w:asciiTheme="minorHAnsi" w:hAnsiTheme="minorHAnsi"/>
            <w:sz w:val="22"/>
            <w:lang w:eastAsia="en-MY"/>
          </w:rPr>
          <w:tab/>
        </w:r>
        <w:r w:rsidR="00252774" w:rsidRPr="0073531B">
          <w:rPr>
            <w:rStyle w:val="Hyperlink"/>
          </w:rPr>
          <w:t>Enabling Styles Pane</w:t>
        </w:r>
        <w:r w:rsidR="00252774">
          <w:rPr>
            <w:webHidden/>
          </w:rPr>
          <w:tab/>
        </w:r>
        <w:r w:rsidR="00252774">
          <w:rPr>
            <w:webHidden/>
          </w:rPr>
          <w:fldChar w:fldCharType="begin"/>
        </w:r>
        <w:r w:rsidR="00252774">
          <w:rPr>
            <w:webHidden/>
          </w:rPr>
          <w:instrText xml:space="preserve"> PAGEREF _Toc176508228 \h </w:instrText>
        </w:r>
        <w:r w:rsidR="00252774">
          <w:rPr>
            <w:webHidden/>
          </w:rPr>
        </w:r>
        <w:r w:rsidR="00252774">
          <w:rPr>
            <w:webHidden/>
          </w:rPr>
          <w:fldChar w:fldCharType="separate"/>
        </w:r>
        <w:r w:rsidR="00252774">
          <w:rPr>
            <w:webHidden/>
          </w:rPr>
          <w:t>7</w:t>
        </w:r>
        <w:r w:rsidR="00252774">
          <w:rPr>
            <w:webHidden/>
          </w:rPr>
          <w:fldChar w:fldCharType="end"/>
        </w:r>
      </w:hyperlink>
    </w:p>
    <w:p w14:paraId="28DD5CDA" w14:textId="77777777" w:rsidR="00252774" w:rsidRDefault="00A8608A">
      <w:pPr>
        <w:pStyle w:val="TableofFigures"/>
        <w:rPr>
          <w:rFonts w:asciiTheme="minorHAnsi" w:hAnsiTheme="minorHAnsi"/>
          <w:sz w:val="22"/>
          <w:lang w:eastAsia="en-MY"/>
        </w:rPr>
      </w:pPr>
      <w:hyperlink w:anchor="_Toc176508229" w:history="1">
        <w:r w:rsidR="00252774" w:rsidRPr="0073531B">
          <w:rPr>
            <w:rStyle w:val="Hyperlink"/>
          </w:rPr>
          <w:t>Figure 1.8</w:t>
        </w:r>
        <w:r w:rsidR="00252774">
          <w:rPr>
            <w:rFonts w:asciiTheme="minorHAnsi" w:hAnsiTheme="minorHAnsi"/>
            <w:sz w:val="22"/>
            <w:lang w:eastAsia="en-MY"/>
          </w:rPr>
          <w:tab/>
        </w:r>
        <w:r w:rsidR="00252774" w:rsidRPr="0073531B">
          <w:rPr>
            <w:rStyle w:val="Hyperlink"/>
          </w:rPr>
          <w:t>Syles Pane on right side of the window</w:t>
        </w:r>
        <w:r w:rsidR="00252774">
          <w:rPr>
            <w:webHidden/>
          </w:rPr>
          <w:tab/>
        </w:r>
        <w:r w:rsidR="00252774">
          <w:rPr>
            <w:webHidden/>
          </w:rPr>
          <w:fldChar w:fldCharType="begin"/>
        </w:r>
        <w:r w:rsidR="00252774">
          <w:rPr>
            <w:webHidden/>
          </w:rPr>
          <w:instrText xml:space="preserve"> PAGEREF _Toc176508229 \h </w:instrText>
        </w:r>
        <w:r w:rsidR="00252774">
          <w:rPr>
            <w:webHidden/>
          </w:rPr>
        </w:r>
        <w:r w:rsidR="00252774">
          <w:rPr>
            <w:webHidden/>
          </w:rPr>
          <w:fldChar w:fldCharType="separate"/>
        </w:r>
        <w:r w:rsidR="00252774">
          <w:rPr>
            <w:webHidden/>
          </w:rPr>
          <w:t>8</w:t>
        </w:r>
        <w:r w:rsidR="00252774">
          <w:rPr>
            <w:webHidden/>
          </w:rPr>
          <w:fldChar w:fldCharType="end"/>
        </w:r>
      </w:hyperlink>
    </w:p>
    <w:p w14:paraId="4F3FDF80" w14:textId="77777777" w:rsidR="00252774" w:rsidRDefault="00A8608A">
      <w:pPr>
        <w:pStyle w:val="TableofFigures"/>
        <w:rPr>
          <w:rFonts w:asciiTheme="minorHAnsi" w:hAnsiTheme="minorHAnsi"/>
          <w:sz w:val="22"/>
          <w:lang w:eastAsia="en-MY"/>
        </w:rPr>
      </w:pPr>
      <w:hyperlink w:anchor="_Toc176508230" w:history="1">
        <w:r w:rsidR="00252774" w:rsidRPr="0073531B">
          <w:rPr>
            <w:rStyle w:val="Hyperlink"/>
            <w:rFonts w:eastAsia="Times New Roman" w:cs="Times New Roman"/>
            <w:b/>
            <w:lang w:val="en-GB" w:eastAsia="en-GB"/>
          </w:rPr>
          <w:t>Figure 2.1: The RMSE plot for PLS and PCR models by using all descriptors on the three data split methods.</w:t>
        </w:r>
        <w:r w:rsidR="00252774">
          <w:rPr>
            <w:webHidden/>
          </w:rPr>
          <w:tab/>
        </w:r>
        <w:r w:rsidR="00252774">
          <w:rPr>
            <w:webHidden/>
          </w:rPr>
          <w:fldChar w:fldCharType="begin"/>
        </w:r>
        <w:r w:rsidR="00252774">
          <w:rPr>
            <w:webHidden/>
          </w:rPr>
          <w:instrText xml:space="preserve"> PAGEREF _Toc176508230 \h </w:instrText>
        </w:r>
        <w:r w:rsidR="00252774">
          <w:rPr>
            <w:webHidden/>
          </w:rPr>
        </w:r>
        <w:r w:rsidR="00252774">
          <w:rPr>
            <w:webHidden/>
          </w:rPr>
          <w:fldChar w:fldCharType="separate"/>
        </w:r>
        <w:r w:rsidR="00252774">
          <w:rPr>
            <w:webHidden/>
          </w:rPr>
          <w:t>13</w:t>
        </w:r>
        <w:r w:rsidR="00252774">
          <w:rPr>
            <w:webHidden/>
          </w:rPr>
          <w:fldChar w:fldCharType="end"/>
        </w:r>
      </w:hyperlink>
    </w:p>
    <w:p w14:paraId="606E1634" w14:textId="77777777" w:rsidR="00252774" w:rsidRDefault="00A8608A">
      <w:pPr>
        <w:pStyle w:val="TableofFigures"/>
        <w:rPr>
          <w:rFonts w:asciiTheme="minorHAnsi" w:hAnsiTheme="minorHAnsi"/>
          <w:sz w:val="22"/>
          <w:lang w:eastAsia="en-MY"/>
        </w:rPr>
      </w:pPr>
      <w:hyperlink w:anchor="_Toc176508231" w:history="1">
        <w:r w:rsidR="00252774" w:rsidRPr="0073531B">
          <w:rPr>
            <w:rStyle w:val="Hyperlink"/>
          </w:rPr>
          <w:t>Figure 2.2 The atomic packing of a non-dense (random packing) materials.</w:t>
        </w:r>
        <w:r w:rsidR="00252774">
          <w:rPr>
            <w:webHidden/>
          </w:rPr>
          <w:tab/>
        </w:r>
        <w:r w:rsidR="00252774">
          <w:rPr>
            <w:webHidden/>
          </w:rPr>
          <w:fldChar w:fldCharType="begin"/>
        </w:r>
        <w:r w:rsidR="00252774">
          <w:rPr>
            <w:webHidden/>
          </w:rPr>
          <w:instrText xml:space="preserve"> PAGEREF _Toc176508231 \h </w:instrText>
        </w:r>
        <w:r w:rsidR="00252774">
          <w:rPr>
            <w:webHidden/>
          </w:rPr>
        </w:r>
        <w:r w:rsidR="00252774">
          <w:rPr>
            <w:webHidden/>
          </w:rPr>
          <w:fldChar w:fldCharType="separate"/>
        </w:r>
        <w:r w:rsidR="00252774">
          <w:rPr>
            <w:webHidden/>
          </w:rPr>
          <w:t>14</w:t>
        </w:r>
        <w:r w:rsidR="00252774">
          <w:rPr>
            <w:webHidden/>
          </w:rPr>
          <w:fldChar w:fldCharType="end"/>
        </w:r>
      </w:hyperlink>
    </w:p>
    <w:p w14:paraId="7A56A786" w14:textId="77777777" w:rsidR="00252774" w:rsidRDefault="00A8608A">
      <w:pPr>
        <w:pStyle w:val="TableofFigures"/>
        <w:rPr>
          <w:rFonts w:asciiTheme="minorHAnsi" w:hAnsiTheme="minorHAnsi"/>
          <w:sz w:val="22"/>
          <w:lang w:eastAsia="en-MY"/>
        </w:rPr>
      </w:pPr>
      <w:hyperlink w:anchor="_Toc176508232" w:history="1">
        <w:r w:rsidR="00252774" w:rsidRPr="0073531B">
          <w:rPr>
            <w:rStyle w:val="Hyperlink"/>
          </w:rPr>
          <w:t>Figure 3.1 Pore size distribution (PSD) of mesoporous materials.</w:t>
        </w:r>
        <w:r w:rsidR="00252774">
          <w:rPr>
            <w:webHidden/>
          </w:rPr>
          <w:tab/>
        </w:r>
        <w:r w:rsidR="00252774">
          <w:rPr>
            <w:webHidden/>
          </w:rPr>
          <w:fldChar w:fldCharType="begin"/>
        </w:r>
        <w:r w:rsidR="00252774">
          <w:rPr>
            <w:webHidden/>
          </w:rPr>
          <w:instrText xml:space="preserve"> PAGEREF _Toc176508232 \h </w:instrText>
        </w:r>
        <w:r w:rsidR="00252774">
          <w:rPr>
            <w:webHidden/>
          </w:rPr>
        </w:r>
        <w:r w:rsidR="00252774">
          <w:rPr>
            <w:webHidden/>
          </w:rPr>
          <w:fldChar w:fldCharType="separate"/>
        </w:r>
        <w:r w:rsidR="00252774">
          <w:rPr>
            <w:webHidden/>
          </w:rPr>
          <w:t>19</w:t>
        </w:r>
        <w:r w:rsidR="00252774">
          <w:rPr>
            <w:webHidden/>
          </w:rPr>
          <w:fldChar w:fldCharType="end"/>
        </w:r>
      </w:hyperlink>
    </w:p>
    <w:p w14:paraId="6965A954" w14:textId="77777777" w:rsidR="007F24CA" w:rsidRDefault="00995C22" w:rsidP="003D34CC">
      <w:pPr>
        <w:pStyle w:val="TITLEATROMANPAGES"/>
        <w:spacing w:after="480"/>
      </w:pPr>
      <w:r w:rsidRPr="00CD43E8">
        <w:lastRenderedPageBreak/>
        <w:fldChar w:fldCharType="end"/>
      </w:r>
      <w:bookmarkStart w:id="14" w:name="_Toc510682706"/>
      <w:bookmarkStart w:id="15" w:name="_Toc176736506"/>
      <w:r w:rsidR="007F24CA">
        <w:t xml:space="preserve">LIST OF </w:t>
      </w:r>
      <w:r w:rsidR="007F24CA" w:rsidRPr="0028494A">
        <w:t>SYMBOLS</w:t>
      </w:r>
      <w:bookmarkEnd w:id="14"/>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6961"/>
      </w:tblGrid>
      <w:tr w:rsidR="007F24CA" w14:paraId="1E2B11EA" w14:textId="77777777" w:rsidTr="000F61B9">
        <w:tc>
          <w:tcPr>
            <w:tcW w:w="1368" w:type="dxa"/>
          </w:tcPr>
          <w:p w14:paraId="7C1DD9D9" w14:textId="77777777" w:rsidR="007F24CA" w:rsidRPr="000C3DC8" w:rsidRDefault="007F24CA" w:rsidP="007C0161">
            <w:pPr>
              <w:pStyle w:val="SymbolsAbbreviationGlossaries"/>
            </w:pPr>
            <w:r w:rsidRPr="000C3DC8">
              <w:t>A</w:t>
            </w:r>
          </w:p>
        </w:tc>
        <w:tc>
          <w:tcPr>
            <w:tcW w:w="7200" w:type="dxa"/>
          </w:tcPr>
          <w:p w14:paraId="203B4DF9" w14:textId="77777777" w:rsidR="007F24CA" w:rsidRPr="000C3DC8" w:rsidRDefault="007F24CA" w:rsidP="007C0161">
            <w:pPr>
              <w:pStyle w:val="SymbolsAbbreviationGlossaries"/>
            </w:pPr>
            <w:r w:rsidRPr="000C3DC8">
              <w:t>Number of PLS or PCA components in the model</w:t>
            </w:r>
          </w:p>
        </w:tc>
      </w:tr>
      <w:tr w:rsidR="007F24CA" w14:paraId="4B139D1E" w14:textId="77777777" w:rsidTr="000F61B9">
        <w:tc>
          <w:tcPr>
            <w:tcW w:w="1368" w:type="dxa"/>
          </w:tcPr>
          <w:p w14:paraId="755B0A48" w14:textId="77777777" w:rsidR="007F24CA" w:rsidRPr="000C3DC8" w:rsidRDefault="007F24CA" w:rsidP="007C0161">
            <w:pPr>
              <w:pStyle w:val="SymbolsAbbreviationGlossaries"/>
            </w:pPr>
            <w:r w:rsidRPr="000C3DC8">
              <w:t>a</w:t>
            </w:r>
          </w:p>
        </w:tc>
        <w:tc>
          <w:tcPr>
            <w:tcW w:w="7200" w:type="dxa"/>
          </w:tcPr>
          <w:p w14:paraId="40A668EA" w14:textId="77777777" w:rsidR="007F24CA" w:rsidRPr="000C3DC8" w:rsidRDefault="007F24CA" w:rsidP="007C0161">
            <w:pPr>
              <w:pStyle w:val="SymbolsAbbreviationGlossaries"/>
            </w:pPr>
            <w:r w:rsidRPr="000C3DC8">
              <w:t>Number of the PLS or PCA component</w:t>
            </w:r>
          </w:p>
        </w:tc>
      </w:tr>
      <w:tr w:rsidR="007F24CA" w14:paraId="09B1670A" w14:textId="77777777" w:rsidTr="000F61B9">
        <w:tc>
          <w:tcPr>
            <w:tcW w:w="1368" w:type="dxa"/>
          </w:tcPr>
          <w:p w14:paraId="4A7F6602" w14:textId="77777777" w:rsidR="007F24CA" w:rsidRPr="000C3DC8" w:rsidRDefault="007F24CA" w:rsidP="007C0161">
            <w:pPr>
              <w:pStyle w:val="SymbolsAbbreviationGlossaries"/>
            </w:pPr>
            <w:r w:rsidRPr="000C3DC8">
              <w:t>b</w:t>
            </w:r>
          </w:p>
        </w:tc>
        <w:tc>
          <w:tcPr>
            <w:tcW w:w="7200" w:type="dxa"/>
          </w:tcPr>
          <w:p w14:paraId="147939F7" w14:textId="77777777" w:rsidR="007F24CA" w:rsidRPr="000C3DC8" w:rsidRDefault="007F24CA" w:rsidP="007C0161">
            <w:pPr>
              <w:pStyle w:val="SymbolsAbbreviationGlossaries"/>
            </w:pPr>
            <w:r w:rsidRPr="000C3DC8">
              <w:t xml:space="preserve">PLS regression coefficient </w:t>
            </w:r>
          </w:p>
        </w:tc>
      </w:tr>
      <w:tr w:rsidR="007F24CA" w14:paraId="6B4B22A4" w14:textId="77777777" w:rsidTr="000F61B9">
        <w:tc>
          <w:tcPr>
            <w:tcW w:w="1368" w:type="dxa"/>
          </w:tcPr>
          <w:p w14:paraId="75CAA7D9" w14:textId="77777777" w:rsidR="007F24CA" w:rsidRPr="000C3DC8" w:rsidRDefault="007F24CA" w:rsidP="007C0161">
            <w:pPr>
              <w:pStyle w:val="SymbolsAbbreviationGlossaries"/>
            </w:pPr>
            <w:r w:rsidRPr="000C3DC8">
              <w:t>b</w:t>
            </w:r>
          </w:p>
        </w:tc>
        <w:tc>
          <w:tcPr>
            <w:tcW w:w="7200" w:type="dxa"/>
          </w:tcPr>
          <w:p w14:paraId="7A961907" w14:textId="77777777" w:rsidR="007F24CA" w:rsidRPr="000C3DC8" w:rsidRDefault="007F24CA" w:rsidP="007C0161">
            <w:pPr>
              <w:pStyle w:val="SymbolsAbbreviationGlossaries"/>
            </w:pPr>
            <w:r w:rsidRPr="000C3DC8">
              <w:t>Number of blocks (b=1,2,3</w:t>
            </w:r>
            <w:proofErr w:type="gramStart"/>
            <w:r w:rsidRPr="000C3DC8">
              <w:t>.....</w:t>
            </w:r>
            <w:proofErr w:type="gramEnd"/>
            <w:r w:rsidRPr="000C3DC8">
              <w:t>,K)</w:t>
            </w:r>
          </w:p>
        </w:tc>
      </w:tr>
      <w:tr w:rsidR="007F24CA" w14:paraId="7B4C2886" w14:textId="77777777" w:rsidTr="000F61B9">
        <w:tc>
          <w:tcPr>
            <w:tcW w:w="1368" w:type="dxa"/>
          </w:tcPr>
          <w:p w14:paraId="3C7CEC95" w14:textId="77777777" w:rsidR="007F24CA" w:rsidRPr="000C3DC8" w:rsidRDefault="007F24CA" w:rsidP="007C0161">
            <w:pPr>
              <w:pStyle w:val="SymbolsAbbreviationGlossaries"/>
            </w:pPr>
            <w:r w:rsidRPr="000C3DC8">
              <w:t>C</w:t>
            </w:r>
          </w:p>
        </w:tc>
        <w:tc>
          <w:tcPr>
            <w:tcW w:w="7200" w:type="dxa"/>
          </w:tcPr>
          <w:p w14:paraId="1F8CE579" w14:textId="77777777" w:rsidR="007F24CA" w:rsidRPr="000C3DC8" w:rsidRDefault="007F24CA" w:rsidP="007C0161">
            <w:pPr>
              <w:pStyle w:val="SymbolsAbbreviationGlossaries"/>
            </w:pPr>
            <w:r w:rsidRPr="000C3DC8">
              <w:t>Coarse APM block</w:t>
            </w:r>
          </w:p>
        </w:tc>
      </w:tr>
      <w:tr w:rsidR="007F24CA" w14:paraId="01D27FE7" w14:textId="77777777" w:rsidTr="000F61B9">
        <w:tc>
          <w:tcPr>
            <w:tcW w:w="1368" w:type="dxa"/>
          </w:tcPr>
          <w:p w14:paraId="33BB8727" w14:textId="77777777" w:rsidR="007F24CA" w:rsidRPr="000C3DC8" w:rsidRDefault="007F24CA" w:rsidP="007C0161">
            <w:pPr>
              <w:pStyle w:val="SymbolsAbbreviationGlossaries"/>
              <w:rPr>
                <w:b/>
              </w:rPr>
            </w:pPr>
            <w:r w:rsidRPr="00AF7C08">
              <w:object w:dxaOrig="360" w:dyaOrig="400" w14:anchorId="74C6E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pt;height:19.5pt" o:ole="">
                  <v:imagedata r:id="rId13" o:title=""/>
                </v:shape>
                <o:OLEObject Type="Embed" ProgID="Equation.3" ShapeID="_x0000_i1025" DrawAspect="Content" ObjectID="_1819610326" r:id="rId14"/>
              </w:object>
            </w:r>
          </w:p>
        </w:tc>
        <w:tc>
          <w:tcPr>
            <w:tcW w:w="7200" w:type="dxa"/>
          </w:tcPr>
          <w:p w14:paraId="3C3CC15A" w14:textId="77777777" w:rsidR="007F24CA" w:rsidRPr="000C3DC8" w:rsidRDefault="007F24CA" w:rsidP="007C0161">
            <w:pPr>
              <w:pStyle w:val="SymbolsAbbreviationGlossaries"/>
            </w:pPr>
            <w:r>
              <w:t>P</w:t>
            </w:r>
            <w:r w:rsidRPr="00AF7C08">
              <w:t>ooled covariance matrix for the two classes</w:t>
            </w:r>
          </w:p>
        </w:tc>
      </w:tr>
      <w:tr w:rsidR="007F24CA" w14:paraId="0FA74DBB" w14:textId="77777777" w:rsidTr="000F61B9">
        <w:tc>
          <w:tcPr>
            <w:tcW w:w="1368" w:type="dxa"/>
          </w:tcPr>
          <w:p w14:paraId="03816B1B" w14:textId="77777777" w:rsidR="007F24CA" w:rsidRDefault="007F24CA" w:rsidP="007C0161">
            <w:pPr>
              <w:pStyle w:val="SymbolsAbbreviationGlossaries"/>
            </w:pPr>
          </w:p>
        </w:tc>
        <w:tc>
          <w:tcPr>
            <w:tcW w:w="7200" w:type="dxa"/>
          </w:tcPr>
          <w:p w14:paraId="16F6A868" w14:textId="77777777" w:rsidR="007F24CA" w:rsidRDefault="007F24CA" w:rsidP="007C0161">
            <w:pPr>
              <w:pStyle w:val="SymbolsAbbreviationGlossaries"/>
            </w:pPr>
          </w:p>
        </w:tc>
      </w:tr>
      <w:tr w:rsidR="007F24CA" w14:paraId="0FAFEB93" w14:textId="77777777" w:rsidTr="000F61B9">
        <w:tc>
          <w:tcPr>
            <w:tcW w:w="1368" w:type="dxa"/>
          </w:tcPr>
          <w:p w14:paraId="205DACC1" w14:textId="77777777" w:rsidR="007F24CA" w:rsidRDefault="007F24CA" w:rsidP="007C0161">
            <w:pPr>
              <w:pStyle w:val="SymbolsAbbreviationGlossaries"/>
            </w:pPr>
          </w:p>
        </w:tc>
        <w:tc>
          <w:tcPr>
            <w:tcW w:w="7200" w:type="dxa"/>
          </w:tcPr>
          <w:p w14:paraId="44B93195" w14:textId="77777777" w:rsidR="007F24CA" w:rsidRDefault="007F24CA" w:rsidP="007C0161">
            <w:pPr>
              <w:pStyle w:val="SymbolsAbbreviationGlossaries"/>
            </w:pPr>
          </w:p>
        </w:tc>
      </w:tr>
      <w:tr w:rsidR="007F24CA" w14:paraId="7E314BE7" w14:textId="77777777" w:rsidTr="000F61B9">
        <w:tc>
          <w:tcPr>
            <w:tcW w:w="1368" w:type="dxa"/>
          </w:tcPr>
          <w:p w14:paraId="6AED184D" w14:textId="77777777" w:rsidR="007F24CA" w:rsidRDefault="007F24CA" w:rsidP="007C0161">
            <w:pPr>
              <w:pStyle w:val="SymbolsAbbreviationGlossaries"/>
            </w:pPr>
          </w:p>
        </w:tc>
        <w:tc>
          <w:tcPr>
            <w:tcW w:w="7200" w:type="dxa"/>
          </w:tcPr>
          <w:p w14:paraId="24CA4121" w14:textId="77777777" w:rsidR="007F24CA" w:rsidRDefault="007F24CA" w:rsidP="007C0161">
            <w:pPr>
              <w:pStyle w:val="SymbolsAbbreviationGlossaries"/>
            </w:pPr>
          </w:p>
        </w:tc>
      </w:tr>
      <w:tr w:rsidR="007F24CA" w14:paraId="44B4F979" w14:textId="77777777" w:rsidTr="000F61B9">
        <w:tc>
          <w:tcPr>
            <w:tcW w:w="1368" w:type="dxa"/>
          </w:tcPr>
          <w:p w14:paraId="4439D09B" w14:textId="77777777" w:rsidR="007F24CA" w:rsidRDefault="007F24CA" w:rsidP="007C0161">
            <w:pPr>
              <w:pStyle w:val="SymbolsAbbreviationGlossaries"/>
            </w:pPr>
          </w:p>
        </w:tc>
        <w:tc>
          <w:tcPr>
            <w:tcW w:w="7200" w:type="dxa"/>
          </w:tcPr>
          <w:p w14:paraId="7904B587" w14:textId="77777777" w:rsidR="007F24CA" w:rsidRDefault="007F24CA" w:rsidP="007C0161">
            <w:pPr>
              <w:pStyle w:val="SymbolsAbbreviationGlossaries"/>
            </w:pPr>
          </w:p>
        </w:tc>
      </w:tr>
      <w:tr w:rsidR="007F24CA" w14:paraId="51399D42" w14:textId="77777777" w:rsidTr="000F61B9">
        <w:tc>
          <w:tcPr>
            <w:tcW w:w="1368" w:type="dxa"/>
          </w:tcPr>
          <w:p w14:paraId="6DD3737E" w14:textId="77777777" w:rsidR="007F24CA" w:rsidRDefault="007F24CA" w:rsidP="007C0161">
            <w:pPr>
              <w:pStyle w:val="SymbolsAbbreviationGlossaries"/>
            </w:pPr>
          </w:p>
        </w:tc>
        <w:tc>
          <w:tcPr>
            <w:tcW w:w="7200" w:type="dxa"/>
          </w:tcPr>
          <w:p w14:paraId="64028F20" w14:textId="77777777" w:rsidR="007F24CA" w:rsidRDefault="007F24CA" w:rsidP="007C0161">
            <w:pPr>
              <w:pStyle w:val="SymbolsAbbreviationGlossaries"/>
            </w:pPr>
          </w:p>
        </w:tc>
      </w:tr>
      <w:tr w:rsidR="007F24CA" w14:paraId="7C933AE6" w14:textId="77777777" w:rsidTr="000F61B9">
        <w:tc>
          <w:tcPr>
            <w:tcW w:w="1368" w:type="dxa"/>
          </w:tcPr>
          <w:p w14:paraId="2A52D6A1" w14:textId="77777777" w:rsidR="007F24CA" w:rsidRDefault="007F24CA" w:rsidP="007C0161">
            <w:pPr>
              <w:pStyle w:val="SymbolsAbbreviationGlossaries"/>
            </w:pPr>
          </w:p>
        </w:tc>
        <w:tc>
          <w:tcPr>
            <w:tcW w:w="7200" w:type="dxa"/>
          </w:tcPr>
          <w:p w14:paraId="4700964F" w14:textId="77777777" w:rsidR="007F24CA" w:rsidRDefault="007F24CA" w:rsidP="007C0161">
            <w:pPr>
              <w:pStyle w:val="SymbolsAbbreviationGlossaries"/>
            </w:pPr>
          </w:p>
        </w:tc>
      </w:tr>
      <w:tr w:rsidR="007F24CA" w14:paraId="355985A0" w14:textId="77777777" w:rsidTr="000F61B9">
        <w:tc>
          <w:tcPr>
            <w:tcW w:w="1368" w:type="dxa"/>
          </w:tcPr>
          <w:p w14:paraId="37478077" w14:textId="77777777" w:rsidR="007F24CA" w:rsidRDefault="007F24CA" w:rsidP="007C0161">
            <w:pPr>
              <w:pStyle w:val="SymbolsAbbreviationGlossaries"/>
            </w:pPr>
          </w:p>
        </w:tc>
        <w:tc>
          <w:tcPr>
            <w:tcW w:w="7200" w:type="dxa"/>
          </w:tcPr>
          <w:p w14:paraId="4D183942" w14:textId="77777777" w:rsidR="007F24CA" w:rsidRDefault="007F24CA" w:rsidP="007C0161">
            <w:pPr>
              <w:pStyle w:val="SymbolsAbbreviationGlossaries"/>
            </w:pPr>
          </w:p>
        </w:tc>
      </w:tr>
      <w:tr w:rsidR="007F24CA" w14:paraId="6CB56493" w14:textId="77777777" w:rsidTr="000F61B9">
        <w:tc>
          <w:tcPr>
            <w:tcW w:w="1368" w:type="dxa"/>
          </w:tcPr>
          <w:p w14:paraId="46680D23" w14:textId="77777777" w:rsidR="007F24CA" w:rsidRDefault="007F24CA" w:rsidP="007C0161">
            <w:pPr>
              <w:pStyle w:val="SymbolsAbbreviationGlossaries"/>
            </w:pPr>
          </w:p>
        </w:tc>
        <w:tc>
          <w:tcPr>
            <w:tcW w:w="7200" w:type="dxa"/>
          </w:tcPr>
          <w:p w14:paraId="20CCD288" w14:textId="77777777" w:rsidR="007F24CA" w:rsidRDefault="007F24CA" w:rsidP="007C0161">
            <w:pPr>
              <w:pStyle w:val="SymbolsAbbreviationGlossaries"/>
            </w:pPr>
          </w:p>
        </w:tc>
      </w:tr>
      <w:tr w:rsidR="007F24CA" w14:paraId="6ECC352A" w14:textId="77777777" w:rsidTr="000F61B9">
        <w:tc>
          <w:tcPr>
            <w:tcW w:w="1368" w:type="dxa"/>
          </w:tcPr>
          <w:p w14:paraId="05E04BF3" w14:textId="77777777" w:rsidR="007F24CA" w:rsidRDefault="007F24CA" w:rsidP="007C0161">
            <w:pPr>
              <w:pStyle w:val="SymbolsAbbreviationGlossaries"/>
            </w:pPr>
          </w:p>
        </w:tc>
        <w:tc>
          <w:tcPr>
            <w:tcW w:w="7200" w:type="dxa"/>
          </w:tcPr>
          <w:p w14:paraId="08CE562A" w14:textId="77777777" w:rsidR="007F24CA" w:rsidRDefault="007F24CA" w:rsidP="007C0161">
            <w:pPr>
              <w:pStyle w:val="SymbolsAbbreviationGlossaries"/>
            </w:pPr>
          </w:p>
        </w:tc>
      </w:tr>
      <w:tr w:rsidR="007F24CA" w14:paraId="217886AA" w14:textId="77777777" w:rsidTr="000F61B9">
        <w:tc>
          <w:tcPr>
            <w:tcW w:w="1368" w:type="dxa"/>
          </w:tcPr>
          <w:p w14:paraId="2B207708" w14:textId="77777777" w:rsidR="007F24CA" w:rsidRDefault="007F24CA" w:rsidP="007C0161">
            <w:pPr>
              <w:pStyle w:val="SymbolsAbbreviationGlossaries"/>
            </w:pPr>
          </w:p>
        </w:tc>
        <w:tc>
          <w:tcPr>
            <w:tcW w:w="7200" w:type="dxa"/>
          </w:tcPr>
          <w:p w14:paraId="1783419B" w14:textId="77777777" w:rsidR="007F24CA" w:rsidRDefault="007F24CA" w:rsidP="007C0161">
            <w:pPr>
              <w:pStyle w:val="SymbolsAbbreviationGlossaries"/>
            </w:pPr>
          </w:p>
        </w:tc>
      </w:tr>
      <w:tr w:rsidR="007F24CA" w14:paraId="443ABE60" w14:textId="77777777" w:rsidTr="000F61B9">
        <w:tc>
          <w:tcPr>
            <w:tcW w:w="1368" w:type="dxa"/>
          </w:tcPr>
          <w:p w14:paraId="27D2F9CE" w14:textId="77777777" w:rsidR="007F24CA" w:rsidRDefault="007F24CA" w:rsidP="007C0161">
            <w:pPr>
              <w:pStyle w:val="SymbolsAbbreviationGlossaries"/>
            </w:pPr>
          </w:p>
        </w:tc>
        <w:tc>
          <w:tcPr>
            <w:tcW w:w="7200" w:type="dxa"/>
          </w:tcPr>
          <w:p w14:paraId="63C629B4" w14:textId="77777777" w:rsidR="007F24CA" w:rsidRDefault="007F24CA" w:rsidP="007C0161">
            <w:pPr>
              <w:pStyle w:val="SymbolsAbbreviationGlossaries"/>
            </w:pPr>
          </w:p>
        </w:tc>
      </w:tr>
      <w:tr w:rsidR="007F24CA" w14:paraId="36539D61" w14:textId="77777777" w:rsidTr="000F61B9">
        <w:tc>
          <w:tcPr>
            <w:tcW w:w="1368" w:type="dxa"/>
          </w:tcPr>
          <w:p w14:paraId="1CA63681" w14:textId="77777777" w:rsidR="007F24CA" w:rsidRDefault="007F24CA" w:rsidP="007C0161">
            <w:pPr>
              <w:pStyle w:val="SymbolsAbbreviationGlossaries"/>
            </w:pPr>
          </w:p>
        </w:tc>
        <w:tc>
          <w:tcPr>
            <w:tcW w:w="7200" w:type="dxa"/>
          </w:tcPr>
          <w:p w14:paraId="2F85AD3C" w14:textId="77777777" w:rsidR="007F24CA" w:rsidRDefault="007F24CA" w:rsidP="007C0161">
            <w:pPr>
              <w:pStyle w:val="SymbolsAbbreviationGlossaries"/>
            </w:pPr>
          </w:p>
        </w:tc>
      </w:tr>
    </w:tbl>
    <w:p w14:paraId="40C97020" w14:textId="77777777" w:rsidR="007F24CA" w:rsidRDefault="007F24CA" w:rsidP="007F24CA">
      <w:pPr>
        <w:rPr>
          <w:lang w:val="en-US"/>
        </w:rPr>
      </w:pPr>
    </w:p>
    <w:p w14:paraId="0ADF45F5" w14:textId="77777777" w:rsidR="00995C22" w:rsidRDefault="00995C22" w:rsidP="003D34CC">
      <w:pPr>
        <w:pStyle w:val="TITLEATROMANPAGES"/>
        <w:spacing w:after="480"/>
      </w:pPr>
      <w:bookmarkStart w:id="16" w:name="_Toc510682707"/>
      <w:bookmarkStart w:id="17" w:name="_Toc176736507"/>
      <w:r w:rsidRPr="007823AD">
        <w:lastRenderedPageBreak/>
        <w:t>LIST</w:t>
      </w:r>
      <w:r>
        <w:t xml:space="preserve"> OF </w:t>
      </w:r>
      <w:r w:rsidRPr="0028494A">
        <w:t>ABBREVIATIONS</w:t>
      </w:r>
      <w:bookmarkEnd w:id="16"/>
      <w:bookmarkEnd w:id="17"/>
    </w:p>
    <w:tbl>
      <w:tblPr>
        <w:tblW w:w="8374" w:type="dxa"/>
        <w:tblInd w:w="98" w:type="dxa"/>
        <w:tblLook w:val="04A0" w:firstRow="1" w:lastRow="0" w:firstColumn="1" w:lastColumn="0" w:noHBand="0" w:noVBand="1"/>
      </w:tblPr>
      <w:tblGrid>
        <w:gridCol w:w="1363"/>
        <w:gridCol w:w="7011"/>
      </w:tblGrid>
      <w:tr w:rsidR="00995C22" w:rsidRPr="006B042F" w14:paraId="61AF04F3" w14:textId="77777777" w:rsidTr="00D56840">
        <w:trPr>
          <w:trHeight w:val="402"/>
        </w:trPr>
        <w:tc>
          <w:tcPr>
            <w:tcW w:w="1363" w:type="dxa"/>
            <w:shd w:val="clear" w:color="auto" w:fill="auto"/>
            <w:hideMark/>
          </w:tcPr>
          <w:p w14:paraId="328B82A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APM</w:t>
            </w:r>
          </w:p>
        </w:tc>
        <w:tc>
          <w:tcPr>
            <w:tcW w:w="7011" w:type="dxa"/>
            <w:shd w:val="clear" w:color="auto" w:fill="auto"/>
            <w:hideMark/>
          </w:tcPr>
          <w:p w14:paraId="2D20E2F1"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Airborne particulate matter</w:t>
            </w:r>
          </w:p>
        </w:tc>
      </w:tr>
      <w:tr w:rsidR="00995C22" w:rsidRPr="006B042F" w14:paraId="661EB0E4" w14:textId="77777777" w:rsidTr="00D56840">
        <w:trPr>
          <w:trHeight w:val="402"/>
        </w:trPr>
        <w:tc>
          <w:tcPr>
            <w:tcW w:w="1363" w:type="dxa"/>
            <w:shd w:val="clear" w:color="auto" w:fill="auto"/>
            <w:hideMark/>
          </w:tcPr>
          <w:p w14:paraId="125DD07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BBB</w:t>
            </w:r>
          </w:p>
        </w:tc>
        <w:tc>
          <w:tcPr>
            <w:tcW w:w="7011" w:type="dxa"/>
            <w:shd w:val="clear" w:color="auto" w:fill="auto"/>
            <w:hideMark/>
          </w:tcPr>
          <w:p w14:paraId="34135E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blood-brain barrier</w:t>
            </w:r>
          </w:p>
        </w:tc>
      </w:tr>
      <w:tr w:rsidR="00995C22" w:rsidRPr="006B042F" w14:paraId="5D8C615F" w14:textId="77777777" w:rsidTr="00D56840">
        <w:trPr>
          <w:trHeight w:val="402"/>
        </w:trPr>
        <w:tc>
          <w:tcPr>
            <w:tcW w:w="1363" w:type="dxa"/>
            <w:shd w:val="clear" w:color="auto" w:fill="auto"/>
            <w:hideMark/>
          </w:tcPr>
          <w:p w14:paraId="4275161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BMU</w:t>
            </w:r>
          </w:p>
        </w:tc>
        <w:tc>
          <w:tcPr>
            <w:tcW w:w="7011" w:type="dxa"/>
            <w:shd w:val="clear" w:color="auto" w:fill="auto"/>
            <w:hideMark/>
          </w:tcPr>
          <w:p w14:paraId="20DD1C1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Best Matching Unit</w:t>
            </w:r>
          </w:p>
        </w:tc>
      </w:tr>
      <w:tr w:rsidR="00995C22" w:rsidRPr="006B042F" w14:paraId="20B29BAA" w14:textId="77777777" w:rsidTr="00D56840">
        <w:trPr>
          <w:trHeight w:val="402"/>
        </w:trPr>
        <w:tc>
          <w:tcPr>
            <w:tcW w:w="1363" w:type="dxa"/>
            <w:shd w:val="clear" w:color="auto" w:fill="auto"/>
            <w:hideMark/>
          </w:tcPr>
          <w:p w14:paraId="6D80555F"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CMB</w:t>
            </w:r>
          </w:p>
        </w:tc>
        <w:tc>
          <w:tcPr>
            <w:tcW w:w="7011" w:type="dxa"/>
            <w:shd w:val="clear" w:color="auto" w:fill="auto"/>
            <w:hideMark/>
          </w:tcPr>
          <w:p w14:paraId="6F5811DF" w14:textId="77777777" w:rsidR="00995C22" w:rsidRPr="006B042F" w:rsidRDefault="00995C22" w:rsidP="007C0161">
            <w:pPr>
              <w:pStyle w:val="SymbolsAbbreviationGlossaries"/>
              <w:rPr>
                <w:rFonts w:eastAsia="Times New Roman"/>
                <w:lang w:eastAsia="en-GB"/>
              </w:rPr>
            </w:pPr>
            <w:r w:rsidRPr="006B042F">
              <w:rPr>
                <w:rFonts w:eastAsia="Calibri"/>
                <w:lang w:eastAsia="en-GB"/>
              </w:rPr>
              <w:t>Chemical Mass Balance</w:t>
            </w:r>
          </w:p>
        </w:tc>
      </w:tr>
      <w:tr w:rsidR="00995C22" w:rsidRPr="006B042F" w14:paraId="0FE6FFE5" w14:textId="77777777" w:rsidTr="00D56840">
        <w:trPr>
          <w:trHeight w:val="402"/>
        </w:trPr>
        <w:tc>
          <w:tcPr>
            <w:tcW w:w="1363" w:type="dxa"/>
            <w:shd w:val="clear" w:color="auto" w:fill="auto"/>
            <w:hideMark/>
          </w:tcPr>
          <w:p w14:paraId="7F0A81C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CPCA</w:t>
            </w:r>
          </w:p>
        </w:tc>
        <w:tc>
          <w:tcPr>
            <w:tcW w:w="7011" w:type="dxa"/>
            <w:shd w:val="clear" w:color="auto" w:fill="auto"/>
            <w:hideMark/>
          </w:tcPr>
          <w:p w14:paraId="512191E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Consensus PCA</w:t>
            </w:r>
          </w:p>
        </w:tc>
      </w:tr>
      <w:tr w:rsidR="00995C22" w:rsidRPr="006B042F" w14:paraId="47A45FA1" w14:textId="77777777" w:rsidTr="00D56840">
        <w:trPr>
          <w:trHeight w:val="402"/>
        </w:trPr>
        <w:tc>
          <w:tcPr>
            <w:tcW w:w="1363" w:type="dxa"/>
            <w:shd w:val="clear" w:color="auto" w:fill="auto"/>
            <w:hideMark/>
          </w:tcPr>
          <w:p w14:paraId="2BF3B7C7"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CSI</w:t>
            </w:r>
          </w:p>
        </w:tc>
        <w:tc>
          <w:tcPr>
            <w:tcW w:w="7011" w:type="dxa"/>
            <w:shd w:val="clear" w:color="auto" w:fill="auto"/>
            <w:hideMark/>
          </w:tcPr>
          <w:p w14:paraId="3FDE20F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Separation Indices</w:t>
            </w:r>
          </w:p>
        </w:tc>
      </w:tr>
      <w:tr w:rsidR="00995C22" w:rsidRPr="006B042F" w14:paraId="2C2BF333" w14:textId="77777777" w:rsidTr="00D56840">
        <w:trPr>
          <w:trHeight w:val="402"/>
        </w:trPr>
        <w:tc>
          <w:tcPr>
            <w:tcW w:w="1363" w:type="dxa"/>
            <w:shd w:val="clear" w:color="auto" w:fill="auto"/>
            <w:hideMark/>
          </w:tcPr>
          <w:p w14:paraId="07F575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CSM</w:t>
            </w:r>
          </w:p>
        </w:tc>
        <w:tc>
          <w:tcPr>
            <w:tcW w:w="7011" w:type="dxa"/>
            <w:shd w:val="clear" w:color="auto" w:fill="auto"/>
            <w:hideMark/>
          </w:tcPr>
          <w:p w14:paraId="6EAADEA3"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Matrix</w:t>
            </w:r>
          </w:p>
        </w:tc>
      </w:tr>
      <w:tr w:rsidR="00995C22" w:rsidRPr="006B042F" w14:paraId="0B7DE765" w14:textId="77777777" w:rsidTr="00D56840">
        <w:trPr>
          <w:trHeight w:val="402"/>
        </w:trPr>
        <w:tc>
          <w:tcPr>
            <w:tcW w:w="1363" w:type="dxa"/>
            <w:shd w:val="clear" w:color="auto" w:fill="auto"/>
            <w:hideMark/>
          </w:tcPr>
          <w:p w14:paraId="2D1DB93B"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CSV</w:t>
            </w:r>
          </w:p>
        </w:tc>
        <w:tc>
          <w:tcPr>
            <w:tcW w:w="7011" w:type="dxa"/>
            <w:shd w:val="clear" w:color="auto" w:fill="auto"/>
            <w:hideMark/>
          </w:tcPr>
          <w:p w14:paraId="6857CDC5"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Vector</w:t>
            </w:r>
          </w:p>
        </w:tc>
      </w:tr>
      <w:tr w:rsidR="00995C22" w:rsidRPr="006B042F" w14:paraId="320A5E43" w14:textId="77777777" w:rsidTr="00D56840">
        <w:trPr>
          <w:trHeight w:val="402"/>
        </w:trPr>
        <w:tc>
          <w:tcPr>
            <w:tcW w:w="1363" w:type="dxa"/>
            <w:shd w:val="clear" w:color="auto" w:fill="auto"/>
            <w:hideMark/>
          </w:tcPr>
          <w:p w14:paraId="7822C59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CWM</w:t>
            </w:r>
          </w:p>
        </w:tc>
        <w:tc>
          <w:tcPr>
            <w:tcW w:w="7011" w:type="dxa"/>
            <w:shd w:val="clear" w:color="auto" w:fill="auto"/>
            <w:hideMark/>
          </w:tcPr>
          <w:p w14:paraId="6902F8A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Matrix</w:t>
            </w:r>
          </w:p>
        </w:tc>
      </w:tr>
      <w:tr w:rsidR="00995C22" w:rsidRPr="006B042F" w14:paraId="047C1980" w14:textId="77777777" w:rsidTr="00D56840">
        <w:trPr>
          <w:trHeight w:val="402"/>
        </w:trPr>
        <w:tc>
          <w:tcPr>
            <w:tcW w:w="1363" w:type="dxa"/>
            <w:shd w:val="clear" w:color="auto" w:fill="auto"/>
            <w:hideMark/>
          </w:tcPr>
          <w:p w14:paraId="52CEF54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CWV</w:t>
            </w:r>
          </w:p>
        </w:tc>
        <w:tc>
          <w:tcPr>
            <w:tcW w:w="7011" w:type="dxa"/>
            <w:shd w:val="clear" w:color="auto" w:fill="auto"/>
            <w:hideMark/>
          </w:tcPr>
          <w:p w14:paraId="68A45C7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Vector</w:t>
            </w:r>
          </w:p>
        </w:tc>
      </w:tr>
      <w:tr w:rsidR="00995C22" w:rsidRPr="006B042F" w14:paraId="44533EB2" w14:textId="77777777" w:rsidTr="00D56840">
        <w:trPr>
          <w:trHeight w:val="402"/>
        </w:trPr>
        <w:tc>
          <w:tcPr>
            <w:tcW w:w="1363" w:type="dxa"/>
            <w:shd w:val="clear" w:color="auto" w:fill="auto"/>
            <w:hideMark/>
          </w:tcPr>
          <w:p w14:paraId="27EAF5E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EDC</w:t>
            </w:r>
          </w:p>
        </w:tc>
        <w:tc>
          <w:tcPr>
            <w:tcW w:w="7011" w:type="dxa"/>
            <w:shd w:val="clear" w:color="auto" w:fill="auto"/>
            <w:hideMark/>
          </w:tcPr>
          <w:p w14:paraId="7BE9684D" w14:textId="77777777" w:rsidR="00995C22" w:rsidRPr="006B042F" w:rsidRDefault="00995C22" w:rsidP="007C0161">
            <w:pPr>
              <w:pStyle w:val="SymbolsAbbreviationGlossaries"/>
              <w:rPr>
                <w:rFonts w:eastAsia="Times New Roman"/>
                <w:lang w:eastAsia="en-GB"/>
              </w:rPr>
            </w:pPr>
            <w:r w:rsidRPr="006B042F">
              <w:rPr>
                <w:rFonts w:eastAsia="TimesNewRoman"/>
                <w:lang w:eastAsia="en-GB"/>
              </w:rPr>
              <w:t>Euclidean Distance to Centriods</w:t>
            </w:r>
          </w:p>
        </w:tc>
      </w:tr>
    </w:tbl>
    <w:p w14:paraId="4898FBB8" w14:textId="77777777" w:rsidR="007B78BF" w:rsidRDefault="007B78BF" w:rsidP="00DB6394">
      <w:pPr>
        <w:pStyle w:val="ListofPublications"/>
      </w:pPr>
    </w:p>
    <w:p w14:paraId="2FFD9F81" w14:textId="77777777" w:rsidR="007B78BF" w:rsidRDefault="007B78BF" w:rsidP="00DB6394">
      <w:pPr>
        <w:pStyle w:val="ListofPublications"/>
      </w:pPr>
    </w:p>
    <w:p w14:paraId="2FDCF3A7" w14:textId="77777777" w:rsidR="00654D24" w:rsidRDefault="00654D24" w:rsidP="007C0161">
      <w:pPr>
        <w:pStyle w:val="ListofPublications"/>
        <w:sectPr w:rsidR="00654D24" w:rsidSect="00654D24">
          <w:pgSz w:w="11906" w:h="16838"/>
          <w:pgMar w:top="1440" w:right="1440" w:bottom="1440" w:left="2155" w:header="709" w:footer="431" w:gutter="0"/>
          <w:pgNumType w:fmt="lowerRoman" w:start="2"/>
          <w:cols w:space="708"/>
          <w:docGrid w:linePitch="360"/>
        </w:sectPr>
      </w:pPr>
    </w:p>
    <w:p w14:paraId="4A7C14B3" w14:textId="77777777" w:rsidR="00093825" w:rsidRDefault="00505949" w:rsidP="00BA1AFE">
      <w:pPr>
        <w:pStyle w:val="Heading1"/>
      </w:pPr>
      <w:r>
        <w:lastRenderedPageBreak/>
        <w:br/>
      </w:r>
      <w:r w:rsidR="00DE0036">
        <w:br/>
      </w:r>
      <w:bookmarkStart w:id="18" w:name="_Toc176736508"/>
      <w:r w:rsidR="00773C42">
        <w:t>INRODUCTION</w:t>
      </w:r>
      <w:bookmarkEnd w:id="18"/>
    </w:p>
    <w:p w14:paraId="1532F85D" w14:textId="77777777" w:rsidR="00CC0594" w:rsidRDefault="00746DEC" w:rsidP="005D3810">
      <w:pPr>
        <w:pStyle w:val="Heading2"/>
      </w:pPr>
      <w:bookmarkStart w:id="19" w:name="_Toc176736509"/>
      <w:r>
        <w:t xml:space="preserve">Project </w:t>
      </w:r>
      <w:proofErr w:type="spellStart"/>
      <w:r>
        <w:t>Backgound</w:t>
      </w:r>
      <w:bookmarkEnd w:id="19"/>
      <w:proofErr w:type="spellEnd"/>
    </w:p>
    <w:p w14:paraId="5F6EB963" w14:textId="77777777" w:rsidR="00B470DD" w:rsidRDefault="0083280C" w:rsidP="001F6D65">
      <w:pPr>
        <w:pStyle w:val="UNITENParagraph"/>
      </w:pPr>
      <w:r>
        <w:t xml:space="preserve">Video provides a powerful way to help you prove your point. When you click Online Video, you can paste in the embed code for the video you want to add. You can also type a keyword to search online for the video that best fits your document. </w:t>
      </w:r>
    </w:p>
    <w:p w14:paraId="35CAEE3F" w14:textId="77777777" w:rsidR="0083280C" w:rsidRDefault="0083280C" w:rsidP="001F6D65">
      <w:pPr>
        <w:pStyle w:val="UNITENParagraph"/>
      </w:pPr>
      <w:r>
        <w:t>To make your document look professionally produced, Word provides header, footer, cover page, and text box designs that complement each other. For example, you can add a matching cover page, header, and sidebar.</w:t>
      </w:r>
    </w:p>
    <w:p w14:paraId="4522B436" w14:textId="77777777" w:rsidR="009E16E8" w:rsidRPr="009E16E8" w:rsidRDefault="00746DEC" w:rsidP="009E16E8">
      <w:pPr>
        <w:pStyle w:val="Heading2"/>
      </w:pPr>
      <w:bookmarkStart w:id="20" w:name="_Toc176736510"/>
      <w:r>
        <w:t>Problem Statement</w:t>
      </w:r>
      <w:bookmarkEnd w:id="20"/>
    </w:p>
    <w:p w14:paraId="5F6866D7" w14:textId="77777777" w:rsidR="009E16E8" w:rsidRDefault="009E16E8" w:rsidP="009E16E8">
      <w:pPr>
        <w:pStyle w:val="FigureCenterUNITEN"/>
      </w:pPr>
      <w:r>
        <w:rPr>
          <w:lang w:val="en-US"/>
        </w:rPr>
        <w:drawing>
          <wp:inline distT="0" distB="0" distL="0" distR="0" wp14:anchorId="0D3C3080" wp14:editId="591D6874">
            <wp:extent cx="3213100" cy="139128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PNG"/>
                    <pic:cNvPicPr/>
                  </pic:nvPicPr>
                  <pic:blipFill rotWithShape="1">
                    <a:blip r:embed="rId15" cstate="print">
                      <a:extLst>
                        <a:ext uri="{28A0092B-C50C-407E-A947-70E740481C1C}">
                          <a14:useLocalDpi xmlns:a14="http://schemas.microsoft.com/office/drawing/2010/main" val="0"/>
                        </a:ext>
                      </a:extLst>
                    </a:blip>
                    <a:srcRect b="23025"/>
                    <a:stretch/>
                  </pic:blipFill>
                  <pic:spPr bwMode="auto">
                    <a:xfrm>
                      <a:off x="0" y="0"/>
                      <a:ext cx="3211940" cy="1390785"/>
                    </a:xfrm>
                    <a:prstGeom prst="rect">
                      <a:avLst/>
                    </a:prstGeom>
                    <a:ln>
                      <a:noFill/>
                    </a:ln>
                    <a:extLst>
                      <a:ext uri="{53640926-AAD7-44D8-BBD7-CCE9431645EC}">
                        <a14:shadowObscured xmlns:a14="http://schemas.microsoft.com/office/drawing/2010/main"/>
                      </a:ext>
                    </a:extLst>
                  </pic:spPr>
                </pic:pic>
              </a:graphicData>
            </a:graphic>
          </wp:inline>
        </w:drawing>
      </w:r>
    </w:p>
    <w:p w14:paraId="433E1D2C" w14:textId="77777777" w:rsidR="009E16E8" w:rsidRDefault="009E16E8" w:rsidP="009E16E8">
      <w:pPr>
        <w:pStyle w:val="CaptionforFigureUNITEN"/>
      </w:pPr>
      <w:bookmarkStart w:id="21" w:name="_Toc176508222"/>
      <w:r>
        <w:t xml:space="preserve">Figure </w:t>
      </w:r>
      <w:r>
        <w:fldChar w:fldCharType="begin"/>
      </w:r>
      <w:r>
        <w:instrText xml:space="preserve"> STYLEREF 1 \s </w:instrText>
      </w:r>
      <w:r>
        <w:fldChar w:fldCharType="separate"/>
      </w:r>
      <w:r w:rsidR="00FB0CC6">
        <w:t>1</w:t>
      </w:r>
      <w:r>
        <w:fldChar w:fldCharType="end"/>
      </w:r>
      <w:r>
        <w:t>.</w:t>
      </w:r>
      <w:r>
        <w:fldChar w:fldCharType="begin"/>
      </w:r>
      <w:r>
        <w:instrText xml:space="preserve"> SEQ Figure \* ARABIC \s 1 </w:instrText>
      </w:r>
      <w:r>
        <w:fldChar w:fldCharType="separate"/>
      </w:r>
      <w:r w:rsidR="00FB0CC6">
        <w:t>1</w:t>
      </w:r>
      <w:r>
        <w:fldChar w:fldCharType="end"/>
      </w:r>
      <w:r>
        <w:t>: MZJ Ideas on formatting</w:t>
      </w:r>
      <w:bookmarkEnd w:id="21"/>
      <w:r>
        <w:t xml:space="preserve"> </w:t>
      </w:r>
    </w:p>
    <w:p w14:paraId="40F1FD5F" w14:textId="77777777" w:rsidR="009E16E8" w:rsidRPr="009E16E8" w:rsidRDefault="009E16E8" w:rsidP="009E16E8"/>
    <w:p w14:paraId="1E91FDEE" w14:textId="77777777" w:rsidR="00C20143" w:rsidRDefault="00C20143" w:rsidP="001F6D65">
      <w:pPr>
        <w:pStyle w:val="Heading3"/>
        <w:spacing w:after="240"/>
      </w:pPr>
      <w:bookmarkStart w:id="22" w:name="_Toc510682711"/>
      <w:bookmarkStart w:id="23" w:name="_Toc176736511"/>
      <w:r>
        <w:t>Developer Tab</w:t>
      </w:r>
      <w:bookmarkEnd w:id="22"/>
      <w:bookmarkEnd w:id="23"/>
    </w:p>
    <w:p w14:paraId="61C753D3" w14:textId="77777777" w:rsidR="006E635D" w:rsidRDefault="00C20143" w:rsidP="001F6D65">
      <w:pPr>
        <w:pStyle w:val="UNITENParagraph"/>
      </w:pPr>
      <w:r>
        <w:t>To create a new thesis based on this template, just double click the file. A new document will open in Microsoft Word, normally named Untitled.docx.</w:t>
      </w:r>
      <w:r w:rsidR="006E635D">
        <w:t xml:space="preserve"> You can start put your content in that file without having to worry about the thesis formatting. However, if you want to </w:t>
      </w:r>
      <w:r>
        <w:t xml:space="preserve">apply this </w:t>
      </w:r>
      <w:proofErr w:type="spellStart"/>
      <w:r>
        <w:t>dotx</w:t>
      </w:r>
      <w:proofErr w:type="spellEnd"/>
      <w:r>
        <w:t xml:space="preserve"> template</w:t>
      </w:r>
      <w:r w:rsidR="006E635D">
        <w:t xml:space="preserve"> to your current thesis, you need to enable the Developer Tab option. To do so, please refer to </w:t>
      </w:r>
      <w:r w:rsidR="006E635D">
        <w:fldChar w:fldCharType="begin"/>
      </w:r>
      <w:r w:rsidR="006E635D">
        <w:instrText xml:space="preserve"> REF _Ref461057537 \h </w:instrText>
      </w:r>
      <w:r w:rsidR="00341964">
        <w:instrText xml:space="preserve"> \* MERGEFORMAT </w:instrText>
      </w:r>
      <w:r w:rsidR="006E635D">
        <w:fldChar w:fldCharType="separate"/>
      </w:r>
      <w:r w:rsidR="00FB0CC6">
        <w:t xml:space="preserve">Figure </w:t>
      </w:r>
      <w:r w:rsidR="00FB0CC6">
        <w:rPr>
          <w:noProof/>
        </w:rPr>
        <w:t>1.2</w:t>
      </w:r>
      <w:r w:rsidR="006E635D">
        <w:fldChar w:fldCharType="end"/>
      </w:r>
      <w:r w:rsidR="006E635D">
        <w:t>.</w:t>
      </w:r>
    </w:p>
    <w:p w14:paraId="36E7A09E" w14:textId="77777777" w:rsidR="006E635D" w:rsidRPr="00596F28" w:rsidRDefault="006E635D" w:rsidP="00DC4F09">
      <w:pPr>
        <w:pStyle w:val="PictureLocationUNITEN"/>
        <w:spacing w:after="240"/>
      </w:pPr>
      <w:r>
        <w:rPr>
          <w:lang w:val="en-US" w:eastAsia="en-US"/>
        </w:rPr>
        <w:lastRenderedPageBreak/>
        <w:drawing>
          <wp:inline distT="114300" distB="114300" distL="114300" distR="114300" wp14:anchorId="583D0EB1" wp14:editId="3969935D">
            <wp:extent cx="2438382" cy="1800000"/>
            <wp:effectExtent l="0" t="0" r="635" b="0"/>
            <wp:docPr id="1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l="13621" t="14982" r="35714" b="17977"/>
                    <a:stretch>
                      <a:fillRect/>
                    </a:stretch>
                  </pic:blipFill>
                  <pic:spPr>
                    <a:xfrm>
                      <a:off x="0" y="0"/>
                      <a:ext cx="2438382" cy="1800000"/>
                    </a:xfrm>
                    <a:prstGeom prst="rect">
                      <a:avLst/>
                    </a:prstGeom>
                    <a:ln/>
                  </pic:spPr>
                </pic:pic>
              </a:graphicData>
            </a:graphic>
          </wp:inline>
        </w:drawing>
      </w:r>
    </w:p>
    <w:p w14:paraId="6F099481" w14:textId="77777777" w:rsidR="006E635D" w:rsidRDefault="006E635D" w:rsidP="00E84170">
      <w:pPr>
        <w:pStyle w:val="CaptionforFigureUNITEN"/>
      </w:pPr>
      <w:bookmarkStart w:id="24" w:name="_Ref461057537"/>
      <w:bookmarkStart w:id="25" w:name="_Toc176508223"/>
      <w:r>
        <w:t xml:space="preserve">Figure </w:t>
      </w:r>
      <w:r w:rsidR="009E16E8">
        <w:fldChar w:fldCharType="begin"/>
      </w:r>
      <w:r w:rsidR="009E16E8">
        <w:instrText xml:space="preserve"> STYLEREF 1 \s </w:instrText>
      </w:r>
      <w:r w:rsidR="009E16E8">
        <w:fldChar w:fldCharType="separate"/>
      </w:r>
      <w:r w:rsidR="00FB0CC6">
        <w:t>1</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2</w:t>
      </w:r>
      <w:r w:rsidR="009E16E8">
        <w:fldChar w:fldCharType="end"/>
      </w:r>
      <w:bookmarkEnd w:id="24"/>
      <w:r w:rsidR="009415F9">
        <w:t xml:space="preserve">: </w:t>
      </w:r>
      <w:r>
        <w:t>Enabling the Developer Tab</w:t>
      </w:r>
      <w:bookmarkEnd w:id="25"/>
    </w:p>
    <w:p w14:paraId="5D930129" w14:textId="77777777" w:rsidR="00C20143" w:rsidRPr="00930A0B" w:rsidRDefault="00596F28" w:rsidP="00341964">
      <w:pPr>
        <w:pStyle w:val="Source"/>
      </w:pPr>
      <w:r>
        <w:t xml:space="preserve">Source: Zuli </w:t>
      </w:r>
      <w:r w:rsidR="007955B7">
        <w:t>(</w:t>
      </w:r>
      <w:r>
        <w:t>2016)</w:t>
      </w:r>
      <w:r w:rsidR="00855FF7">
        <w:t xml:space="preserve">. Use style named </w:t>
      </w:r>
      <w:r w:rsidR="00855FF7" w:rsidRPr="00855FF7">
        <w:rPr>
          <w:i/>
        </w:rPr>
        <w:t xml:space="preserve">Caption for text in Figure </w:t>
      </w:r>
      <w:r w:rsidR="007F24CA">
        <w:rPr>
          <w:i/>
        </w:rPr>
        <w:t>UNITEN</w:t>
      </w:r>
      <w:r w:rsidR="00855FF7">
        <w:t xml:space="preserve"> for any text here.</w:t>
      </w:r>
    </w:p>
    <w:p w14:paraId="6BA07C1A" w14:textId="77777777" w:rsidR="00C20143" w:rsidRDefault="00C20143" w:rsidP="001F6D65">
      <w:pPr>
        <w:pStyle w:val="Heading3"/>
        <w:spacing w:after="240"/>
      </w:pPr>
      <w:bookmarkStart w:id="26" w:name="_Toc510682712"/>
      <w:bookmarkStart w:id="27" w:name="_Toc176736512"/>
      <w:r>
        <w:t>Navigation Pane</w:t>
      </w:r>
      <w:bookmarkEnd w:id="26"/>
      <w:bookmarkEnd w:id="27"/>
    </w:p>
    <w:p w14:paraId="06C5D51B" w14:textId="77777777" w:rsidR="00C20143" w:rsidRDefault="00C20143" w:rsidP="001F6D65">
      <w:pPr>
        <w:pStyle w:val="UNITENParagraph"/>
      </w:pPr>
      <w:r>
        <w:t xml:space="preserve">Navigation pane is where you can browse through your thesis based on its heading name. To enable it, please refer to </w:t>
      </w:r>
    </w:p>
    <w:p w14:paraId="6E8D1066" w14:textId="77777777" w:rsidR="00331918" w:rsidRDefault="009E16E8" w:rsidP="00DC4F09">
      <w:pPr>
        <w:pStyle w:val="PictureLocationUNITEN"/>
        <w:spacing w:after="240"/>
      </w:pPr>
      <w:bookmarkStart w:id="28" w:name="_Ref461057127"/>
      <w:r>
        <w:rPr>
          <w:lang w:val="en-US" w:eastAsia="en-US"/>
        </w:rPr>
        <w:drawing>
          <wp:inline distT="0" distB="0" distL="0" distR="0" wp14:anchorId="22472251" wp14:editId="1DFC3480">
            <wp:extent cx="1393821" cy="23774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393821" cy="2377440"/>
                    </a:xfrm>
                    <a:prstGeom prst="rect">
                      <a:avLst/>
                    </a:prstGeom>
                  </pic:spPr>
                </pic:pic>
              </a:graphicData>
            </a:graphic>
          </wp:inline>
        </w:drawing>
      </w:r>
    </w:p>
    <w:p w14:paraId="34BAFD9C" w14:textId="77777777" w:rsidR="00C20143" w:rsidRDefault="00C20143" w:rsidP="00E84170">
      <w:pPr>
        <w:pStyle w:val="CaptionforFigureUNITEN"/>
      </w:pPr>
      <w:bookmarkStart w:id="29" w:name="_Toc176508224"/>
      <w:r>
        <w:t xml:space="preserve">Figure </w:t>
      </w:r>
      <w:r w:rsidR="009E16E8">
        <w:fldChar w:fldCharType="begin"/>
      </w:r>
      <w:r w:rsidR="009E16E8">
        <w:instrText xml:space="preserve"> STYLEREF 1 \s </w:instrText>
      </w:r>
      <w:r w:rsidR="009E16E8">
        <w:fldChar w:fldCharType="separate"/>
      </w:r>
      <w:r w:rsidR="00FB0CC6">
        <w:t>1</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3</w:t>
      </w:r>
      <w:r w:rsidR="009E16E8">
        <w:fldChar w:fldCharType="end"/>
      </w:r>
      <w:bookmarkEnd w:id="28"/>
      <w:r w:rsidR="009415F9">
        <w:t xml:space="preserve">: </w:t>
      </w:r>
      <w:r>
        <w:t>Navigation Pane</w:t>
      </w:r>
      <w:bookmarkEnd w:id="29"/>
    </w:p>
    <w:p w14:paraId="04A01A86" w14:textId="77777777" w:rsidR="00986F92" w:rsidRDefault="006E635D" w:rsidP="001F6D65">
      <w:pPr>
        <w:pStyle w:val="Heading3"/>
        <w:spacing w:after="240"/>
      </w:pPr>
      <w:bookmarkStart w:id="30" w:name="_Toc510682713"/>
      <w:bookmarkStart w:id="31" w:name="_Toc176736513"/>
      <w:r>
        <w:t>Styles</w:t>
      </w:r>
      <w:r w:rsidR="00D40045">
        <w:t xml:space="preserve"> Pane</w:t>
      </w:r>
      <w:bookmarkEnd w:id="30"/>
      <w:bookmarkEnd w:id="31"/>
    </w:p>
    <w:p w14:paraId="0D2639C9" w14:textId="77777777" w:rsidR="006E635D" w:rsidRDefault="006E635D" w:rsidP="001F6D65">
      <w:pPr>
        <w:pStyle w:val="UNITENParagraph"/>
      </w:pPr>
      <w:r>
        <w:t xml:space="preserve">The basic of applying template is </w:t>
      </w:r>
      <w:r w:rsidR="009B42CD">
        <w:t>using the s</w:t>
      </w:r>
      <w:r>
        <w:t>tyles</w:t>
      </w:r>
      <w:r w:rsidR="009B42CD">
        <w:t xml:space="preserve"> on Style Pane (</w:t>
      </w:r>
      <w:r w:rsidR="009B42CD">
        <w:fldChar w:fldCharType="begin"/>
      </w:r>
      <w:r w:rsidR="009B42CD">
        <w:instrText xml:space="preserve"> REF _Ref526348398 \h </w:instrText>
      </w:r>
      <w:r w:rsidR="009B42CD">
        <w:fldChar w:fldCharType="separate"/>
      </w:r>
      <w:r w:rsidR="00FB0CC6">
        <w:t xml:space="preserve">Figure </w:t>
      </w:r>
      <w:r w:rsidR="00FB0CC6">
        <w:rPr>
          <w:noProof/>
        </w:rPr>
        <w:t>1</w:t>
      </w:r>
      <w:r w:rsidR="00FB0CC6">
        <w:t>.</w:t>
      </w:r>
      <w:r w:rsidR="00FB0CC6">
        <w:rPr>
          <w:noProof/>
        </w:rPr>
        <w:t>4</w:t>
      </w:r>
      <w:r w:rsidR="009B42CD">
        <w:fldChar w:fldCharType="end"/>
      </w:r>
      <w:proofErr w:type="gramStart"/>
      <w:r w:rsidR="009B42CD">
        <w:t xml:space="preserve">) </w:t>
      </w:r>
      <w:r>
        <w:t>.</w:t>
      </w:r>
      <w:proofErr w:type="gramEnd"/>
      <w:r>
        <w:t xml:space="preserve"> Styles is predefined formatting of text and paragraph. </w:t>
      </w:r>
      <w:r w:rsidR="00C3012B">
        <w:t xml:space="preserve">It is most efficient that you put the Styles pane on the right side of the Microsoft Word working environment by click a small arrow as shown in </w:t>
      </w:r>
      <w:r w:rsidR="00C3012B">
        <w:fldChar w:fldCharType="begin"/>
      </w:r>
      <w:r w:rsidR="00C3012B">
        <w:instrText xml:space="preserve"> REF _Ref461058057 \h </w:instrText>
      </w:r>
      <w:r w:rsidR="00341964">
        <w:instrText xml:space="preserve"> \* MERGEFORMAT </w:instrText>
      </w:r>
      <w:r w:rsidR="00C3012B">
        <w:fldChar w:fldCharType="separate"/>
      </w:r>
      <w:r w:rsidR="00FB0CC6">
        <w:t xml:space="preserve">Figure </w:t>
      </w:r>
      <w:r w:rsidR="00FB0CC6">
        <w:rPr>
          <w:noProof/>
        </w:rPr>
        <w:t>1.7</w:t>
      </w:r>
      <w:r w:rsidR="00C3012B">
        <w:fldChar w:fldCharType="end"/>
      </w:r>
      <w:r w:rsidR="00C3012B">
        <w:t>. If your pane is floating, click and hold the windows and put it at the right side of the windows.</w:t>
      </w:r>
    </w:p>
    <w:p w14:paraId="0E8382DA" w14:textId="77777777" w:rsidR="009E16E8" w:rsidRDefault="009E16E8" w:rsidP="009E16E8">
      <w:pPr>
        <w:pStyle w:val="FigureCenterUNITEN"/>
      </w:pPr>
      <w:r>
        <w:rPr>
          <w:lang w:val="en-US"/>
        </w:rPr>
        <w:lastRenderedPageBreak/>
        <w:drawing>
          <wp:inline distT="0" distB="0" distL="0" distR="0" wp14:anchorId="6F76D961" wp14:editId="3D7E57FF">
            <wp:extent cx="2084009" cy="32918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084009" cy="3291840"/>
                    </a:xfrm>
                    <a:prstGeom prst="rect">
                      <a:avLst/>
                    </a:prstGeom>
                  </pic:spPr>
                </pic:pic>
              </a:graphicData>
            </a:graphic>
          </wp:inline>
        </w:drawing>
      </w:r>
    </w:p>
    <w:p w14:paraId="663FACD3" w14:textId="77777777" w:rsidR="009E16E8" w:rsidRDefault="009E16E8" w:rsidP="009E16E8">
      <w:pPr>
        <w:pStyle w:val="CaptionforFigureUNITEN"/>
      </w:pPr>
      <w:bookmarkStart w:id="32" w:name="_Ref526348398"/>
      <w:bookmarkStart w:id="33" w:name="_Ref526348394"/>
      <w:bookmarkStart w:id="34" w:name="_Toc176508225"/>
      <w:r>
        <w:t xml:space="preserve">Figure </w:t>
      </w:r>
      <w:r>
        <w:fldChar w:fldCharType="begin"/>
      </w:r>
      <w:r>
        <w:instrText xml:space="preserve"> STYLEREF 1 \s </w:instrText>
      </w:r>
      <w:r>
        <w:fldChar w:fldCharType="separate"/>
      </w:r>
      <w:r w:rsidR="00FB0CC6">
        <w:t>1</w:t>
      </w:r>
      <w:r>
        <w:fldChar w:fldCharType="end"/>
      </w:r>
      <w:r>
        <w:t>.</w:t>
      </w:r>
      <w:r>
        <w:fldChar w:fldCharType="begin"/>
      </w:r>
      <w:r>
        <w:instrText xml:space="preserve"> SEQ Figure \* ARABIC \s 1 </w:instrText>
      </w:r>
      <w:r>
        <w:fldChar w:fldCharType="separate"/>
      </w:r>
      <w:r w:rsidR="00FB0CC6">
        <w:t>4</w:t>
      </w:r>
      <w:r>
        <w:fldChar w:fldCharType="end"/>
      </w:r>
      <w:bookmarkEnd w:id="32"/>
      <w:r w:rsidR="009415F9">
        <w:t xml:space="preserve">: </w:t>
      </w:r>
      <w:r w:rsidR="009B42CD">
        <w:t>Style</w:t>
      </w:r>
      <w:r>
        <w:t xml:space="preserve"> Pane</w:t>
      </w:r>
      <w:bookmarkEnd w:id="33"/>
      <w:bookmarkEnd w:id="34"/>
    </w:p>
    <w:p w14:paraId="33D60D5E" w14:textId="77777777" w:rsidR="00C55531" w:rsidRDefault="004E5D5F" w:rsidP="009B42CD">
      <w:pPr>
        <w:pStyle w:val="Heading4"/>
      </w:pPr>
      <w:r>
        <w:t>Quotation</w:t>
      </w:r>
    </w:p>
    <w:p w14:paraId="35CBAC83" w14:textId="77777777" w:rsidR="004E5D5F" w:rsidRDefault="004E5D5F" w:rsidP="004E5D5F">
      <w:pPr>
        <w:pStyle w:val="BodyTextIndent2"/>
        <w:spacing w:line="360" w:lineRule="auto"/>
        <w:ind w:left="0"/>
        <w:jc w:val="both"/>
      </w:pPr>
      <w:r>
        <w:t>A quotation which is inserted in a sentence must not be more than 40-words long and must always be written within inverted commas.</w:t>
      </w:r>
    </w:p>
    <w:p w14:paraId="61A5DD80" w14:textId="77777777" w:rsidR="004E5D5F" w:rsidRPr="00710809" w:rsidRDefault="004E5D5F" w:rsidP="004E5D5F">
      <w:pPr>
        <w:pStyle w:val="BodyTextIndent2"/>
        <w:spacing w:line="360" w:lineRule="auto"/>
        <w:ind w:left="0"/>
        <w:jc w:val="both"/>
        <w:rPr>
          <w:szCs w:val="28"/>
        </w:rPr>
      </w:pPr>
      <w:r w:rsidRPr="00710809">
        <w:rPr>
          <w:szCs w:val="28"/>
        </w:rPr>
        <w:t xml:space="preserve">For example, </w:t>
      </w:r>
    </w:p>
    <w:p w14:paraId="332F7561" w14:textId="77777777" w:rsidR="004E5D5F" w:rsidRDefault="004E5D5F" w:rsidP="004E5D5F">
      <w:pPr>
        <w:pStyle w:val="BodyTextIndent2"/>
        <w:spacing w:line="360" w:lineRule="auto"/>
        <w:ind w:left="0"/>
        <w:jc w:val="both"/>
        <w:rPr>
          <w:i/>
        </w:rPr>
      </w:pPr>
      <w:r w:rsidRPr="00710809">
        <w:rPr>
          <w:szCs w:val="28"/>
        </w:rPr>
        <w:t>According to [4],</w:t>
      </w:r>
      <w:r>
        <w:rPr>
          <w:i/>
          <w:szCs w:val="28"/>
        </w:rPr>
        <w:t xml:space="preserve"> “</w:t>
      </w:r>
      <w:r w:rsidRPr="00710809">
        <w:rPr>
          <w:i/>
          <w:szCs w:val="28"/>
        </w:rPr>
        <w:t>Ethical axioms are found and tested not very differently from the axioms of science. Truth is what stands the test of experience.</w:t>
      </w:r>
      <w:r>
        <w:rPr>
          <w:i/>
        </w:rPr>
        <w:t>”</w:t>
      </w:r>
    </w:p>
    <w:p w14:paraId="3EB6EA12" w14:textId="77777777" w:rsidR="004E5D5F" w:rsidRPr="004E5D5F" w:rsidRDefault="004E5D5F" w:rsidP="004E5D5F">
      <w:pPr>
        <w:pStyle w:val="UNITENParagraph"/>
      </w:pPr>
      <w:r>
        <w:t>For a quotation with more than 40 words, use the following style,</w:t>
      </w:r>
    </w:p>
    <w:p w14:paraId="0A3E9A98" w14:textId="77777777" w:rsidR="005D1755" w:rsidRDefault="004E5D5F" w:rsidP="00A26796">
      <w:pPr>
        <w:pStyle w:val="QuotationUNITEN"/>
      </w:pPr>
      <w:r>
        <w:t>“</w:t>
      </w:r>
      <w:r w:rsidR="005D1755">
        <w:t xml:space="preserve">On the Insert tab, the galleries include items that are designed to coordinate with the overall look of your document. You can use these galleries to insert tables, headers, footers, lists, </w:t>
      </w:r>
      <w:r w:rsidR="005D1755" w:rsidRPr="00A26796">
        <w:t>cover</w:t>
      </w:r>
      <w:r w:rsidR="005D1755">
        <w:t xml:space="preserve"> pages, and other document building blocks. When you create pictures, charts, or diagrams, they also coordinate </w:t>
      </w:r>
      <w:r>
        <w:t>with your current document look”</w:t>
      </w:r>
    </w:p>
    <w:p w14:paraId="1EBD7BD5" w14:textId="77777777" w:rsidR="006E4DD0" w:rsidRPr="006E4DD0" w:rsidRDefault="006E4DD0" w:rsidP="006E4DD0"/>
    <w:p w14:paraId="66446036" w14:textId="77777777" w:rsidR="005D1755" w:rsidRDefault="005D1755" w:rsidP="005D1755">
      <w:pPr>
        <w:pStyle w:val="UNITENParagraph"/>
      </w:pPr>
      <w:r>
        <w:t xml:space="preserve">You can easily change the formatting of selected text in the document text by choosing a look for the selected text from the Quick Styles gallery on the Home tab. You can also </w:t>
      </w:r>
      <w:r>
        <w:lastRenderedPageBreak/>
        <w:t>format text directly by using the other controls on the Home tab. Most controls offer a choice of using the look from the current theme or using a format that you specify directly.</w:t>
      </w:r>
    </w:p>
    <w:p w14:paraId="682BDC8B" w14:textId="77777777" w:rsidR="004C119C" w:rsidRDefault="004C119C" w:rsidP="00A26796">
      <w:pPr>
        <w:pStyle w:val="QuotationUNITEN"/>
      </w:pPr>
      <w:r>
        <w:t>“</w:t>
      </w:r>
      <w:r w:rsidR="005D1755">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w:t>
      </w:r>
      <w:r>
        <w:t>ntained in your current template”</w:t>
      </w:r>
    </w:p>
    <w:p w14:paraId="75B8B408" w14:textId="77777777" w:rsidR="0009561A" w:rsidRDefault="0009561A" w:rsidP="00A26796">
      <w:pPr>
        <w:pStyle w:val="QuotationUNITEN"/>
      </w:pPr>
    </w:p>
    <w:p w14:paraId="49DF9A8E" w14:textId="77777777" w:rsidR="0009561A" w:rsidRDefault="0009561A" w:rsidP="0009561A">
      <w:pPr>
        <w:pStyle w:val="UNITENParagraph2"/>
      </w:pPr>
    </w:p>
    <w:p w14:paraId="223918F9" w14:textId="77777777" w:rsidR="0009561A" w:rsidRDefault="0009561A" w:rsidP="0009561A">
      <w:pPr>
        <w:pStyle w:val="UNITENParagraph"/>
      </w:pPr>
    </w:p>
    <w:p w14:paraId="037FC4B4" w14:textId="77777777" w:rsidR="0009561A" w:rsidRPr="0009561A" w:rsidRDefault="0009561A" w:rsidP="0009561A">
      <w:pPr>
        <w:sectPr w:rsidR="0009561A" w:rsidRPr="0009561A" w:rsidSect="008C3627">
          <w:pgSz w:w="11906" w:h="16838"/>
          <w:pgMar w:top="1440" w:right="1440" w:bottom="1440" w:left="2155" w:header="709" w:footer="431" w:gutter="0"/>
          <w:pgNumType w:start="1"/>
          <w:cols w:space="708"/>
          <w:docGrid w:linePitch="360"/>
        </w:sectPr>
      </w:pPr>
    </w:p>
    <w:p w14:paraId="57A9E25D" w14:textId="77777777" w:rsidR="00C55531" w:rsidRDefault="00C55531" w:rsidP="009E16E8">
      <w:pPr>
        <w:pStyle w:val="FigureCenterUNITEN"/>
      </w:pPr>
      <w:r>
        <w:rPr>
          <w:lang w:val="en-US"/>
        </w:rPr>
        <w:lastRenderedPageBreak/>
        <w:drawing>
          <wp:inline distT="0" distB="0" distL="0" distR="0" wp14:anchorId="3302B1EC" wp14:editId="09706DE0">
            <wp:extent cx="7797800" cy="4386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792485" cy="4383335"/>
                    </a:xfrm>
                    <a:prstGeom prst="rect">
                      <a:avLst/>
                    </a:prstGeom>
                  </pic:spPr>
                </pic:pic>
              </a:graphicData>
            </a:graphic>
          </wp:inline>
        </w:drawing>
      </w:r>
    </w:p>
    <w:p w14:paraId="2B5DF3BC" w14:textId="77777777" w:rsidR="00C55531" w:rsidRDefault="00C55531" w:rsidP="00C55531">
      <w:pPr>
        <w:pStyle w:val="CaptionforFigureUNITEN"/>
      </w:pPr>
      <w:bookmarkStart w:id="35" w:name="_Toc176508226"/>
      <w:r>
        <w:t xml:space="preserve">Figure </w:t>
      </w:r>
      <w:r w:rsidR="009E16E8">
        <w:fldChar w:fldCharType="begin"/>
      </w:r>
      <w:r w:rsidR="009E16E8">
        <w:instrText xml:space="preserve"> STYLEREF 1 \s </w:instrText>
      </w:r>
      <w:r w:rsidR="009E16E8">
        <w:fldChar w:fldCharType="separate"/>
      </w:r>
      <w:r w:rsidR="00FB0CC6">
        <w:t>1</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5</w:t>
      </w:r>
      <w:r w:rsidR="009E16E8">
        <w:fldChar w:fldCharType="end"/>
      </w:r>
      <w:r w:rsidR="009415F9">
        <w:t xml:space="preserve">: </w:t>
      </w:r>
      <w:r>
        <w:t>Z Layout</w:t>
      </w:r>
      <w:bookmarkEnd w:id="35"/>
    </w:p>
    <w:p w14:paraId="4E5C46FE" w14:textId="77777777" w:rsidR="0009561A" w:rsidRDefault="0009561A" w:rsidP="00C55531"/>
    <w:p w14:paraId="451C53FE" w14:textId="77777777" w:rsidR="0009561A" w:rsidRDefault="0009561A" w:rsidP="00C55531">
      <w:pPr>
        <w:sectPr w:rsidR="0009561A" w:rsidSect="008D3ACC">
          <w:pgSz w:w="16838" w:h="11906" w:orient="landscape"/>
          <w:pgMar w:top="2155" w:right="1440" w:bottom="1440" w:left="1440" w:header="709" w:footer="431" w:gutter="0"/>
          <w:cols w:space="708"/>
          <w:docGrid w:linePitch="360"/>
        </w:sectPr>
      </w:pPr>
    </w:p>
    <w:p w14:paraId="6ACF0951" w14:textId="77777777" w:rsidR="00C55531" w:rsidRDefault="00C55531" w:rsidP="00C55531">
      <w:r>
        <w:rPr>
          <w:noProof/>
          <w:lang w:val="en-US"/>
        </w:rPr>
        <w:lastRenderedPageBreak/>
        <w:drawing>
          <wp:inline distT="0" distB="0" distL="0" distR="0" wp14:anchorId="3933D443" wp14:editId="1462D66D">
            <wp:extent cx="5277485" cy="2968625"/>
            <wp:effectExtent l="19050" t="19050" r="18415"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7485" cy="2968625"/>
                    </a:xfrm>
                    <a:prstGeom prst="rect">
                      <a:avLst/>
                    </a:prstGeom>
                    <a:ln w="19050">
                      <a:solidFill>
                        <a:schemeClr val="tx1"/>
                      </a:solidFill>
                    </a:ln>
                  </pic:spPr>
                </pic:pic>
              </a:graphicData>
            </a:graphic>
          </wp:inline>
        </w:drawing>
      </w:r>
    </w:p>
    <w:p w14:paraId="23A564A9" w14:textId="77777777" w:rsidR="00C55531" w:rsidRDefault="00C55531" w:rsidP="00C55531">
      <w:pPr>
        <w:pStyle w:val="CaptionforFigureUNITEN"/>
      </w:pPr>
      <w:bookmarkStart w:id="36" w:name="_Toc176508227"/>
      <w:r>
        <w:t xml:space="preserve">Figure </w:t>
      </w:r>
      <w:r w:rsidR="009E16E8">
        <w:fldChar w:fldCharType="begin"/>
      </w:r>
      <w:r w:rsidR="009E16E8">
        <w:instrText xml:space="preserve"> STYLEREF 1 \s </w:instrText>
      </w:r>
      <w:r w:rsidR="009E16E8">
        <w:fldChar w:fldCharType="separate"/>
      </w:r>
      <w:r w:rsidR="00FB0CC6">
        <w:t>1</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6</w:t>
      </w:r>
      <w:r w:rsidR="009E16E8">
        <w:fldChar w:fldCharType="end"/>
      </w:r>
      <w:r w:rsidR="009415F9">
        <w:t xml:space="preserve">: </w:t>
      </w:r>
      <w:r>
        <w:t>One dotx for many docx</w:t>
      </w:r>
      <w:bookmarkEnd w:id="36"/>
    </w:p>
    <w:p w14:paraId="1B13612B" w14:textId="77777777" w:rsidR="001F2C4D" w:rsidRDefault="00746DEC" w:rsidP="005D3810">
      <w:pPr>
        <w:pStyle w:val="Heading2"/>
      </w:pPr>
      <w:bookmarkStart w:id="37" w:name="_Toc176736514"/>
      <w:r>
        <w:t>Objective</w:t>
      </w:r>
      <w:bookmarkEnd w:id="37"/>
    </w:p>
    <w:p w14:paraId="518363D2" w14:textId="77777777" w:rsidR="002552C3" w:rsidRDefault="002552C3" w:rsidP="001F6D65">
      <w:pPr>
        <w:pStyle w:val="UNITENParagraph"/>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w:t>
      </w:r>
    </w:p>
    <w:p w14:paraId="389947C8" w14:textId="77777777" w:rsidR="002552C3" w:rsidRDefault="002552C3" w:rsidP="001F6D65">
      <w:pPr>
        <w:pStyle w:val="UNITENParagraph"/>
      </w:pPr>
      <w:r>
        <w:t>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w:t>
      </w:r>
    </w:p>
    <w:p w14:paraId="6B638AFC" w14:textId="77777777" w:rsidR="001F2C4D" w:rsidRDefault="001F2C4D" w:rsidP="001F6D65">
      <w:pPr>
        <w:pStyle w:val="Heading3"/>
        <w:spacing w:after="240"/>
      </w:pPr>
      <w:bookmarkStart w:id="38" w:name="_Toc510682715"/>
      <w:bookmarkStart w:id="39" w:name="_Toc176736515"/>
      <w:r>
        <w:t>When you click Online Video, you can paste in the embed code for the video you want to add.</w:t>
      </w:r>
      <w:bookmarkEnd w:id="38"/>
      <w:bookmarkEnd w:id="39"/>
    </w:p>
    <w:p w14:paraId="64D7E2C0" w14:textId="77777777" w:rsidR="00C55531" w:rsidRPr="00C55531" w:rsidRDefault="00C55531" w:rsidP="00C55531">
      <w:pPr>
        <w:pStyle w:val="Heading6"/>
      </w:pPr>
      <w:r w:rsidRPr="00C55531">
        <w:t>Data Pre-processing and Exploratory Analysis by using PCA, SOMs and Class Separation Indices.</w:t>
      </w:r>
    </w:p>
    <w:p w14:paraId="4922CDAB" w14:textId="77777777" w:rsidR="00C55531" w:rsidRPr="00C55531" w:rsidRDefault="00C55531" w:rsidP="00C55531">
      <w:pPr>
        <w:pStyle w:val="Heading6"/>
      </w:pPr>
      <w:r w:rsidRPr="00C55531">
        <w:lastRenderedPageBreak/>
        <w:t>Multiblock methods and regression analysis of environmental dataset.</w:t>
      </w:r>
    </w:p>
    <w:p w14:paraId="573904DE" w14:textId="77777777" w:rsidR="00C55531" w:rsidRPr="00C55531" w:rsidRDefault="00C55531" w:rsidP="00C55531">
      <w:pPr>
        <w:pStyle w:val="Heading6"/>
      </w:pPr>
      <w:r w:rsidRPr="00C55531">
        <w:t>Pattern recognition in QSAR with the application of SOMs and PLSDA.</w:t>
      </w:r>
    </w:p>
    <w:p w14:paraId="417C9A21" w14:textId="77777777" w:rsidR="00C55531" w:rsidRPr="00C55531" w:rsidRDefault="00C55531" w:rsidP="00C55531">
      <w:pPr>
        <w:pStyle w:val="Heading6"/>
      </w:pPr>
      <w:r w:rsidRPr="00C55531">
        <w:t>Data Splitting Methods for Regressions and Classifications.</w:t>
      </w:r>
    </w:p>
    <w:p w14:paraId="6431C9E4" w14:textId="77777777" w:rsidR="00C55531" w:rsidRPr="00DC0C2F" w:rsidRDefault="00C55531" w:rsidP="00DC0C2F"/>
    <w:p w14:paraId="651B0ADD" w14:textId="77777777" w:rsidR="00C55531" w:rsidRPr="00DC0C2F" w:rsidRDefault="00C55531" w:rsidP="00DC0C2F"/>
    <w:p w14:paraId="597CB4B9" w14:textId="77777777" w:rsidR="001F2C4D" w:rsidRDefault="001F2C4D" w:rsidP="009B42CD">
      <w:pPr>
        <w:pStyle w:val="Heading4"/>
      </w:pPr>
      <w:bookmarkStart w:id="40" w:name="_Toc510682716"/>
      <w:r>
        <w:t>You can also type a keyword to search online for the video that best fits your document.</w:t>
      </w:r>
      <w:bookmarkEnd w:id="40"/>
    </w:p>
    <w:p w14:paraId="202E0163" w14:textId="77777777" w:rsidR="001F2C4D" w:rsidRDefault="001F2C4D" w:rsidP="001F6D65">
      <w:pPr>
        <w:pStyle w:val="Heading3"/>
        <w:spacing w:after="240"/>
      </w:pPr>
      <w:bookmarkStart w:id="41" w:name="_Toc176736516"/>
      <w:r>
        <w:t>To make your document look professionally produced, Word provides header, footer, cover page, and text box designs that complement each other.</w:t>
      </w:r>
      <w:bookmarkEnd w:id="41"/>
    </w:p>
    <w:p w14:paraId="1FF80730" w14:textId="77777777" w:rsidR="001F2C4D" w:rsidRDefault="001F2C4D" w:rsidP="001F6D65">
      <w:pPr>
        <w:pStyle w:val="UNITENParagraph"/>
      </w:pPr>
      <w:r>
        <w:t>For example, you can add a matching cover page, header, and sidebar.</w:t>
      </w:r>
    </w:p>
    <w:p w14:paraId="09387636" w14:textId="77777777" w:rsidR="00C3012B" w:rsidRDefault="00017D3C" w:rsidP="00DC4F09">
      <w:pPr>
        <w:pStyle w:val="PictureLocationUNITEN"/>
        <w:spacing w:after="240"/>
      </w:pPr>
      <w:r>
        <w:rPr>
          <w:lang w:val="en-US" w:eastAsia="en-US"/>
        </w:rPr>
        <mc:AlternateContent>
          <mc:Choice Requires="wps">
            <w:drawing>
              <wp:anchor distT="0" distB="0" distL="114300" distR="114300" simplePos="0" relativeHeight="251664384" behindDoc="0" locked="0" layoutInCell="1" allowOverlap="1" wp14:anchorId="2EC8BD09" wp14:editId="6608C6E7">
                <wp:simplePos x="0" y="0"/>
                <wp:positionH relativeFrom="column">
                  <wp:posOffset>1980956</wp:posOffset>
                </wp:positionH>
                <wp:positionV relativeFrom="paragraph">
                  <wp:posOffset>2444213</wp:posOffset>
                </wp:positionV>
                <wp:extent cx="1123950" cy="91586"/>
                <wp:effectExtent l="0" t="0" r="19050" b="22860"/>
                <wp:wrapNone/>
                <wp:docPr id="6" name="Rectangle 6"/>
                <wp:cNvGraphicFramePr/>
                <a:graphic xmlns:a="http://schemas.openxmlformats.org/drawingml/2006/main">
                  <a:graphicData uri="http://schemas.microsoft.com/office/word/2010/wordprocessingShape">
                    <wps:wsp>
                      <wps:cNvSpPr/>
                      <wps:spPr>
                        <a:xfrm>
                          <a:off x="0" y="0"/>
                          <a:ext cx="1123950" cy="915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93797" id="Rectangle 6" o:spid="_x0000_s1026" style="position:absolute;margin-left:156pt;margin-top:192.45pt;width:88.5pt;height: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" filled="f" strokecolor="red" strokeweight="2pt"/>
            </w:pict>
          </mc:Fallback>
        </mc:AlternateContent>
      </w:r>
      <w:r>
        <w:rPr>
          <w:lang w:val="en-US" w:eastAsia="en-US"/>
        </w:rPr>
        <mc:AlternateContent>
          <mc:Choice Requires="wps">
            <w:drawing>
              <wp:anchor distT="0" distB="0" distL="114300" distR="114300" simplePos="0" relativeHeight="251662336" behindDoc="0" locked="0" layoutInCell="1" allowOverlap="1" wp14:anchorId="79C37471" wp14:editId="5A56FBCD">
                <wp:simplePos x="0" y="0"/>
                <wp:positionH relativeFrom="column">
                  <wp:posOffset>2841626</wp:posOffset>
                </wp:positionH>
                <wp:positionV relativeFrom="paragraph">
                  <wp:posOffset>255905</wp:posOffset>
                </wp:positionV>
                <wp:extent cx="171450" cy="146050"/>
                <wp:effectExtent l="0" t="0" r="19050" b="25400"/>
                <wp:wrapNone/>
                <wp:docPr id="7" name="Rectangle 7"/>
                <wp:cNvGraphicFramePr/>
                <a:graphic xmlns:a="http://schemas.openxmlformats.org/drawingml/2006/main">
                  <a:graphicData uri="http://schemas.microsoft.com/office/word/2010/wordprocessingShape">
                    <wps:wsp>
                      <wps:cNvSpPr/>
                      <wps:spPr>
                        <a:xfrm>
                          <a:off x="0" y="0"/>
                          <a:ext cx="17145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9E1AE" id="Rectangle 7" o:spid="_x0000_s1026" style="position:absolute;margin-left:223.75pt;margin-top:20.15pt;width:13.5pt;height:1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" filled="f" strokecolor="red" strokeweight="2pt"/>
            </w:pict>
          </mc:Fallback>
        </mc:AlternateContent>
      </w:r>
      <w:r w:rsidR="00C47CBA" w:rsidRPr="003976D9">
        <w:rPr>
          <w:lang w:val="en-US" w:eastAsia="en-US"/>
        </w:rPr>
        <w:drawing>
          <wp:inline distT="0" distB="0" distL="0" distR="0" wp14:anchorId="5606BEEA" wp14:editId="5BD6EFDF">
            <wp:extent cx="1231290" cy="27432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231290" cy="2743200"/>
                    </a:xfrm>
                    <a:prstGeom prst="rect">
                      <a:avLst/>
                    </a:prstGeom>
                  </pic:spPr>
                </pic:pic>
              </a:graphicData>
            </a:graphic>
          </wp:inline>
        </w:drawing>
      </w:r>
    </w:p>
    <w:p w14:paraId="561BAAD1" w14:textId="77777777" w:rsidR="00C3012B" w:rsidRDefault="00C3012B" w:rsidP="00E84170">
      <w:pPr>
        <w:pStyle w:val="CaptionforFigureUNITEN"/>
      </w:pPr>
      <w:bookmarkStart w:id="42" w:name="_Ref461058057"/>
      <w:bookmarkStart w:id="43" w:name="_Toc176508228"/>
      <w:r>
        <w:t xml:space="preserve">Figure </w:t>
      </w:r>
      <w:r w:rsidR="009E16E8">
        <w:fldChar w:fldCharType="begin"/>
      </w:r>
      <w:r w:rsidR="009E16E8">
        <w:instrText xml:space="preserve"> STYLEREF 1 \s </w:instrText>
      </w:r>
      <w:r w:rsidR="009E16E8">
        <w:fldChar w:fldCharType="separate"/>
      </w:r>
      <w:r w:rsidR="00FB0CC6">
        <w:t>1</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7</w:t>
      </w:r>
      <w:r w:rsidR="009E16E8">
        <w:fldChar w:fldCharType="end"/>
      </w:r>
      <w:bookmarkEnd w:id="42"/>
      <w:r w:rsidR="009415F9">
        <w:t xml:space="preserve">: </w:t>
      </w:r>
      <w:r>
        <w:t>Enabling Styles Pane</w:t>
      </w:r>
      <w:bookmarkEnd w:id="43"/>
    </w:p>
    <w:p w14:paraId="7E74EC6A" w14:textId="77777777" w:rsidR="00C3012B" w:rsidRDefault="00C3012B" w:rsidP="001F6D65">
      <w:pPr>
        <w:pStyle w:val="UNITENParagraph"/>
      </w:pPr>
      <w:r>
        <w:t xml:space="preserve">Once secured on the right side of the working environment, the Styles Pane should look like </w:t>
      </w:r>
      <w:r>
        <w:fldChar w:fldCharType="begin"/>
      </w:r>
      <w:r>
        <w:instrText xml:space="preserve"> REF _Ref461058297 \h </w:instrText>
      </w:r>
      <w:r w:rsidR="00341964">
        <w:instrText xml:space="preserve"> \* MERGEFORMAT </w:instrText>
      </w:r>
      <w:r>
        <w:fldChar w:fldCharType="separate"/>
      </w:r>
      <w:r w:rsidR="00FB0CC6">
        <w:t xml:space="preserve">Figure </w:t>
      </w:r>
      <w:r w:rsidR="00FB0CC6">
        <w:rPr>
          <w:noProof/>
        </w:rPr>
        <w:t>1.8</w:t>
      </w:r>
      <w:r>
        <w:fldChar w:fldCharType="end"/>
      </w:r>
      <w:r>
        <w:t>.</w:t>
      </w:r>
    </w:p>
    <w:p w14:paraId="669E8C33" w14:textId="77777777" w:rsidR="00C3012B" w:rsidRDefault="003976D9" w:rsidP="00DC4F09">
      <w:pPr>
        <w:pStyle w:val="PictureLocationUNITEN"/>
        <w:spacing w:after="240"/>
      </w:pPr>
      <w:r>
        <w:rPr>
          <w:lang w:val="en-US" w:eastAsia="en-US"/>
        </w:rPr>
        <w:lastRenderedPageBreak/>
        <mc:AlternateContent>
          <mc:Choice Requires="wps">
            <w:drawing>
              <wp:anchor distT="0" distB="0" distL="114300" distR="114300" simplePos="0" relativeHeight="251670528" behindDoc="0" locked="0" layoutInCell="1" allowOverlap="1" wp14:anchorId="5FBD282F" wp14:editId="76BB7BAC">
                <wp:simplePos x="0" y="0"/>
                <wp:positionH relativeFrom="column">
                  <wp:posOffset>2079625</wp:posOffset>
                </wp:positionH>
                <wp:positionV relativeFrom="paragraph">
                  <wp:posOffset>2352675</wp:posOffset>
                </wp:positionV>
                <wp:extent cx="1123950" cy="91586"/>
                <wp:effectExtent l="0" t="0" r="19050" b="22860"/>
                <wp:wrapNone/>
                <wp:docPr id="10" name="Rectangle 10"/>
                <wp:cNvGraphicFramePr/>
                <a:graphic xmlns:a="http://schemas.openxmlformats.org/drawingml/2006/main">
                  <a:graphicData uri="http://schemas.microsoft.com/office/word/2010/wordprocessingShape">
                    <wps:wsp>
                      <wps:cNvSpPr/>
                      <wps:spPr>
                        <a:xfrm>
                          <a:off x="0" y="0"/>
                          <a:ext cx="1123950" cy="91586"/>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9FF57" id="Rectangle 10" o:spid="_x0000_s1026" style="position:absolute;margin-left:163.75pt;margin-top:185.25pt;width:88.5pt;height:7.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" filled="f" strokecolor="red" strokeweight="2pt"/>
            </w:pict>
          </mc:Fallback>
        </mc:AlternateContent>
      </w:r>
      <w:r w:rsidR="00C3012B">
        <w:rPr>
          <w:lang w:val="en-US" w:eastAsia="en-US"/>
        </w:rPr>
        <w:drawing>
          <wp:inline distT="0" distB="0" distL="0" distR="0" wp14:anchorId="11846535" wp14:editId="1F2B4F23">
            <wp:extent cx="1540421" cy="27432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40421" cy="2743200"/>
                    </a:xfrm>
                    <a:prstGeom prst="rect">
                      <a:avLst/>
                    </a:prstGeom>
                  </pic:spPr>
                </pic:pic>
              </a:graphicData>
            </a:graphic>
          </wp:inline>
        </w:drawing>
      </w:r>
    </w:p>
    <w:p w14:paraId="6B757DBB" w14:textId="77777777" w:rsidR="00C3012B" w:rsidRDefault="00C3012B" w:rsidP="00E84170">
      <w:pPr>
        <w:pStyle w:val="CaptionforFigureUNITEN"/>
      </w:pPr>
      <w:bookmarkStart w:id="44" w:name="_Ref461058297"/>
      <w:bookmarkStart w:id="45" w:name="_Toc176508229"/>
      <w:r>
        <w:t xml:space="preserve">Figure </w:t>
      </w:r>
      <w:r w:rsidR="009E16E8">
        <w:fldChar w:fldCharType="begin"/>
      </w:r>
      <w:r w:rsidR="009E16E8">
        <w:instrText xml:space="preserve"> STYLEREF 1 \s </w:instrText>
      </w:r>
      <w:r w:rsidR="009E16E8">
        <w:fldChar w:fldCharType="separate"/>
      </w:r>
      <w:r w:rsidR="00FB0CC6">
        <w:t>1</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8</w:t>
      </w:r>
      <w:r w:rsidR="009E16E8">
        <w:fldChar w:fldCharType="end"/>
      </w:r>
      <w:bookmarkEnd w:id="44"/>
      <w:r w:rsidR="009415F9">
        <w:t xml:space="preserve">: </w:t>
      </w:r>
      <w:r>
        <w:t>Syles Pane on right side of the window</w:t>
      </w:r>
      <w:bookmarkEnd w:id="45"/>
    </w:p>
    <w:p w14:paraId="15655CC8" w14:textId="77777777" w:rsidR="00414FB6" w:rsidRDefault="00A77F3C" w:rsidP="007A3D96">
      <w:pPr>
        <w:pStyle w:val="UNITENParagraph2"/>
      </w:pPr>
      <w:r>
        <w:t xml:space="preserve">This is just a simulation. </w:t>
      </w:r>
      <w:r w:rsidR="00414FB6">
        <w:t>Syles Pane on right side of the window Once the PC is ready, you can familiarize yourself with the styles in this template. Some of the styles will be explained in Chapter 2</w:t>
      </w:r>
    </w:p>
    <w:p w14:paraId="6CA52338" w14:textId="77777777" w:rsidR="00C3012B" w:rsidRDefault="00746DEC" w:rsidP="005D3810">
      <w:pPr>
        <w:pStyle w:val="Heading2"/>
      </w:pPr>
      <w:bookmarkStart w:id="46" w:name="_Toc176736517"/>
      <w:r>
        <w:t>Scope</w:t>
      </w:r>
      <w:bookmarkEnd w:id="46"/>
    </w:p>
    <w:p w14:paraId="16450EE3" w14:textId="77777777" w:rsidR="00FA79EC" w:rsidRDefault="00C3012B" w:rsidP="001F6D65">
      <w:pPr>
        <w:pStyle w:val="UNITENParagraph"/>
      </w:pPr>
      <w:r>
        <w:t>Once the PC is ready, you can familiarize yourself with the styles in this template. Some of the styles will be explained in Chapter 2</w:t>
      </w:r>
      <w:r w:rsidR="0083280C">
        <w:t>.</w:t>
      </w:r>
      <w:r w:rsidR="00987069">
        <w:fldChar w:fldCharType="begin"/>
      </w:r>
      <w:r w:rsidR="00987069">
        <w:instrText xml:space="preserve"> REF _Ref176513344 \h </w:instrText>
      </w:r>
      <w:r w:rsidR="00987069">
        <w:fldChar w:fldCharType="separate"/>
      </w:r>
      <w:r w:rsidR="00FB0CC6">
        <w:t xml:space="preserve">Table </w:t>
      </w:r>
      <w:r w:rsidR="00FB0CC6">
        <w:rPr>
          <w:noProof/>
        </w:rPr>
        <w:t>3</w:t>
      </w:r>
      <w:r w:rsidR="00FB0CC6">
        <w:t>.</w:t>
      </w:r>
      <w:r w:rsidR="00FB0CC6">
        <w:rPr>
          <w:noProof/>
        </w:rPr>
        <w:t>1</w:t>
      </w:r>
      <w:r w:rsidR="00FB0CC6">
        <w:tab/>
        <w:t xml:space="preserve">Sample </w:t>
      </w:r>
      <w:proofErr w:type="spellStart"/>
      <w:r w:rsidR="00FB0CC6">
        <w:t>table</w:t>
      </w:r>
      <w:r w:rsidR="00987069">
        <w:fldChar w:fldCharType="end"/>
      </w:r>
      <w:r w:rsidR="00987069">
        <w:fldChar w:fldCharType="begin"/>
      </w:r>
      <w:r w:rsidR="00987069">
        <w:instrText xml:space="preserve"> REF _Ref176513349 \h </w:instrText>
      </w:r>
      <w:r w:rsidR="00987069">
        <w:fldChar w:fldCharType="separate"/>
      </w:r>
      <w:r w:rsidR="00FB0CC6">
        <w:t>Table</w:t>
      </w:r>
      <w:proofErr w:type="spellEnd"/>
      <w:r w:rsidR="00FB0CC6">
        <w:t xml:space="preserve"> </w:t>
      </w:r>
      <w:r w:rsidR="00FB0CC6">
        <w:rPr>
          <w:noProof/>
        </w:rPr>
        <w:t>3</w:t>
      </w:r>
      <w:r w:rsidR="00FB0CC6">
        <w:t>.</w:t>
      </w:r>
      <w:r w:rsidR="00FB0CC6">
        <w:rPr>
          <w:noProof/>
        </w:rPr>
        <w:t>1</w:t>
      </w:r>
      <w:r w:rsidR="00987069">
        <w:fldChar w:fldCharType="end"/>
      </w:r>
    </w:p>
    <w:p w14:paraId="7258D189" w14:textId="77777777" w:rsidR="000E4C74" w:rsidRPr="000E4C74" w:rsidRDefault="00A67193" w:rsidP="009371E5">
      <w:pPr>
        <w:pStyle w:val="CaptionforTableUNITENcenter"/>
        <w:rPr>
          <w:lang w:val="en-US"/>
        </w:rPr>
      </w:pPr>
      <w:bookmarkStart w:id="47" w:name="_Toc176508215"/>
      <w:r>
        <w:t xml:space="preserve">Table </w:t>
      </w:r>
      <w:r w:rsidR="00254F52">
        <w:fldChar w:fldCharType="begin"/>
      </w:r>
      <w:r w:rsidR="00254F52">
        <w:instrText xml:space="preserve"> STYLEREF 1 \s </w:instrText>
      </w:r>
      <w:r w:rsidR="00254F52">
        <w:fldChar w:fldCharType="separate"/>
      </w:r>
      <w:r w:rsidR="00FB0CC6">
        <w:t>1</w:t>
      </w:r>
      <w:r w:rsidR="00254F52">
        <w:fldChar w:fldCharType="end"/>
      </w:r>
      <w:r w:rsidR="00254F52">
        <w:t>.</w:t>
      </w:r>
      <w:r w:rsidR="00254F52">
        <w:fldChar w:fldCharType="begin"/>
      </w:r>
      <w:r w:rsidR="00254F52">
        <w:instrText xml:space="preserve"> SEQ Table \* ARABIC \s 1 </w:instrText>
      </w:r>
      <w:r w:rsidR="00254F52">
        <w:fldChar w:fldCharType="separate"/>
      </w:r>
      <w:r w:rsidR="00FB0CC6">
        <w:t>1</w:t>
      </w:r>
      <w:r w:rsidR="00254F52">
        <w:fldChar w:fldCharType="end"/>
      </w:r>
      <w:r w:rsidR="009222F8">
        <w:t>:</w:t>
      </w:r>
      <w:r w:rsidR="009222F8">
        <w:tab/>
      </w:r>
      <w:r w:rsidR="000E4C74" w:rsidRPr="000E4C74">
        <w:rPr>
          <w:lang w:val="en-US"/>
        </w:rPr>
        <w:t>Base and supplementary units in SI system.</w:t>
      </w:r>
      <w:bookmarkEnd w:id="47"/>
    </w:p>
    <w:tbl>
      <w:tblPr>
        <w:tblW w:w="0" w:type="auto"/>
        <w:jc w:val="center"/>
        <w:tblBorders>
          <w:top w:val="single" w:sz="4" w:space="0" w:color="auto"/>
          <w:bottom w:val="single" w:sz="4" w:space="0" w:color="auto"/>
        </w:tblBorders>
        <w:tblLook w:val="01E0" w:firstRow="1" w:lastRow="1" w:firstColumn="1" w:lastColumn="1" w:noHBand="0" w:noVBand="0"/>
      </w:tblPr>
      <w:tblGrid>
        <w:gridCol w:w="1670"/>
        <w:gridCol w:w="2739"/>
        <w:gridCol w:w="1454"/>
        <w:gridCol w:w="1620"/>
      </w:tblGrid>
      <w:tr w:rsidR="000E4C74" w:rsidRPr="000E4C74" w14:paraId="3562C509" w14:textId="77777777" w:rsidTr="00D52DF3">
        <w:trPr>
          <w:jc w:val="center"/>
        </w:trPr>
        <w:tc>
          <w:tcPr>
            <w:tcW w:w="1670" w:type="dxa"/>
            <w:tcBorders>
              <w:top w:val="single" w:sz="4" w:space="0" w:color="auto"/>
              <w:bottom w:val="single" w:sz="4" w:space="0" w:color="auto"/>
            </w:tcBorders>
            <w:shd w:val="clear" w:color="auto" w:fill="auto"/>
            <w:noWrap/>
          </w:tcPr>
          <w:p w14:paraId="546B6204" w14:textId="77777777" w:rsidR="000E4C74" w:rsidRPr="000E4C74" w:rsidRDefault="000E4C74" w:rsidP="00987069">
            <w:pPr>
              <w:pStyle w:val="Tabletext4a"/>
              <w:rPr>
                <w:lang w:val="en-US"/>
              </w:rPr>
            </w:pPr>
            <w:r w:rsidRPr="000E4C74">
              <w:rPr>
                <w:lang w:val="en-US"/>
              </w:rPr>
              <w:t>Unit type</w:t>
            </w:r>
          </w:p>
        </w:tc>
        <w:tc>
          <w:tcPr>
            <w:tcW w:w="2739" w:type="dxa"/>
            <w:tcBorders>
              <w:top w:val="single" w:sz="4" w:space="0" w:color="auto"/>
              <w:bottom w:val="single" w:sz="4" w:space="0" w:color="auto"/>
            </w:tcBorders>
            <w:shd w:val="clear" w:color="auto" w:fill="auto"/>
            <w:noWrap/>
          </w:tcPr>
          <w:p w14:paraId="369C0700" w14:textId="77777777" w:rsidR="000E4C74" w:rsidRPr="000E4C74" w:rsidRDefault="000E4C74" w:rsidP="00987069">
            <w:pPr>
              <w:pStyle w:val="Tabletext4a"/>
              <w:rPr>
                <w:lang w:val="en-US"/>
              </w:rPr>
            </w:pPr>
            <w:r w:rsidRPr="000E4C74">
              <w:rPr>
                <w:lang w:val="en-US"/>
              </w:rPr>
              <w:t>Quantity</w:t>
            </w:r>
          </w:p>
        </w:tc>
        <w:tc>
          <w:tcPr>
            <w:tcW w:w="1454" w:type="dxa"/>
            <w:tcBorders>
              <w:top w:val="single" w:sz="4" w:space="0" w:color="auto"/>
              <w:bottom w:val="single" w:sz="4" w:space="0" w:color="auto"/>
            </w:tcBorders>
            <w:shd w:val="clear" w:color="auto" w:fill="auto"/>
            <w:noWrap/>
          </w:tcPr>
          <w:p w14:paraId="1AC552C9" w14:textId="77777777" w:rsidR="000E4C74" w:rsidRPr="000E4C74" w:rsidRDefault="000E4C74" w:rsidP="00987069">
            <w:pPr>
              <w:pStyle w:val="Tabletext4a"/>
              <w:rPr>
                <w:lang w:val="en-US"/>
              </w:rPr>
            </w:pPr>
            <w:r w:rsidRPr="000E4C74">
              <w:rPr>
                <w:lang w:val="en-US"/>
              </w:rPr>
              <w:t>Unit name</w:t>
            </w:r>
          </w:p>
        </w:tc>
        <w:tc>
          <w:tcPr>
            <w:tcW w:w="1620" w:type="dxa"/>
            <w:tcBorders>
              <w:top w:val="single" w:sz="4" w:space="0" w:color="auto"/>
              <w:bottom w:val="single" w:sz="4" w:space="0" w:color="auto"/>
            </w:tcBorders>
            <w:shd w:val="clear" w:color="auto" w:fill="auto"/>
            <w:noWrap/>
          </w:tcPr>
          <w:p w14:paraId="1F059CF2" w14:textId="77777777" w:rsidR="000E4C74" w:rsidRPr="000E4C74" w:rsidRDefault="000E4C74" w:rsidP="00987069">
            <w:pPr>
              <w:pStyle w:val="Tabletext4a"/>
              <w:rPr>
                <w:lang w:val="en-US"/>
              </w:rPr>
            </w:pPr>
            <w:r w:rsidRPr="000E4C74">
              <w:rPr>
                <w:lang w:val="en-US"/>
              </w:rPr>
              <w:t>Unit symbol</w:t>
            </w:r>
          </w:p>
        </w:tc>
      </w:tr>
      <w:tr w:rsidR="000E4C74" w:rsidRPr="000E4C74" w14:paraId="26FE0194" w14:textId="77777777" w:rsidTr="00D52DF3">
        <w:trPr>
          <w:jc w:val="center"/>
        </w:trPr>
        <w:tc>
          <w:tcPr>
            <w:tcW w:w="1670" w:type="dxa"/>
            <w:vMerge w:val="restart"/>
            <w:tcBorders>
              <w:top w:val="single" w:sz="4" w:space="0" w:color="auto"/>
            </w:tcBorders>
          </w:tcPr>
          <w:p w14:paraId="292DAAEF" w14:textId="77777777" w:rsidR="000E4C74" w:rsidRPr="000E4C74" w:rsidRDefault="000E4C74" w:rsidP="00987069">
            <w:pPr>
              <w:pStyle w:val="Tabletext4a"/>
              <w:rPr>
                <w:lang w:val="en-US"/>
              </w:rPr>
            </w:pPr>
            <w:r w:rsidRPr="000E4C74">
              <w:rPr>
                <w:lang w:val="en-US"/>
              </w:rPr>
              <w:t>Base units</w:t>
            </w:r>
          </w:p>
        </w:tc>
        <w:tc>
          <w:tcPr>
            <w:tcW w:w="2739" w:type="dxa"/>
            <w:tcBorders>
              <w:top w:val="single" w:sz="4" w:space="0" w:color="auto"/>
            </w:tcBorders>
          </w:tcPr>
          <w:p w14:paraId="5803634C" w14:textId="77777777" w:rsidR="000E4C74" w:rsidRPr="000E4C74" w:rsidRDefault="000E4C74" w:rsidP="00987069">
            <w:pPr>
              <w:pStyle w:val="Tabletext4a"/>
              <w:rPr>
                <w:lang w:val="en-US"/>
              </w:rPr>
            </w:pPr>
            <w:r w:rsidRPr="000E4C74">
              <w:rPr>
                <w:lang w:val="en-US"/>
              </w:rPr>
              <w:t>Amount of substance</w:t>
            </w:r>
          </w:p>
        </w:tc>
        <w:tc>
          <w:tcPr>
            <w:tcW w:w="1454" w:type="dxa"/>
            <w:tcBorders>
              <w:top w:val="single" w:sz="4" w:space="0" w:color="auto"/>
            </w:tcBorders>
          </w:tcPr>
          <w:p w14:paraId="15053799" w14:textId="77777777" w:rsidR="000E4C74" w:rsidRPr="000E4C74" w:rsidRDefault="000E4C74" w:rsidP="00987069">
            <w:pPr>
              <w:pStyle w:val="Tabletext4a"/>
              <w:rPr>
                <w:lang w:val="en-US"/>
              </w:rPr>
            </w:pPr>
            <w:r w:rsidRPr="000E4C74">
              <w:rPr>
                <w:lang w:val="en-US"/>
              </w:rPr>
              <w:t>mole</w:t>
            </w:r>
          </w:p>
        </w:tc>
        <w:tc>
          <w:tcPr>
            <w:tcW w:w="1620" w:type="dxa"/>
            <w:tcBorders>
              <w:top w:val="single" w:sz="4" w:space="0" w:color="auto"/>
            </w:tcBorders>
          </w:tcPr>
          <w:p w14:paraId="0432AC05" w14:textId="77777777" w:rsidR="000E4C74" w:rsidRPr="000E4C74" w:rsidRDefault="000E4C74" w:rsidP="00987069">
            <w:pPr>
              <w:pStyle w:val="Tabletext4a"/>
              <w:rPr>
                <w:lang w:val="en-US"/>
              </w:rPr>
            </w:pPr>
            <w:r w:rsidRPr="000E4C74">
              <w:rPr>
                <w:lang w:val="en-US"/>
              </w:rPr>
              <w:t>mol</w:t>
            </w:r>
          </w:p>
        </w:tc>
      </w:tr>
      <w:tr w:rsidR="000E4C74" w:rsidRPr="000E4C74" w14:paraId="11E5C081" w14:textId="77777777" w:rsidTr="00D52DF3">
        <w:trPr>
          <w:trHeight w:val="333"/>
          <w:jc w:val="center"/>
        </w:trPr>
        <w:tc>
          <w:tcPr>
            <w:tcW w:w="1670" w:type="dxa"/>
            <w:vMerge/>
          </w:tcPr>
          <w:p w14:paraId="798F425C" w14:textId="77777777" w:rsidR="000E4C74" w:rsidRPr="000E4C74" w:rsidRDefault="000E4C74" w:rsidP="00987069">
            <w:pPr>
              <w:pStyle w:val="Tabletext4a"/>
              <w:rPr>
                <w:lang w:val="en-US"/>
              </w:rPr>
            </w:pPr>
          </w:p>
        </w:tc>
        <w:tc>
          <w:tcPr>
            <w:tcW w:w="2739" w:type="dxa"/>
          </w:tcPr>
          <w:p w14:paraId="07F1BB16" w14:textId="77777777" w:rsidR="000E4C74" w:rsidRPr="000E4C74" w:rsidRDefault="000E4C74" w:rsidP="00987069">
            <w:pPr>
              <w:pStyle w:val="Tabletext4a"/>
              <w:rPr>
                <w:lang w:val="en-US"/>
              </w:rPr>
            </w:pPr>
            <w:r w:rsidRPr="000E4C74">
              <w:rPr>
                <w:lang w:val="en-US"/>
              </w:rPr>
              <w:t>Electric current</w:t>
            </w:r>
          </w:p>
        </w:tc>
        <w:tc>
          <w:tcPr>
            <w:tcW w:w="1454" w:type="dxa"/>
          </w:tcPr>
          <w:p w14:paraId="5FA2F19D" w14:textId="77777777" w:rsidR="000E4C74" w:rsidRPr="000E4C74" w:rsidRDefault="000E4C74" w:rsidP="00987069">
            <w:pPr>
              <w:pStyle w:val="Tabletext4a"/>
              <w:rPr>
                <w:lang w:val="en-US"/>
              </w:rPr>
            </w:pPr>
            <w:r w:rsidRPr="000E4C74">
              <w:rPr>
                <w:lang w:val="en-US"/>
              </w:rPr>
              <w:t>Ampere</w:t>
            </w:r>
          </w:p>
        </w:tc>
        <w:tc>
          <w:tcPr>
            <w:tcW w:w="1620" w:type="dxa"/>
          </w:tcPr>
          <w:p w14:paraId="091BFDD6" w14:textId="77777777" w:rsidR="000E4C74" w:rsidRPr="000E4C74" w:rsidRDefault="000E4C74" w:rsidP="00987069">
            <w:pPr>
              <w:pStyle w:val="Tabletext4a"/>
              <w:rPr>
                <w:lang w:val="en-US"/>
              </w:rPr>
            </w:pPr>
            <w:r w:rsidRPr="000E4C74">
              <w:rPr>
                <w:lang w:val="en-US"/>
              </w:rPr>
              <w:t>A</w:t>
            </w:r>
          </w:p>
        </w:tc>
      </w:tr>
      <w:tr w:rsidR="000E4C74" w:rsidRPr="000E4C74" w14:paraId="3E772418" w14:textId="77777777" w:rsidTr="00D52DF3">
        <w:trPr>
          <w:jc w:val="center"/>
        </w:trPr>
        <w:tc>
          <w:tcPr>
            <w:tcW w:w="1670" w:type="dxa"/>
            <w:vMerge/>
          </w:tcPr>
          <w:p w14:paraId="3616CC76" w14:textId="77777777" w:rsidR="000E4C74" w:rsidRPr="000E4C74" w:rsidRDefault="000E4C74" w:rsidP="00987069">
            <w:pPr>
              <w:pStyle w:val="Tabletext4a"/>
              <w:rPr>
                <w:lang w:val="en-US"/>
              </w:rPr>
            </w:pPr>
          </w:p>
        </w:tc>
        <w:tc>
          <w:tcPr>
            <w:tcW w:w="2739" w:type="dxa"/>
          </w:tcPr>
          <w:p w14:paraId="23AE9C2B" w14:textId="77777777" w:rsidR="000E4C74" w:rsidRPr="000E4C74" w:rsidRDefault="000E4C74" w:rsidP="00987069">
            <w:pPr>
              <w:pStyle w:val="Tabletext4a"/>
              <w:rPr>
                <w:lang w:val="en-US"/>
              </w:rPr>
            </w:pPr>
            <w:r w:rsidRPr="000E4C74">
              <w:rPr>
                <w:lang w:val="en-US"/>
              </w:rPr>
              <w:t>Length</w:t>
            </w:r>
          </w:p>
        </w:tc>
        <w:tc>
          <w:tcPr>
            <w:tcW w:w="1454" w:type="dxa"/>
          </w:tcPr>
          <w:p w14:paraId="7CA9D42A" w14:textId="77777777" w:rsidR="000E4C74" w:rsidRPr="000E4C74" w:rsidRDefault="000E4C74" w:rsidP="00987069">
            <w:pPr>
              <w:pStyle w:val="Tabletext4a"/>
              <w:rPr>
                <w:lang w:val="en-US"/>
              </w:rPr>
            </w:pPr>
            <w:r w:rsidRPr="000E4C74">
              <w:rPr>
                <w:lang w:val="en-US"/>
              </w:rPr>
              <w:t>Meter</w:t>
            </w:r>
          </w:p>
        </w:tc>
        <w:tc>
          <w:tcPr>
            <w:tcW w:w="1620" w:type="dxa"/>
          </w:tcPr>
          <w:p w14:paraId="1A3D5874" w14:textId="77777777" w:rsidR="000E4C74" w:rsidRPr="000E4C74" w:rsidRDefault="000E4C74" w:rsidP="00987069">
            <w:pPr>
              <w:pStyle w:val="Tabletext4a"/>
              <w:rPr>
                <w:lang w:val="en-US"/>
              </w:rPr>
            </w:pPr>
            <w:r w:rsidRPr="000E4C74">
              <w:rPr>
                <w:lang w:val="en-US"/>
              </w:rPr>
              <w:t>M</w:t>
            </w:r>
          </w:p>
        </w:tc>
      </w:tr>
      <w:tr w:rsidR="000E4C74" w:rsidRPr="000E4C74" w14:paraId="45146A1A" w14:textId="77777777" w:rsidTr="00D52DF3">
        <w:trPr>
          <w:jc w:val="center"/>
        </w:trPr>
        <w:tc>
          <w:tcPr>
            <w:tcW w:w="1670" w:type="dxa"/>
            <w:vMerge/>
          </w:tcPr>
          <w:p w14:paraId="7BB09145" w14:textId="77777777" w:rsidR="000E4C74" w:rsidRPr="000E4C74" w:rsidRDefault="000E4C74" w:rsidP="00987069">
            <w:pPr>
              <w:pStyle w:val="Tabletext4a"/>
              <w:rPr>
                <w:lang w:val="en-US"/>
              </w:rPr>
            </w:pPr>
          </w:p>
        </w:tc>
        <w:tc>
          <w:tcPr>
            <w:tcW w:w="2739" w:type="dxa"/>
          </w:tcPr>
          <w:p w14:paraId="3FC1FB21" w14:textId="77777777" w:rsidR="000E4C74" w:rsidRPr="000E4C74" w:rsidRDefault="000E4C74" w:rsidP="00987069">
            <w:pPr>
              <w:pStyle w:val="Tabletext4a"/>
              <w:rPr>
                <w:lang w:val="en-US"/>
              </w:rPr>
            </w:pPr>
            <w:r w:rsidRPr="000E4C74">
              <w:rPr>
                <w:lang w:val="en-US"/>
              </w:rPr>
              <w:t>Luminous intensity</w:t>
            </w:r>
          </w:p>
        </w:tc>
        <w:tc>
          <w:tcPr>
            <w:tcW w:w="1454" w:type="dxa"/>
          </w:tcPr>
          <w:p w14:paraId="0FCBEC98" w14:textId="77777777" w:rsidR="000E4C74" w:rsidRPr="000E4C74" w:rsidRDefault="000E4C74" w:rsidP="00987069">
            <w:pPr>
              <w:pStyle w:val="Tabletext4a"/>
              <w:rPr>
                <w:lang w:val="en-US"/>
              </w:rPr>
            </w:pPr>
            <w:r w:rsidRPr="000E4C74">
              <w:rPr>
                <w:lang w:val="en-US"/>
              </w:rPr>
              <w:t>Candela</w:t>
            </w:r>
          </w:p>
        </w:tc>
        <w:tc>
          <w:tcPr>
            <w:tcW w:w="1620" w:type="dxa"/>
          </w:tcPr>
          <w:p w14:paraId="1D404143" w14:textId="77777777" w:rsidR="000E4C74" w:rsidRPr="000E4C74" w:rsidRDefault="000E4C74" w:rsidP="00987069">
            <w:pPr>
              <w:pStyle w:val="Tabletext4a"/>
              <w:rPr>
                <w:lang w:val="en-US"/>
              </w:rPr>
            </w:pPr>
            <w:r w:rsidRPr="000E4C74">
              <w:rPr>
                <w:lang w:val="en-US"/>
              </w:rPr>
              <w:t>Cd</w:t>
            </w:r>
          </w:p>
        </w:tc>
      </w:tr>
      <w:tr w:rsidR="000E4C74" w:rsidRPr="000E4C74" w14:paraId="4070D568" w14:textId="77777777" w:rsidTr="00D52DF3">
        <w:trPr>
          <w:jc w:val="center"/>
        </w:trPr>
        <w:tc>
          <w:tcPr>
            <w:tcW w:w="1670" w:type="dxa"/>
            <w:vMerge/>
          </w:tcPr>
          <w:p w14:paraId="3B373B37" w14:textId="77777777" w:rsidR="000E4C74" w:rsidRPr="000E4C74" w:rsidRDefault="000E4C74" w:rsidP="00987069">
            <w:pPr>
              <w:pStyle w:val="Tabletext4a"/>
              <w:rPr>
                <w:lang w:val="en-US"/>
              </w:rPr>
            </w:pPr>
          </w:p>
        </w:tc>
        <w:tc>
          <w:tcPr>
            <w:tcW w:w="2739" w:type="dxa"/>
          </w:tcPr>
          <w:p w14:paraId="50E789AB" w14:textId="77777777" w:rsidR="000E4C74" w:rsidRPr="000E4C74" w:rsidRDefault="000E4C74" w:rsidP="00987069">
            <w:pPr>
              <w:pStyle w:val="Tabletext4a"/>
              <w:rPr>
                <w:lang w:val="en-US"/>
              </w:rPr>
            </w:pPr>
            <w:r w:rsidRPr="000E4C74">
              <w:rPr>
                <w:lang w:val="en-US"/>
              </w:rPr>
              <w:t>Thermodynamic temperature</w:t>
            </w:r>
          </w:p>
        </w:tc>
        <w:tc>
          <w:tcPr>
            <w:tcW w:w="1454" w:type="dxa"/>
          </w:tcPr>
          <w:p w14:paraId="5D99330C" w14:textId="77777777" w:rsidR="000E4C74" w:rsidRPr="000E4C74" w:rsidRDefault="000E4C74" w:rsidP="00987069">
            <w:pPr>
              <w:pStyle w:val="Tabletext4a"/>
              <w:rPr>
                <w:lang w:val="en-US"/>
              </w:rPr>
            </w:pPr>
            <w:r w:rsidRPr="000E4C74">
              <w:rPr>
                <w:lang w:val="en-US"/>
              </w:rPr>
              <w:t>Kelvin</w:t>
            </w:r>
          </w:p>
        </w:tc>
        <w:tc>
          <w:tcPr>
            <w:tcW w:w="1620" w:type="dxa"/>
          </w:tcPr>
          <w:p w14:paraId="5948299A" w14:textId="77777777" w:rsidR="000E4C74" w:rsidRPr="000E4C74" w:rsidRDefault="000E4C74" w:rsidP="00987069">
            <w:pPr>
              <w:pStyle w:val="Tabletext4a"/>
              <w:rPr>
                <w:lang w:val="en-US"/>
              </w:rPr>
            </w:pPr>
            <w:r w:rsidRPr="000E4C74">
              <w:rPr>
                <w:lang w:val="en-US"/>
              </w:rPr>
              <w:t>K</w:t>
            </w:r>
          </w:p>
        </w:tc>
      </w:tr>
    </w:tbl>
    <w:p w14:paraId="43B7D62A" w14:textId="77777777" w:rsidR="000E4C74" w:rsidRPr="000E4C74" w:rsidRDefault="000E4C74" w:rsidP="000E4C74">
      <w:pPr>
        <w:overflowPunct w:val="0"/>
        <w:autoSpaceDE w:val="0"/>
        <w:autoSpaceDN w:val="0"/>
        <w:adjustRightInd w:val="0"/>
        <w:spacing w:after="240"/>
        <w:jc w:val="both"/>
        <w:textAlignment w:val="baseline"/>
        <w:rPr>
          <w:rFonts w:eastAsia="Times New Roman" w:cs="Times New Roman"/>
          <w:sz w:val="24"/>
          <w:szCs w:val="20"/>
          <w:lang w:val="en-US"/>
        </w:rPr>
      </w:pPr>
    </w:p>
    <w:p w14:paraId="7E9FEBDC" w14:textId="77777777" w:rsidR="007C0161" w:rsidRDefault="007C0161" w:rsidP="0083280C"/>
    <w:p w14:paraId="5828589F" w14:textId="77777777" w:rsidR="00A939D6" w:rsidRDefault="00A939D6" w:rsidP="0083280C"/>
    <w:p w14:paraId="1EDCB5CA" w14:textId="77777777" w:rsidR="00A939D6" w:rsidRPr="00A939D6" w:rsidRDefault="00A939D6" w:rsidP="009371E5">
      <w:pPr>
        <w:pStyle w:val="CaptionforUNITENleft"/>
      </w:pPr>
      <w:bookmarkStart w:id="48" w:name="_Toc120912498"/>
      <w:bookmarkStart w:id="49" w:name="_Toc176508216"/>
      <w:r>
        <w:lastRenderedPageBreak/>
        <w:t xml:space="preserve">Table </w:t>
      </w:r>
      <w:r w:rsidR="00254F52">
        <w:fldChar w:fldCharType="begin"/>
      </w:r>
      <w:r w:rsidR="00254F52">
        <w:instrText xml:space="preserve"> STYLEREF 1 \s </w:instrText>
      </w:r>
      <w:r w:rsidR="00254F52">
        <w:fldChar w:fldCharType="separate"/>
      </w:r>
      <w:r w:rsidR="00FB0CC6">
        <w:t>1</w:t>
      </w:r>
      <w:r w:rsidR="00254F52">
        <w:fldChar w:fldCharType="end"/>
      </w:r>
      <w:r w:rsidR="00254F52">
        <w:t>.</w:t>
      </w:r>
      <w:r w:rsidR="00254F52">
        <w:fldChar w:fldCharType="begin"/>
      </w:r>
      <w:r w:rsidR="00254F52">
        <w:instrText xml:space="preserve"> SEQ Table \* ARABIC \s 1 </w:instrText>
      </w:r>
      <w:r w:rsidR="00254F52">
        <w:fldChar w:fldCharType="separate"/>
      </w:r>
      <w:r w:rsidR="00FB0CC6">
        <w:t>2</w:t>
      </w:r>
      <w:r w:rsidR="00254F52">
        <w:fldChar w:fldCharType="end"/>
      </w:r>
      <w:r w:rsidRPr="000E4C74">
        <w:t>:</w:t>
      </w:r>
      <w:r w:rsidRPr="000E4C74">
        <w:rPr>
          <w:b/>
        </w:rPr>
        <w:tab/>
      </w:r>
      <w:r w:rsidRPr="00A939D6">
        <w:t>Derived SI units approved by the International General</w:t>
      </w:r>
      <w:bookmarkStart w:id="50" w:name="_Toc120912499"/>
      <w:bookmarkEnd w:id="48"/>
      <w:r w:rsidRPr="00A939D6">
        <w:t xml:space="preserve"> Conference on Weights and Measures (CGPM)</w:t>
      </w:r>
      <w:bookmarkEnd w:id="50"/>
      <w:r w:rsidRPr="00A939D6">
        <w:t>.</w:t>
      </w:r>
      <w:bookmarkEnd w:id="49"/>
    </w:p>
    <w:p w14:paraId="1436BAB0" w14:textId="77777777" w:rsidR="00A939D6" w:rsidRPr="00A939D6" w:rsidRDefault="00A939D6" w:rsidP="00A939D6">
      <w:pPr>
        <w:spacing w:line="240" w:lineRule="auto"/>
        <w:ind w:left="4320"/>
        <w:rPr>
          <w:rFonts w:eastAsia="Times New Roman" w:cs="Times New Roman"/>
          <w:sz w:val="24"/>
          <w:szCs w:val="24"/>
          <w:lang w:val="en-US"/>
        </w:rPr>
      </w:pPr>
    </w:p>
    <w:tbl>
      <w:tblPr>
        <w:tblW w:w="0" w:type="auto"/>
        <w:jc w:val="center"/>
        <w:tblLook w:val="01E0" w:firstRow="1" w:lastRow="1" w:firstColumn="1" w:lastColumn="1" w:noHBand="0" w:noVBand="0"/>
      </w:tblPr>
      <w:tblGrid>
        <w:gridCol w:w="2548"/>
        <w:gridCol w:w="1466"/>
        <w:gridCol w:w="1505"/>
        <w:gridCol w:w="1502"/>
      </w:tblGrid>
      <w:tr w:rsidR="00A939D6" w:rsidRPr="00A939D6" w14:paraId="107075A7" w14:textId="77777777" w:rsidTr="00D52DF3">
        <w:trPr>
          <w:jc w:val="center"/>
        </w:trPr>
        <w:tc>
          <w:tcPr>
            <w:tcW w:w="2548" w:type="dxa"/>
            <w:tcBorders>
              <w:top w:val="single" w:sz="4" w:space="0" w:color="auto"/>
              <w:bottom w:val="single" w:sz="4" w:space="0" w:color="auto"/>
            </w:tcBorders>
            <w:shd w:val="clear" w:color="auto" w:fill="auto"/>
            <w:noWrap/>
          </w:tcPr>
          <w:p w14:paraId="12A49D2D" w14:textId="77777777" w:rsidR="00A939D6" w:rsidRPr="00A939D6" w:rsidRDefault="00A939D6" w:rsidP="00A939D6">
            <w:pPr>
              <w:spacing w:before="60" w:after="60" w:line="240" w:lineRule="auto"/>
              <w:rPr>
                <w:rFonts w:eastAsia="Times New Roman" w:cs="Times New Roman"/>
                <w:b/>
                <w:sz w:val="24"/>
                <w:szCs w:val="24"/>
                <w:lang w:val="en-US"/>
              </w:rPr>
            </w:pPr>
            <w:r w:rsidRPr="00A939D6">
              <w:rPr>
                <w:rFonts w:eastAsia="Times New Roman" w:cs="Times New Roman"/>
                <w:b/>
                <w:sz w:val="24"/>
                <w:szCs w:val="24"/>
                <w:lang w:val="en-US"/>
              </w:rPr>
              <w:t>Quantity</w:t>
            </w:r>
          </w:p>
        </w:tc>
        <w:tc>
          <w:tcPr>
            <w:tcW w:w="1466" w:type="dxa"/>
            <w:tcBorders>
              <w:top w:val="single" w:sz="4" w:space="0" w:color="auto"/>
              <w:bottom w:val="single" w:sz="4" w:space="0" w:color="auto"/>
            </w:tcBorders>
            <w:shd w:val="clear" w:color="auto" w:fill="auto"/>
            <w:noWrap/>
          </w:tcPr>
          <w:p w14:paraId="502E7368" w14:textId="77777777" w:rsidR="00A939D6" w:rsidRPr="00A939D6" w:rsidRDefault="00A939D6" w:rsidP="00A939D6">
            <w:pPr>
              <w:spacing w:before="60" w:after="60" w:line="240" w:lineRule="auto"/>
              <w:rPr>
                <w:rFonts w:eastAsia="Times New Roman" w:cs="Times New Roman"/>
                <w:b/>
                <w:sz w:val="24"/>
                <w:szCs w:val="24"/>
                <w:lang w:val="en-US"/>
              </w:rPr>
            </w:pPr>
            <w:r w:rsidRPr="00A939D6">
              <w:rPr>
                <w:rFonts w:eastAsia="Times New Roman" w:cs="Times New Roman"/>
                <w:b/>
                <w:sz w:val="24"/>
                <w:szCs w:val="24"/>
                <w:lang w:val="en-US"/>
              </w:rPr>
              <w:t>Unit name</w:t>
            </w:r>
          </w:p>
        </w:tc>
        <w:tc>
          <w:tcPr>
            <w:tcW w:w="1505" w:type="dxa"/>
            <w:tcBorders>
              <w:top w:val="single" w:sz="4" w:space="0" w:color="auto"/>
              <w:bottom w:val="single" w:sz="4" w:space="0" w:color="auto"/>
            </w:tcBorders>
            <w:shd w:val="clear" w:color="auto" w:fill="auto"/>
            <w:noWrap/>
          </w:tcPr>
          <w:p w14:paraId="210E2F21" w14:textId="77777777" w:rsidR="00A939D6" w:rsidRPr="00A939D6" w:rsidRDefault="00A939D6" w:rsidP="00A939D6">
            <w:pPr>
              <w:spacing w:before="60" w:after="60" w:line="240" w:lineRule="auto"/>
              <w:rPr>
                <w:rFonts w:eastAsia="Times New Roman" w:cs="Times New Roman"/>
                <w:b/>
                <w:sz w:val="24"/>
                <w:szCs w:val="24"/>
                <w:lang w:val="en-US"/>
              </w:rPr>
            </w:pPr>
            <w:r w:rsidRPr="00A939D6">
              <w:rPr>
                <w:rFonts w:eastAsia="Times New Roman" w:cs="Times New Roman"/>
                <w:b/>
                <w:sz w:val="24"/>
                <w:szCs w:val="24"/>
                <w:lang w:val="en-US"/>
              </w:rPr>
              <w:t>Unit symbol</w:t>
            </w:r>
          </w:p>
        </w:tc>
        <w:tc>
          <w:tcPr>
            <w:tcW w:w="1502" w:type="dxa"/>
            <w:tcBorders>
              <w:top w:val="single" w:sz="4" w:space="0" w:color="auto"/>
              <w:bottom w:val="single" w:sz="4" w:space="0" w:color="auto"/>
            </w:tcBorders>
            <w:shd w:val="clear" w:color="auto" w:fill="auto"/>
          </w:tcPr>
          <w:p w14:paraId="3832D05E" w14:textId="77777777" w:rsidR="00A939D6" w:rsidRPr="00A939D6" w:rsidRDefault="00A939D6" w:rsidP="00A939D6">
            <w:pPr>
              <w:spacing w:before="60" w:after="60" w:line="240" w:lineRule="auto"/>
              <w:rPr>
                <w:rFonts w:eastAsia="Times New Roman" w:cs="Times New Roman"/>
                <w:b/>
                <w:sz w:val="24"/>
                <w:szCs w:val="24"/>
                <w:lang w:val="en-US"/>
              </w:rPr>
            </w:pPr>
            <w:r w:rsidRPr="00A939D6">
              <w:rPr>
                <w:rFonts w:eastAsia="Times New Roman" w:cs="Times New Roman"/>
                <w:b/>
                <w:sz w:val="24"/>
                <w:szCs w:val="24"/>
                <w:lang w:val="en-US"/>
              </w:rPr>
              <w:t>Formula</w:t>
            </w:r>
          </w:p>
        </w:tc>
      </w:tr>
      <w:tr w:rsidR="00A939D6" w:rsidRPr="00A939D6" w14:paraId="67562D23" w14:textId="77777777" w:rsidTr="00D52DF3">
        <w:trPr>
          <w:jc w:val="center"/>
        </w:trPr>
        <w:tc>
          <w:tcPr>
            <w:tcW w:w="2548" w:type="dxa"/>
            <w:tcBorders>
              <w:top w:val="single" w:sz="4" w:space="0" w:color="auto"/>
            </w:tcBorders>
          </w:tcPr>
          <w:p w14:paraId="455E306E"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Absorbed dose</w:t>
            </w:r>
          </w:p>
        </w:tc>
        <w:tc>
          <w:tcPr>
            <w:tcW w:w="1466" w:type="dxa"/>
            <w:tcBorders>
              <w:top w:val="single" w:sz="4" w:space="0" w:color="auto"/>
            </w:tcBorders>
          </w:tcPr>
          <w:p w14:paraId="4974BE9B"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Gray</w:t>
            </w:r>
          </w:p>
        </w:tc>
        <w:tc>
          <w:tcPr>
            <w:tcW w:w="1505" w:type="dxa"/>
            <w:tcBorders>
              <w:top w:val="single" w:sz="4" w:space="0" w:color="auto"/>
            </w:tcBorders>
          </w:tcPr>
          <w:p w14:paraId="1EC12790" w14:textId="77777777" w:rsidR="00A939D6" w:rsidRPr="00A939D6" w:rsidRDefault="00A939D6" w:rsidP="00A939D6">
            <w:pPr>
              <w:spacing w:before="60" w:after="60" w:line="240" w:lineRule="auto"/>
              <w:rPr>
                <w:rFonts w:eastAsia="Times New Roman" w:cs="Times New Roman"/>
                <w:sz w:val="24"/>
                <w:szCs w:val="24"/>
                <w:lang w:val="en-US"/>
              </w:rPr>
            </w:pPr>
            <w:proofErr w:type="spellStart"/>
            <w:r w:rsidRPr="00A939D6">
              <w:rPr>
                <w:rFonts w:eastAsia="Times New Roman" w:cs="Times New Roman"/>
                <w:sz w:val="24"/>
                <w:szCs w:val="24"/>
                <w:lang w:val="en-US"/>
              </w:rPr>
              <w:t>Gy</w:t>
            </w:r>
            <w:proofErr w:type="spellEnd"/>
          </w:p>
        </w:tc>
        <w:tc>
          <w:tcPr>
            <w:tcW w:w="1502" w:type="dxa"/>
            <w:tcBorders>
              <w:top w:val="single" w:sz="4" w:space="0" w:color="auto"/>
            </w:tcBorders>
          </w:tcPr>
          <w:p w14:paraId="73177E53"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J/kg</w:t>
            </w:r>
          </w:p>
        </w:tc>
      </w:tr>
      <w:tr w:rsidR="00A939D6" w:rsidRPr="00A939D6" w14:paraId="785EA968" w14:textId="77777777" w:rsidTr="00D52DF3">
        <w:trPr>
          <w:jc w:val="center"/>
        </w:trPr>
        <w:tc>
          <w:tcPr>
            <w:tcW w:w="2548" w:type="dxa"/>
          </w:tcPr>
          <w:p w14:paraId="700E82A3"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Activity (of a radionuclide)</w:t>
            </w:r>
          </w:p>
        </w:tc>
        <w:tc>
          <w:tcPr>
            <w:tcW w:w="1466" w:type="dxa"/>
          </w:tcPr>
          <w:p w14:paraId="77B688C5"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Becquerel</w:t>
            </w:r>
          </w:p>
        </w:tc>
        <w:tc>
          <w:tcPr>
            <w:tcW w:w="1505" w:type="dxa"/>
          </w:tcPr>
          <w:p w14:paraId="30A9DA97" w14:textId="77777777" w:rsidR="00A939D6" w:rsidRPr="00A939D6" w:rsidRDefault="00A939D6" w:rsidP="00A939D6">
            <w:pPr>
              <w:spacing w:before="60" w:after="60" w:line="240" w:lineRule="auto"/>
              <w:rPr>
                <w:rFonts w:eastAsia="Times New Roman" w:cs="Times New Roman"/>
                <w:sz w:val="24"/>
                <w:szCs w:val="24"/>
                <w:lang w:val="en-US"/>
              </w:rPr>
            </w:pPr>
            <w:proofErr w:type="spellStart"/>
            <w:r w:rsidRPr="00A939D6">
              <w:rPr>
                <w:rFonts w:eastAsia="Times New Roman" w:cs="Times New Roman"/>
                <w:sz w:val="24"/>
                <w:szCs w:val="24"/>
                <w:lang w:val="en-US"/>
              </w:rPr>
              <w:t>Bq</w:t>
            </w:r>
            <w:proofErr w:type="spellEnd"/>
          </w:p>
        </w:tc>
        <w:tc>
          <w:tcPr>
            <w:tcW w:w="1502" w:type="dxa"/>
          </w:tcPr>
          <w:p w14:paraId="7F33916B"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1/s</w:t>
            </w:r>
          </w:p>
        </w:tc>
      </w:tr>
      <w:tr w:rsidR="00A939D6" w:rsidRPr="00A939D6" w14:paraId="33B64C59" w14:textId="77777777" w:rsidTr="00D52DF3">
        <w:trPr>
          <w:jc w:val="center"/>
        </w:trPr>
        <w:tc>
          <w:tcPr>
            <w:tcW w:w="2548" w:type="dxa"/>
          </w:tcPr>
          <w:p w14:paraId="6295FE94"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Celsius temperature</w:t>
            </w:r>
          </w:p>
        </w:tc>
        <w:tc>
          <w:tcPr>
            <w:tcW w:w="1466" w:type="dxa"/>
          </w:tcPr>
          <w:p w14:paraId="2F546116"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Degree Celsius</w:t>
            </w:r>
          </w:p>
        </w:tc>
        <w:tc>
          <w:tcPr>
            <w:tcW w:w="1505" w:type="dxa"/>
          </w:tcPr>
          <w:p w14:paraId="531D635B"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°C</w:t>
            </w:r>
          </w:p>
        </w:tc>
        <w:tc>
          <w:tcPr>
            <w:tcW w:w="1502" w:type="dxa"/>
          </w:tcPr>
          <w:p w14:paraId="29797626"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K</w:t>
            </w:r>
          </w:p>
        </w:tc>
      </w:tr>
      <w:tr w:rsidR="00A939D6" w:rsidRPr="00A939D6" w14:paraId="2E53921F" w14:textId="77777777" w:rsidTr="00D52DF3">
        <w:trPr>
          <w:jc w:val="center"/>
        </w:trPr>
        <w:tc>
          <w:tcPr>
            <w:tcW w:w="2548" w:type="dxa"/>
          </w:tcPr>
          <w:p w14:paraId="739BC32D"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Dose equivalent</w:t>
            </w:r>
          </w:p>
        </w:tc>
        <w:tc>
          <w:tcPr>
            <w:tcW w:w="1466" w:type="dxa"/>
          </w:tcPr>
          <w:p w14:paraId="399B952D"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Sievert</w:t>
            </w:r>
          </w:p>
        </w:tc>
        <w:tc>
          <w:tcPr>
            <w:tcW w:w="1505" w:type="dxa"/>
          </w:tcPr>
          <w:p w14:paraId="20B6B4B1" w14:textId="77777777" w:rsidR="00A939D6" w:rsidRPr="00A939D6" w:rsidRDefault="00A939D6" w:rsidP="00A939D6">
            <w:pPr>
              <w:spacing w:before="60" w:after="60" w:line="240" w:lineRule="auto"/>
              <w:rPr>
                <w:rFonts w:eastAsia="Times New Roman" w:cs="Times New Roman"/>
                <w:sz w:val="24"/>
                <w:szCs w:val="24"/>
                <w:lang w:val="en-US"/>
              </w:rPr>
            </w:pPr>
            <w:proofErr w:type="spellStart"/>
            <w:r w:rsidRPr="00A939D6">
              <w:rPr>
                <w:rFonts w:eastAsia="Times New Roman" w:cs="Times New Roman"/>
                <w:sz w:val="24"/>
                <w:szCs w:val="24"/>
                <w:lang w:val="en-US"/>
              </w:rPr>
              <w:t>Sv</w:t>
            </w:r>
            <w:proofErr w:type="spellEnd"/>
          </w:p>
        </w:tc>
        <w:tc>
          <w:tcPr>
            <w:tcW w:w="1502" w:type="dxa"/>
          </w:tcPr>
          <w:p w14:paraId="1C3EBFDF"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J/kg</w:t>
            </w:r>
          </w:p>
        </w:tc>
      </w:tr>
      <w:tr w:rsidR="00A939D6" w:rsidRPr="00A939D6" w14:paraId="1C66A709" w14:textId="77777777" w:rsidTr="00D52DF3">
        <w:trPr>
          <w:jc w:val="center"/>
        </w:trPr>
        <w:tc>
          <w:tcPr>
            <w:tcW w:w="2548" w:type="dxa"/>
          </w:tcPr>
          <w:p w14:paraId="57198D5F"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Electric capacitance</w:t>
            </w:r>
          </w:p>
        </w:tc>
        <w:tc>
          <w:tcPr>
            <w:tcW w:w="1466" w:type="dxa"/>
          </w:tcPr>
          <w:p w14:paraId="0A5154C0"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Farad</w:t>
            </w:r>
          </w:p>
        </w:tc>
        <w:tc>
          <w:tcPr>
            <w:tcW w:w="1505" w:type="dxa"/>
          </w:tcPr>
          <w:p w14:paraId="6D2CF80E"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F</w:t>
            </w:r>
          </w:p>
        </w:tc>
        <w:tc>
          <w:tcPr>
            <w:tcW w:w="1502" w:type="dxa"/>
          </w:tcPr>
          <w:p w14:paraId="713514AA"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C/V</w:t>
            </w:r>
          </w:p>
        </w:tc>
      </w:tr>
      <w:tr w:rsidR="00A939D6" w:rsidRPr="00A939D6" w14:paraId="2B9357BF" w14:textId="77777777" w:rsidTr="00D52DF3">
        <w:trPr>
          <w:jc w:val="center"/>
        </w:trPr>
        <w:tc>
          <w:tcPr>
            <w:tcW w:w="2548" w:type="dxa"/>
          </w:tcPr>
          <w:p w14:paraId="2922BFB0"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Electric conductance</w:t>
            </w:r>
          </w:p>
        </w:tc>
        <w:tc>
          <w:tcPr>
            <w:tcW w:w="1466" w:type="dxa"/>
          </w:tcPr>
          <w:p w14:paraId="35209E5A"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Siemens</w:t>
            </w:r>
          </w:p>
        </w:tc>
        <w:tc>
          <w:tcPr>
            <w:tcW w:w="1505" w:type="dxa"/>
          </w:tcPr>
          <w:p w14:paraId="3F67AD40"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S</w:t>
            </w:r>
          </w:p>
        </w:tc>
        <w:tc>
          <w:tcPr>
            <w:tcW w:w="1502" w:type="dxa"/>
          </w:tcPr>
          <w:p w14:paraId="076E3FD4"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A/V</w:t>
            </w:r>
          </w:p>
        </w:tc>
      </w:tr>
      <w:tr w:rsidR="00A939D6" w:rsidRPr="00A939D6" w14:paraId="75A31F67" w14:textId="77777777" w:rsidTr="00D52DF3">
        <w:trPr>
          <w:jc w:val="center"/>
        </w:trPr>
        <w:tc>
          <w:tcPr>
            <w:tcW w:w="2548" w:type="dxa"/>
          </w:tcPr>
          <w:p w14:paraId="4E9A08E9"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Electric resistance</w:t>
            </w:r>
          </w:p>
        </w:tc>
        <w:tc>
          <w:tcPr>
            <w:tcW w:w="1466" w:type="dxa"/>
          </w:tcPr>
          <w:p w14:paraId="0654BA46"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Ohm</w:t>
            </w:r>
          </w:p>
        </w:tc>
        <w:tc>
          <w:tcPr>
            <w:tcW w:w="1505" w:type="dxa"/>
          </w:tcPr>
          <w:p w14:paraId="7B7ACAEB"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Ω</w:t>
            </w:r>
          </w:p>
        </w:tc>
        <w:tc>
          <w:tcPr>
            <w:tcW w:w="1502" w:type="dxa"/>
          </w:tcPr>
          <w:p w14:paraId="30C7A21E"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V/A</w:t>
            </w:r>
          </w:p>
        </w:tc>
      </w:tr>
      <w:tr w:rsidR="00A939D6" w:rsidRPr="00A939D6" w14:paraId="211B4C31" w14:textId="77777777" w:rsidTr="00D52DF3">
        <w:trPr>
          <w:jc w:val="center"/>
        </w:trPr>
        <w:tc>
          <w:tcPr>
            <w:tcW w:w="2548" w:type="dxa"/>
          </w:tcPr>
          <w:p w14:paraId="0DF8AFB4"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Electric potential, potential difference, electromotive force</w:t>
            </w:r>
          </w:p>
        </w:tc>
        <w:tc>
          <w:tcPr>
            <w:tcW w:w="1466" w:type="dxa"/>
          </w:tcPr>
          <w:p w14:paraId="1879347B"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Volt</w:t>
            </w:r>
          </w:p>
        </w:tc>
        <w:tc>
          <w:tcPr>
            <w:tcW w:w="1505" w:type="dxa"/>
          </w:tcPr>
          <w:p w14:paraId="7CDF0CF9"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V</w:t>
            </w:r>
          </w:p>
        </w:tc>
        <w:tc>
          <w:tcPr>
            <w:tcW w:w="1502" w:type="dxa"/>
          </w:tcPr>
          <w:p w14:paraId="1401B8CD"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W/A</w:t>
            </w:r>
          </w:p>
        </w:tc>
      </w:tr>
      <w:tr w:rsidR="00A939D6" w:rsidRPr="00A939D6" w14:paraId="079B10AF" w14:textId="77777777" w:rsidTr="00D52DF3">
        <w:trPr>
          <w:jc w:val="center"/>
        </w:trPr>
        <w:tc>
          <w:tcPr>
            <w:tcW w:w="2548" w:type="dxa"/>
          </w:tcPr>
          <w:p w14:paraId="2F46C4BA"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Energy, work, quantity of heat</w:t>
            </w:r>
          </w:p>
        </w:tc>
        <w:tc>
          <w:tcPr>
            <w:tcW w:w="1466" w:type="dxa"/>
          </w:tcPr>
          <w:p w14:paraId="48F5CDA4"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Joule</w:t>
            </w:r>
          </w:p>
        </w:tc>
        <w:tc>
          <w:tcPr>
            <w:tcW w:w="1505" w:type="dxa"/>
          </w:tcPr>
          <w:p w14:paraId="18DEDDA7"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J</w:t>
            </w:r>
          </w:p>
        </w:tc>
        <w:tc>
          <w:tcPr>
            <w:tcW w:w="1502" w:type="dxa"/>
          </w:tcPr>
          <w:p w14:paraId="38EA17AD" w14:textId="77777777" w:rsidR="00A939D6" w:rsidRPr="00A939D6" w:rsidRDefault="00A939D6" w:rsidP="00A939D6">
            <w:pPr>
              <w:spacing w:before="60" w:after="60" w:line="240" w:lineRule="auto"/>
              <w:rPr>
                <w:rFonts w:eastAsia="Times New Roman" w:cs="Times New Roman"/>
                <w:sz w:val="24"/>
                <w:szCs w:val="24"/>
                <w:lang w:val="en-US"/>
              </w:rPr>
            </w:pPr>
            <w:proofErr w:type="spellStart"/>
            <w:r w:rsidRPr="00A939D6">
              <w:rPr>
                <w:rFonts w:eastAsia="Times New Roman" w:cs="Times New Roman"/>
                <w:sz w:val="24"/>
                <w:szCs w:val="24"/>
                <w:lang w:val="en-US"/>
              </w:rPr>
              <w:t>N•m</w:t>
            </w:r>
            <w:proofErr w:type="spellEnd"/>
          </w:p>
        </w:tc>
      </w:tr>
      <w:tr w:rsidR="00A939D6" w:rsidRPr="00A939D6" w14:paraId="37AA112E" w14:textId="77777777" w:rsidTr="00D52DF3">
        <w:trPr>
          <w:jc w:val="center"/>
        </w:trPr>
        <w:tc>
          <w:tcPr>
            <w:tcW w:w="2548" w:type="dxa"/>
          </w:tcPr>
          <w:p w14:paraId="62DBABF7"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Force</w:t>
            </w:r>
          </w:p>
        </w:tc>
        <w:tc>
          <w:tcPr>
            <w:tcW w:w="1466" w:type="dxa"/>
          </w:tcPr>
          <w:p w14:paraId="20610AE2"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Newton</w:t>
            </w:r>
          </w:p>
        </w:tc>
        <w:tc>
          <w:tcPr>
            <w:tcW w:w="1505" w:type="dxa"/>
          </w:tcPr>
          <w:p w14:paraId="45EB4602"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N</w:t>
            </w:r>
          </w:p>
        </w:tc>
        <w:tc>
          <w:tcPr>
            <w:tcW w:w="1502" w:type="dxa"/>
          </w:tcPr>
          <w:p w14:paraId="6DE9A69F" w14:textId="77777777" w:rsidR="00A939D6" w:rsidRPr="00A939D6" w:rsidRDefault="00A939D6" w:rsidP="00A939D6">
            <w:pPr>
              <w:spacing w:before="60" w:after="60" w:line="240" w:lineRule="auto"/>
              <w:rPr>
                <w:rFonts w:eastAsia="Times New Roman" w:cs="Times New Roman"/>
                <w:sz w:val="24"/>
                <w:szCs w:val="24"/>
                <w:lang w:val="en-US"/>
              </w:rPr>
            </w:pPr>
            <w:proofErr w:type="spellStart"/>
            <w:r w:rsidRPr="00A939D6">
              <w:rPr>
                <w:rFonts w:eastAsia="Times New Roman" w:cs="Times New Roman"/>
                <w:sz w:val="24"/>
                <w:szCs w:val="24"/>
                <w:lang w:val="en-US"/>
              </w:rPr>
              <w:t>kg•m</w:t>
            </w:r>
            <w:proofErr w:type="spellEnd"/>
            <w:r w:rsidRPr="00A939D6">
              <w:rPr>
                <w:rFonts w:eastAsia="Times New Roman" w:cs="Times New Roman"/>
                <w:sz w:val="24"/>
                <w:szCs w:val="24"/>
                <w:lang w:val="en-US"/>
              </w:rPr>
              <w:t>/s</w:t>
            </w:r>
            <w:r w:rsidRPr="00A939D6">
              <w:rPr>
                <w:rFonts w:eastAsia="Times New Roman" w:cs="Times New Roman"/>
                <w:sz w:val="24"/>
                <w:szCs w:val="24"/>
                <w:vertAlign w:val="superscript"/>
                <w:lang w:val="en-US"/>
              </w:rPr>
              <w:t>2</w:t>
            </w:r>
          </w:p>
        </w:tc>
      </w:tr>
      <w:tr w:rsidR="00A939D6" w:rsidRPr="00A939D6" w14:paraId="50D71700" w14:textId="77777777" w:rsidTr="00D52DF3">
        <w:trPr>
          <w:jc w:val="center"/>
        </w:trPr>
        <w:tc>
          <w:tcPr>
            <w:tcW w:w="2548" w:type="dxa"/>
          </w:tcPr>
          <w:p w14:paraId="1261EF73"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Frequency (of a periodic phenomenon)</w:t>
            </w:r>
          </w:p>
        </w:tc>
        <w:tc>
          <w:tcPr>
            <w:tcW w:w="1466" w:type="dxa"/>
          </w:tcPr>
          <w:p w14:paraId="522BCB2B"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Hertz</w:t>
            </w:r>
          </w:p>
        </w:tc>
        <w:tc>
          <w:tcPr>
            <w:tcW w:w="1505" w:type="dxa"/>
          </w:tcPr>
          <w:p w14:paraId="751E19E4"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Hz</w:t>
            </w:r>
          </w:p>
        </w:tc>
        <w:tc>
          <w:tcPr>
            <w:tcW w:w="1502" w:type="dxa"/>
          </w:tcPr>
          <w:p w14:paraId="1ED447E6"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1/s</w:t>
            </w:r>
          </w:p>
        </w:tc>
      </w:tr>
      <w:tr w:rsidR="00A939D6" w:rsidRPr="00A939D6" w14:paraId="423E993F" w14:textId="77777777" w:rsidTr="00D52DF3">
        <w:trPr>
          <w:jc w:val="center"/>
        </w:trPr>
        <w:tc>
          <w:tcPr>
            <w:tcW w:w="2548" w:type="dxa"/>
          </w:tcPr>
          <w:p w14:paraId="669A29AC"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Illuminance</w:t>
            </w:r>
          </w:p>
        </w:tc>
        <w:tc>
          <w:tcPr>
            <w:tcW w:w="1466" w:type="dxa"/>
          </w:tcPr>
          <w:p w14:paraId="433DA10C"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Lux</w:t>
            </w:r>
          </w:p>
        </w:tc>
        <w:tc>
          <w:tcPr>
            <w:tcW w:w="1505" w:type="dxa"/>
          </w:tcPr>
          <w:p w14:paraId="2E5822FA"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lx</w:t>
            </w:r>
          </w:p>
        </w:tc>
        <w:tc>
          <w:tcPr>
            <w:tcW w:w="1502" w:type="dxa"/>
          </w:tcPr>
          <w:p w14:paraId="06428D97" w14:textId="77777777" w:rsidR="00A939D6" w:rsidRPr="00A939D6" w:rsidRDefault="00A939D6" w:rsidP="00A939D6">
            <w:pPr>
              <w:spacing w:before="60" w:after="60" w:line="240" w:lineRule="auto"/>
              <w:rPr>
                <w:rFonts w:eastAsia="Times New Roman" w:cs="Times New Roman"/>
                <w:sz w:val="24"/>
                <w:szCs w:val="24"/>
                <w:lang w:val="en-US"/>
              </w:rPr>
            </w:pPr>
            <w:proofErr w:type="spellStart"/>
            <w:r w:rsidRPr="00A939D6">
              <w:rPr>
                <w:rFonts w:eastAsia="Times New Roman" w:cs="Times New Roman"/>
                <w:sz w:val="24"/>
                <w:szCs w:val="24"/>
                <w:lang w:val="en-US"/>
              </w:rPr>
              <w:t>lm</w:t>
            </w:r>
            <w:proofErr w:type="spellEnd"/>
            <w:r w:rsidRPr="00A939D6">
              <w:rPr>
                <w:rFonts w:eastAsia="Times New Roman" w:cs="Times New Roman"/>
                <w:sz w:val="24"/>
                <w:szCs w:val="24"/>
                <w:lang w:val="en-US"/>
              </w:rPr>
              <w:t>/m</w:t>
            </w:r>
            <w:r w:rsidRPr="00A939D6">
              <w:rPr>
                <w:rFonts w:eastAsia="Times New Roman" w:cs="Times New Roman"/>
                <w:sz w:val="24"/>
                <w:szCs w:val="24"/>
                <w:vertAlign w:val="superscript"/>
                <w:lang w:val="en-US"/>
              </w:rPr>
              <w:t>2</w:t>
            </w:r>
          </w:p>
        </w:tc>
      </w:tr>
      <w:tr w:rsidR="00A939D6" w:rsidRPr="00A939D6" w14:paraId="3D58C6D2" w14:textId="77777777" w:rsidTr="00D52DF3">
        <w:trPr>
          <w:jc w:val="center"/>
        </w:trPr>
        <w:tc>
          <w:tcPr>
            <w:tcW w:w="2548" w:type="dxa"/>
          </w:tcPr>
          <w:p w14:paraId="7689D2FC"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Inductance</w:t>
            </w:r>
          </w:p>
        </w:tc>
        <w:tc>
          <w:tcPr>
            <w:tcW w:w="1466" w:type="dxa"/>
          </w:tcPr>
          <w:p w14:paraId="20700A3B"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Henry</w:t>
            </w:r>
          </w:p>
        </w:tc>
        <w:tc>
          <w:tcPr>
            <w:tcW w:w="1505" w:type="dxa"/>
          </w:tcPr>
          <w:p w14:paraId="05453681"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H</w:t>
            </w:r>
          </w:p>
        </w:tc>
        <w:tc>
          <w:tcPr>
            <w:tcW w:w="1502" w:type="dxa"/>
          </w:tcPr>
          <w:p w14:paraId="4B48A7C3"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Wb/A</w:t>
            </w:r>
          </w:p>
        </w:tc>
      </w:tr>
      <w:tr w:rsidR="00A939D6" w:rsidRPr="00A939D6" w14:paraId="6ED4F97D" w14:textId="77777777" w:rsidTr="00D52DF3">
        <w:trPr>
          <w:jc w:val="center"/>
        </w:trPr>
        <w:tc>
          <w:tcPr>
            <w:tcW w:w="2548" w:type="dxa"/>
          </w:tcPr>
          <w:p w14:paraId="11D03E1C"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Luminous flux</w:t>
            </w:r>
          </w:p>
        </w:tc>
        <w:tc>
          <w:tcPr>
            <w:tcW w:w="1466" w:type="dxa"/>
          </w:tcPr>
          <w:p w14:paraId="7CEB6726"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Lumen</w:t>
            </w:r>
          </w:p>
        </w:tc>
        <w:tc>
          <w:tcPr>
            <w:tcW w:w="1505" w:type="dxa"/>
          </w:tcPr>
          <w:p w14:paraId="6DE118BC" w14:textId="77777777" w:rsidR="00A939D6" w:rsidRPr="00A939D6" w:rsidRDefault="00A939D6" w:rsidP="00A939D6">
            <w:pPr>
              <w:spacing w:before="60" w:after="60" w:line="240" w:lineRule="auto"/>
              <w:rPr>
                <w:rFonts w:eastAsia="Times New Roman" w:cs="Times New Roman"/>
                <w:sz w:val="24"/>
                <w:szCs w:val="24"/>
                <w:lang w:val="en-US"/>
              </w:rPr>
            </w:pPr>
            <w:proofErr w:type="spellStart"/>
            <w:r w:rsidRPr="00A939D6">
              <w:rPr>
                <w:rFonts w:eastAsia="Times New Roman" w:cs="Times New Roman"/>
                <w:sz w:val="24"/>
                <w:szCs w:val="24"/>
                <w:lang w:val="en-US"/>
              </w:rPr>
              <w:t>lm</w:t>
            </w:r>
            <w:proofErr w:type="spellEnd"/>
          </w:p>
        </w:tc>
        <w:tc>
          <w:tcPr>
            <w:tcW w:w="1502" w:type="dxa"/>
          </w:tcPr>
          <w:p w14:paraId="6F7ECEEB" w14:textId="77777777" w:rsidR="00A939D6" w:rsidRPr="00A939D6" w:rsidRDefault="00A939D6" w:rsidP="00A939D6">
            <w:pPr>
              <w:spacing w:before="60" w:after="60" w:line="240" w:lineRule="auto"/>
              <w:rPr>
                <w:rFonts w:eastAsia="Times New Roman" w:cs="Times New Roman"/>
                <w:sz w:val="24"/>
                <w:szCs w:val="24"/>
                <w:lang w:val="en-US"/>
              </w:rPr>
            </w:pPr>
            <w:proofErr w:type="spellStart"/>
            <w:r w:rsidRPr="00A939D6">
              <w:rPr>
                <w:rFonts w:eastAsia="Times New Roman" w:cs="Times New Roman"/>
                <w:sz w:val="24"/>
                <w:szCs w:val="24"/>
                <w:lang w:val="en-US"/>
              </w:rPr>
              <w:t>cd•sr</w:t>
            </w:r>
            <w:proofErr w:type="spellEnd"/>
          </w:p>
        </w:tc>
      </w:tr>
      <w:tr w:rsidR="00A939D6" w:rsidRPr="00A939D6" w14:paraId="28A100A2" w14:textId="77777777" w:rsidTr="00D52DF3">
        <w:trPr>
          <w:jc w:val="center"/>
        </w:trPr>
        <w:tc>
          <w:tcPr>
            <w:tcW w:w="2548" w:type="dxa"/>
          </w:tcPr>
          <w:p w14:paraId="7B7434CE"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Magnetic flux</w:t>
            </w:r>
          </w:p>
        </w:tc>
        <w:tc>
          <w:tcPr>
            <w:tcW w:w="1466" w:type="dxa"/>
          </w:tcPr>
          <w:p w14:paraId="341AC18A"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Weber</w:t>
            </w:r>
          </w:p>
        </w:tc>
        <w:tc>
          <w:tcPr>
            <w:tcW w:w="1505" w:type="dxa"/>
          </w:tcPr>
          <w:p w14:paraId="017FAAF8"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Wb</w:t>
            </w:r>
          </w:p>
        </w:tc>
        <w:tc>
          <w:tcPr>
            <w:tcW w:w="1502" w:type="dxa"/>
          </w:tcPr>
          <w:p w14:paraId="19CEABC9" w14:textId="77777777" w:rsidR="00A939D6" w:rsidRPr="00A939D6" w:rsidRDefault="00A939D6" w:rsidP="00A939D6">
            <w:pPr>
              <w:spacing w:before="60" w:after="60" w:line="240" w:lineRule="auto"/>
              <w:rPr>
                <w:rFonts w:eastAsia="Times New Roman" w:cs="Times New Roman"/>
                <w:sz w:val="24"/>
                <w:szCs w:val="24"/>
                <w:lang w:val="en-US"/>
              </w:rPr>
            </w:pPr>
            <w:r w:rsidRPr="00A939D6">
              <w:rPr>
                <w:rFonts w:eastAsia="Times New Roman" w:cs="Times New Roman"/>
                <w:sz w:val="24"/>
                <w:szCs w:val="24"/>
                <w:lang w:val="en-US"/>
              </w:rPr>
              <w:t>V•s</w:t>
            </w:r>
          </w:p>
        </w:tc>
      </w:tr>
    </w:tbl>
    <w:p w14:paraId="43A21830" w14:textId="77777777" w:rsidR="00A939D6" w:rsidRDefault="00A939D6" w:rsidP="0083280C"/>
    <w:p w14:paraId="3C86B6A7" w14:textId="77777777" w:rsidR="006F5028" w:rsidRDefault="006F5028" w:rsidP="0083280C"/>
    <w:p w14:paraId="1719F24C" w14:textId="77777777" w:rsidR="00D90440" w:rsidRDefault="00D90440" w:rsidP="0083280C"/>
    <w:p w14:paraId="597107FA" w14:textId="77777777" w:rsidR="00D90440" w:rsidRDefault="00D90440" w:rsidP="0083280C"/>
    <w:p w14:paraId="604BEEC4" w14:textId="77777777" w:rsidR="00D90440" w:rsidRDefault="00D90440" w:rsidP="0083280C"/>
    <w:p w14:paraId="5C13B316" w14:textId="77777777" w:rsidR="00D90440" w:rsidRDefault="00D90440" w:rsidP="0083280C"/>
    <w:p w14:paraId="7ACA43AE" w14:textId="77777777" w:rsidR="00D90440" w:rsidRDefault="00D90440" w:rsidP="0083280C"/>
    <w:p w14:paraId="3C93719B" w14:textId="77777777" w:rsidR="00D90440" w:rsidRDefault="00D90440" w:rsidP="0083280C"/>
    <w:p w14:paraId="7F7A29D6" w14:textId="77777777" w:rsidR="00D90440" w:rsidRDefault="00D90440" w:rsidP="0083280C"/>
    <w:p w14:paraId="0CA3F17A" w14:textId="77777777" w:rsidR="00D90440" w:rsidRDefault="00D90440" w:rsidP="0083280C"/>
    <w:p w14:paraId="08739D2E" w14:textId="77777777" w:rsidR="006F5028" w:rsidRPr="00A939D6" w:rsidRDefault="006F5028" w:rsidP="009371E5">
      <w:pPr>
        <w:pStyle w:val="CaptionforUNITENleft"/>
      </w:pPr>
      <w:bookmarkStart w:id="51" w:name="_Toc176508217"/>
      <w:r>
        <w:lastRenderedPageBreak/>
        <w:t xml:space="preserve">Table </w:t>
      </w:r>
      <w:r w:rsidR="00254F52">
        <w:fldChar w:fldCharType="begin"/>
      </w:r>
      <w:r w:rsidR="00254F52">
        <w:instrText xml:space="preserve"> STYLEREF 1 \s </w:instrText>
      </w:r>
      <w:r w:rsidR="00254F52">
        <w:fldChar w:fldCharType="separate"/>
      </w:r>
      <w:r w:rsidR="00FB0CC6">
        <w:t>1</w:t>
      </w:r>
      <w:r w:rsidR="00254F52">
        <w:fldChar w:fldCharType="end"/>
      </w:r>
      <w:r w:rsidR="00254F52">
        <w:t>.</w:t>
      </w:r>
      <w:r w:rsidR="00254F52">
        <w:fldChar w:fldCharType="begin"/>
      </w:r>
      <w:r w:rsidR="00254F52">
        <w:instrText xml:space="preserve"> SEQ Table \* ARABIC \s 1 </w:instrText>
      </w:r>
      <w:r w:rsidR="00254F52">
        <w:fldChar w:fldCharType="separate"/>
      </w:r>
      <w:r w:rsidR="00FB0CC6">
        <w:t>3</w:t>
      </w:r>
      <w:r w:rsidR="00254F52">
        <w:fldChar w:fldCharType="end"/>
      </w:r>
      <w:r w:rsidRPr="000E4C74">
        <w:t>:</w:t>
      </w:r>
      <w:r w:rsidRPr="000E4C74">
        <w:rPr>
          <w:b/>
        </w:rPr>
        <w:tab/>
      </w:r>
      <w:r w:rsidRPr="00A939D6">
        <w:t>Derived SI units approved by the International General Conference on Weights and Measures (CGPM).</w:t>
      </w:r>
      <w:bookmarkEnd w:id="51"/>
    </w:p>
    <w:tbl>
      <w:tblPr>
        <w:tblStyle w:val="TableGrid"/>
        <w:tblW w:w="0" w:type="auto"/>
        <w:tblLook w:val="04A0" w:firstRow="1" w:lastRow="0" w:firstColumn="1" w:lastColumn="0" w:noHBand="0" w:noVBand="1"/>
      </w:tblPr>
      <w:tblGrid>
        <w:gridCol w:w="1645"/>
        <w:gridCol w:w="1667"/>
        <w:gridCol w:w="1664"/>
        <w:gridCol w:w="1662"/>
        <w:gridCol w:w="1663"/>
      </w:tblGrid>
      <w:tr w:rsidR="009B42CD" w14:paraId="46494E2E" w14:textId="77777777" w:rsidTr="009B42CD">
        <w:trPr>
          <w:tblHeader/>
        </w:trPr>
        <w:tc>
          <w:tcPr>
            <w:tcW w:w="1705" w:type="dxa"/>
          </w:tcPr>
          <w:p w14:paraId="5661A89B" w14:textId="77777777" w:rsidR="009B42CD" w:rsidRDefault="009B42CD" w:rsidP="009B42CD">
            <w:pPr>
              <w:pStyle w:val="Text3"/>
            </w:pPr>
            <w:r>
              <w:t xml:space="preserve">Title </w:t>
            </w:r>
          </w:p>
        </w:tc>
        <w:tc>
          <w:tcPr>
            <w:tcW w:w="1705" w:type="dxa"/>
          </w:tcPr>
          <w:p w14:paraId="7B8E134E" w14:textId="77777777" w:rsidR="009B42CD" w:rsidRDefault="009B42CD" w:rsidP="009B42CD">
            <w:pPr>
              <w:pStyle w:val="Text3"/>
            </w:pPr>
            <w:r>
              <w:t>Number</w:t>
            </w:r>
          </w:p>
        </w:tc>
        <w:tc>
          <w:tcPr>
            <w:tcW w:w="1705" w:type="dxa"/>
          </w:tcPr>
          <w:p w14:paraId="14877EBD" w14:textId="77777777" w:rsidR="009B42CD" w:rsidRDefault="009B42CD" w:rsidP="009B42CD">
            <w:pPr>
              <w:pStyle w:val="Text3"/>
            </w:pPr>
            <w:r>
              <w:t xml:space="preserve">Student </w:t>
            </w:r>
          </w:p>
        </w:tc>
        <w:tc>
          <w:tcPr>
            <w:tcW w:w="1706" w:type="dxa"/>
          </w:tcPr>
          <w:p w14:paraId="2D15E59D" w14:textId="77777777" w:rsidR="009B42CD" w:rsidRDefault="009B42CD" w:rsidP="009B42CD">
            <w:pPr>
              <w:pStyle w:val="Text3"/>
            </w:pPr>
            <w:proofErr w:type="spellStart"/>
            <w:r>
              <w:t>Gendet</w:t>
            </w:r>
            <w:proofErr w:type="spellEnd"/>
          </w:p>
        </w:tc>
        <w:tc>
          <w:tcPr>
            <w:tcW w:w="1706" w:type="dxa"/>
          </w:tcPr>
          <w:p w14:paraId="3C16806B" w14:textId="77777777" w:rsidR="009B42CD" w:rsidRDefault="009B42CD" w:rsidP="009B42CD">
            <w:pPr>
              <w:pStyle w:val="Text3"/>
            </w:pPr>
            <w:r>
              <w:t>Income</w:t>
            </w:r>
          </w:p>
        </w:tc>
      </w:tr>
      <w:tr w:rsidR="009B42CD" w14:paraId="3D89E1B3" w14:textId="77777777" w:rsidTr="009B42CD">
        <w:tc>
          <w:tcPr>
            <w:tcW w:w="1705" w:type="dxa"/>
          </w:tcPr>
          <w:p w14:paraId="0549153A" w14:textId="77777777" w:rsidR="009B42CD" w:rsidRDefault="009B42CD" w:rsidP="009B42CD">
            <w:pPr>
              <w:pStyle w:val="Text2"/>
            </w:pPr>
            <w:r>
              <w:t>Bold</w:t>
            </w:r>
          </w:p>
        </w:tc>
        <w:tc>
          <w:tcPr>
            <w:tcW w:w="1705" w:type="dxa"/>
          </w:tcPr>
          <w:p w14:paraId="5FC015BB" w14:textId="77777777" w:rsidR="009B42CD" w:rsidRDefault="009B42CD" w:rsidP="009B42CD">
            <w:pPr>
              <w:pStyle w:val="Text5"/>
            </w:pPr>
          </w:p>
        </w:tc>
        <w:tc>
          <w:tcPr>
            <w:tcW w:w="1705" w:type="dxa"/>
          </w:tcPr>
          <w:p w14:paraId="670E8198" w14:textId="77777777" w:rsidR="009B42CD" w:rsidRDefault="009B42CD" w:rsidP="009B42CD">
            <w:pPr>
              <w:pStyle w:val="Text5"/>
            </w:pPr>
          </w:p>
        </w:tc>
        <w:tc>
          <w:tcPr>
            <w:tcW w:w="1706" w:type="dxa"/>
          </w:tcPr>
          <w:p w14:paraId="328E9C2E" w14:textId="77777777" w:rsidR="009B42CD" w:rsidRDefault="009B42CD" w:rsidP="009B42CD">
            <w:pPr>
              <w:pStyle w:val="Text5"/>
            </w:pPr>
          </w:p>
        </w:tc>
        <w:tc>
          <w:tcPr>
            <w:tcW w:w="1706" w:type="dxa"/>
          </w:tcPr>
          <w:p w14:paraId="240A6322" w14:textId="77777777" w:rsidR="009B42CD" w:rsidRDefault="009B42CD" w:rsidP="009B42CD">
            <w:pPr>
              <w:pStyle w:val="Text5"/>
            </w:pPr>
          </w:p>
        </w:tc>
      </w:tr>
      <w:tr w:rsidR="009B42CD" w14:paraId="5D68DEC9" w14:textId="77777777" w:rsidTr="009B42CD">
        <w:tc>
          <w:tcPr>
            <w:tcW w:w="1705" w:type="dxa"/>
          </w:tcPr>
          <w:p w14:paraId="6DA45B67" w14:textId="77777777" w:rsidR="009B42CD" w:rsidRDefault="009B42CD" w:rsidP="009B42CD">
            <w:pPr>
              <w:pStyle w:val="Text1"/>
            </w:pPr>
          </w:p>
        </w:tc>
        <w:tc>
          <w:tcPr>
            <w:tcW w:w="1705" w:type="dxa"/>
          </w:tcPr>
          <w:p w14:paraId="55537447" w14:textId="77777777" w:rsidR="009B42CD" w:rsidRDefault="009B42CD" w:rsidP="009B42CD">
            <w:pPr>
              <w:pStyle w:val="Text5"/>
            </w:pPr>
          </w:p>
        </w:tc>
        <w:tc>
          <w:tcPr>
            <w:tcW w:w="1705" w:type="dxa"/>
          </w:tcPr>
          <w:p w14:paraId="7DA0BD5A" w14:textId="77777777" w:rsidR="009B42CD" w:rsidRDefault="009B42CD" w:rsidP="009B42CD">
            <w:pPr>
              <w:pStyle w:val="Text5"/>
            </w:pPr>
          </w:p>
        </w:tc>
        <w:tc>
          <w:tcPr>
            <w:tcW w:w="1706" w:type="dxa"/>
          </w:tcPr>
          <w:p w14:paraId="1A8D25AD" w14:textId="77777777" w:rsidR="009B42CD" w:rsidRDefault="009B42CD" w:rsidP="009B42CD">
            <w:pPr>
              <w:pStyle w:val="Text5"/>
            </w:pPr>
          </w:p>
        </w:tc>
        <w:tc>
          <w:tcPr>
            <w:tcW w:w="1706" w:type="dxa"/>
          </w:tcPr>
          <w:p w14:paraId="33EB1A9E" w14:textId="77777777" w:rsidR="009B42CD" w:rsidRDefault="009B42CD" w:rsidP="009B42CD">
            <w:pPr>
              <w:pStyle w:val="Text5"/>
            </w:pPr>
          </w:p>
        </w:tc>
      </w:tr>
      <w:tr w:rsidR="009B42CD" w14:paraId="76A8F8C0" w14:textId="77777777" w:rsidTr="009B42CD">
        <w:tc>
          <w:tcPr>
            <w:tcW w:w="1705" w:type="dxa"/>
          </w:tcPr>
          <w:p w14:paraId="1B37B87D" w14:textId="77777777" w:rsidR="009B42CD" w:rsidRDefault="009B42CD" w:rsidP="009B42CD">
            <w:pPr>
              <w:pStyle w:val="Text5"/>
            </w:pPr>
          </w:p>
        </w:tc>
        <w:tc>
          <w:tcPr>
            <w:tcW w:w="1705" w:type="dxa"/>
          </w:tcPr>
          <w:p w14:paraId="43AD435D" w14:textId="77777777" w:rsidR="009B42CD" w:rsidRDefault="009B42CD" w:rsidP="009B42CD">
            <w:pPr>
              <w:pStyle w:val="Text5"/>
            </w:pPr>
          </w:p>
        </w:tc>
        <w:tc>
          <w:tcPr>
            <w:tcW w:w="1705" w:type="dxa"/>
          </w:tcPr>
          <w:p w14:paraId="68FE2A36" w14:textId="77777777" w:rsidR="009B42CD" w:rsidRDefault="009B42CD" w:rsidP="009B42CD">
            <w:pPr>
              <w:pStyle w:val="Text5"/>
            </w:pPr>
          </w:p>
        </w:tc>
        <w:tc>
          <w:tcPr>
            <w:tcW w:w="1706" w:type="dxa"/>
          </w:tcPr>
          <w:p w14:paraId="79A65B3D" w14:textId="77777777" w:rsidR="009B42CD" w:rsidRDefault="009B42CD" w:rsidP="009B42CD">
            <w:pPr>
              <w:pStyle w:val="Text5"/>
            </w:pPr>
          </w:p>
        </w:tc>
        <w:tc>
          <w:tcPr>
            <w:tcW w:w="1706" w:type="dxa"/>
          </w:tcPr>
          <w:p w14:paraId="7E073C80" w14:textId="77777777" w:rsidR="009B42CD" w:rsidRDefault="009B42CD" w:rsidP="009B42CD">
            <w:pPr>
              <w:pStyle w:val="Text5"/>
            </w:pPr>
          </w:p>
        </w:tc>
      </w:tr>
      <w:tr w:rsidR="009B42CD" w14:paraId="0C755A16" w14:textId="77777777" w:rsidTr="009B42CD">
        <w:tc>
          <w:tcPr>
            <w:tcW w:w="1705" w:type="dxa"/>
          </w:tcPr>
          <w:p w14:paraId="4B5BE080" w14:textId="77777777" w:rsidR="009B42CD" w:rsidRDefault="009B42CD" w:rsidP="009B42CD">
            <w:pPr>
              <w:pStyle w:val="Text5"/>
            </w:pPr>
          </w:p>
        </w:tc>
        <w:tc>
          <w:tcPr>
            <w:tcW w:w="1705" w:type="dxa"/>
          </w:tcPr>
          <w:p w14:paraId="1EC066FE" w14:textId="77777777" w:rsidR="009B42CD" w:rsidRDefault="009B42CD" w:rsidP="009B42CD">
            <w:pPr>
              <w:pStyle w:val="Text5"/>
            </w:pPr>
          </w:p>
        </w:tc>
        <w:tc>
          <w:tcPr>
            <w:tcW w:w="1705" w:type="dxa"/>
          </w:tcPr>
          <w:p w14:paraId="563BE59B" w14:textId="77777777" w:rsidR="009B42CD" w:rsidRDefault="009B42CD" w:rsidP="009B42CD">
            <w:pPr>
              <w:pStyle w:val="Text5"/>
            </w:pPr>
          </w:p>
        </w:tc>
        <w:tc>
          <w:tcPr>
            <w:tcW w:w="1706" w:type="dxa"/>
          </w:tcPr>
          <w:p w14:paraId="52E44226" w14:textId="77777777" w:rsidR="009B42CD" w:rsidRDefault="009B42CD" w:rsidP="009B42CD">
            <w:pPr>
              <w:pStyle w:val="Text5"/>
            </w:pPr>
          </w:p>
        </w:tc>
        <w:tc>
          <w:tcPr>
            <w:tcW w:w="1706" w:type="dxa"/>
          </w:tcPr>
          <w:p w14:paraId="19CA99A7" w14:textId="77777777" w:rsidR="009B42CD" w:rsidRDefault="009B42CD" w:rsidP="009B42CD">
            <w:pPr>
              <w:pStyle w:val="Text5"/>
            </w:pPr>
          </w:p>
        </w:tc>
      </w:tr>
      <w:tr w:rsidR="009B42CD" w14:paraId="7FA46968" w14:textId="77777777" w:rsidTr="009B42CD">
        <w:tc>
          <w:tcPr>
            <w:tcW w:w="1705" w:type="dxa"/>
          </w:tcPr>
          <w:p w14:paraId="0D0DBD3C" w14:textId="77777777" w:rsidR="009B42CD" w:rsidRDefault="009B42CD" w:rsidP="009B42CD">
            <w:pPr>
              <w:pStyle w:val="Text5"/>
            </w:pPr>
          </w:p>
        </w:tc>
        <w:tc>
          <w:tcPr>
            <w:tcW w:w="1705" w:type="dxa"/>
          </w:tcPr>
          <w:p w14:paraId="632165F6" w14:textId="77777777" w:rsidR="009B42CD" w:rsidRDefault="009B42CD" w:rsidP="009B42CD">
            <w:pPr>
              <w:pStyle w:val="Text5"/>
            </w:pPr>
          </w:p>
        </w:tc>
        <w:tc>
          <w:tcPr>
            <w:tcW w:w="1705" w:type="dxa"/>
          </w:tcPr>
          <w:p w14:paraId="13516CEE" w14:textId="77777777" w:rsidR="009B42CD" w:rsidRDefault="009B42CD" w:rsidP="009B42CD">
            <w:pPr>
              <w:pStyle w:val="Text5"/>
            </w:pPr>
          </w:p>
        </w:tc>
        <w:tc>
          <w:tcPr>
            <w:tcW w:w="1706" w:type="dxa"/>
          </w:tcPr>
          <w:p w14:paraId="35CCA2C7" w14:textId="77777777" w:rsidR="009B42CD" w:rsidRDefault="009B42CD" w:rsidP="009B42CD">
            <w:pPr>
              <w:pStyle w:val="Text5"/>
            </w:pPr>
          </w:p>
        </w:tc>
        <w:tc>
          <w:tcPr>
            <w:tcW w:w="1706" w:type="dxa"/>
          </w:tcPr>
          <w:p w14:paraId="068D8E9A" w14:textId="77777777" w:rsidR="009B42CD" w:rsidRDefault="009B42CD" w:rsidP="009B42CD">
            <w:pPr>
              <w:pStyle w:val="Text5"/>
            </w:pPr>
          </w:p>
        </w:tc>
      </w:tr>
      <w:tr w:rsidR="009B42CD" w14:paraId="421DAF3E" w14:textId="77777777" w:rsidTr="009B42CD">
        <w:tc>
          <w:tcPr>
            <w:tcW w:w="1705" w:type="dxa"/>
          </w:tcPr>
          <w:p w14:paraId="616CB536" w14:textId="77777777" w:rsidR="009B42CD" w:rsidRDefault="009B42CD" w:rsidP="009B42CD">
            <w:pPr>
              <w:pStyle w:val="Text5"/>
            </w:pPr>
          </w:p>
        </w:tc>
        <w:tc>
          <w:tcPr>
            <w:tcW w:w="1705" w:type="dxa"/>
          </w:tcPr>
          <w:p w14:paraId="2270D154" w14:textId="77777777" w:rsidR="009B42CD" w:rsidRDefault="009B42CD" w:rsidP="009B42CD">
            <w:pPr>
              <w:pStyle w:val="Text5"/>
            </w:pPr>
          </w:p>
        </w:tc>
        <w:tc>
          <w:tcPr>
            <w:tcW w:w="1705" w:type="dxa"/>
          </w:tcPr>
          <w:p w14:paraId="5D1B4EE4" w14:textId="77777777" w:rsidR="009B42CD" w:rsidRDefault="009B42CD" w:rsidP="009B42CD">
            <w:pPr>
              <w:pStyle w:val="Text5"/>
            </w:pPr>
          </w:p>
        </w:tc>
        <w:tc>
          <w:tcPr>
            <w:tcW w:w="1706" w:type="dxa"/>
          </w:tcPr>
          <w:p w14:paraId="7BAE76B0" w14:textId="77777777" w:rsidR="009B42CD" w:rsidRDefault="009B42CD" w:rsidP="009B42CD">
            <w:pPr>
              <w:pStyle w:val="Text5"/>
            </w:pPr>
          </w:p>
        </w:tc>
        <w:tc>
          <w:tcPr>
            <w:tcW w:w="1706" w:type="dxa"/>
          </w:tcPr>
          <w:p w14:paraId="6F0C336C" w14:textId="77777777" w:rsidR="009B42CD" w:rsidRDefault="009B42CD" w:rsidP="009B42CD">
            <w:pPr>
              <w:pStyle w:val="Text5"/>
            </w:pPr>
          </w:p>
        </w:tc>
      </w:tr>
      <w:tr w:rsidR="009B42CD" w14:paraId="6DC30D42" w14:textId="77777777" w:rsidTr="009B42CD">
        <w:tc>
          <w:tcPr>
            <w:tcW w:w="1705" w:type="dxa"/>
          </w:tcPr>
          <w:p w14:paraId="07D8C4DA" w14:textId="77777777" w:rsidR="009B42CD" w:rsidRDefault="009B42CD" w:rsidP="009B42CD">
            <w:pPr>
              <w:pStyle w:val="Text5"/>
            </w:pPr>
          </w:p>
        </w:tc>
        <w:tc>
          <w:tcPr>
            <w:tcW w:w="1705" w:type="dxa"/>
          </w:tcPr>
          <w:p w14:paraId="2204A52E" w14:textId="77777777" w:rsidR="009B42CD" w:rsidRDefault="009B42CD" w:rsidP="009B42CD">
            <w:pPr>
              <w:pStyle w:val="Text5"/>
            </w:pPr>
          </w:p>
        </w:tc>
        <w:tc>
          <w:tcPr>
            <w:tcW w:w="1705" w:type="dxa"/>
          </w:tcPr>
          <w:p w14:paraId="2741A237" w14:textId="77777777" w:rsidR="009B42CD" w:rsidRDefault="009B42CD" w:rsidP="009B42CD">
            <w:pPr>
              <w:pStyle w:val="Text5"/>
            </w:pPr>
          </w:p>
        </w:tc>
        <w:tc>
          <w:tcPr>
            <w:tcW w:w="1706" w:type="dxa"/>
          </w:tcPr>
          <w:p w14:paraId="1BF8DCEB" w14:textId="77777777" w:rsidR="009B42CD" w:rsidRDefault="009B42CD" w:rsidP="009B42CD">
            <w:pPr>
              <w:pStyle w:val="Text5"/>
            </w:pPr>
          </w:p>
        </w:tc>
        <w:tc>
          <w:tcPr>
            <w:tcW w:w="1706" w:type="dxa"/>
          </w:tcPr>
          <w:p w14:paraId="353FDB0B" w14:textId="77777777" w:rsidR="009B42CD" w:rsidRDefault="009B42CD" w:rsidP="009B42CD">
            <w:pPr>
              <w:pStyle w:val="Text5"/>
            </w:pPr>
          </w:p>
        </w:tc>
      </w:tr>
      <w:tr w:rsidR="009B42CD" w14:paraId="0E54BF8D" w14:textId="77777777" w:rsidTr="009B42CD">
        <w:tc>
          <w:tcPr>
            <w:tcW w:w="1705" w:type="dxa"/>
          </w:tcPr>
          <w:p w14:paraId="6EE09C21" w14:textId="77777777" w:rsidR="009B42CD" w:rsidRDefault="009B42CD" w:rsidP="009B42CD">
            <w:pPr>
              <w:pStyle w:val="Text5"/>
            </w:pPr>
          </w:p>
        </w:tc>
        <w:tc>
          <w:tcPr>
            <w:tcW w:w="1705" w:type="dxa"/>
          </w:tcPr>
          <w:p w14:paraId="39D28145" w14:textId="77777777" w:rsidR="009B42CD" w:rsidRDefault="009B42CD" w:rsidP="009B42CD">
            <w:pPr>
              <w:pStyle w:val="Text5"/>
            </w:pPr>
          </w:p>
        </w:tc>
        <w:tc>
          <w:tcPr>
            <w:tcW w:w="1705" w:type="dxa"/>
          </w:tcPr>
          <w:p w14:paraId="5BB60177" w14:textId="77777777" w:rsidR="009B42CD" w:rsidRDefault="009B42CD" w:rsidP="009B42CD">
            <w:pPr>
              <w:pStyle w:val="Text5"/>
            </w:pPr>
          </w:p>
        </w:tc>
        <w:tc>
          <w:tcPr>
            <w:tcW w:w="1706" w:type="dxa"/>
          </w:tcPr>
          <w:p w14:paraId="7063246B" w14:textId="77777777" w:rsidR="009B42CD" w:rsidRDefault="009B42CD" w:rsidP="009B42CD">
            <w:pPr>
              <w:pStyle w:val="Text5"/>
            </w:pPr>
          </w:p>
        </w:tc>
        <w:tc>
          <w:tcPr>
            <w:tcW w:w="1706" w:type="dxa"/>
          </w:tcPr>
          <w:p w14:paraId="2679162F" w14:textId="77777777" w:rsidR="009B42CD" w:rsidRDefault="009B42CD" w:rsidP="009B42CD">
            <w:pPr>
              <w:pStyle w:val="Text5"/>
            </w:pPr>
          </w:p>
        </w:tc>
      </w:tr>
      <w:tr w:rsidR="009B42CD" w14:paraId="77CB0831" w14:textId="77777777" w:rsidTr="009B42CD">
        <w:tc>
          <w:tcPr>
            <w:tcW w:w="1705" w:type="dxa"/>
          </w:tcPr>
          <w:p w14:paraId="644539B8" w14:textId="77777777" w:rsidR="009B42CD" w:rsidRDefault="009B42CD" w:rsidP="009B42CD">
            <w:pPr>
              <w:pStyle w:val="Text5"/>
            </w:pPr>
          </w:p>
        </w:tc>
        <w:tc>
          <w:tcPr>
            <w:tcW w:w="1705" w:type="dxa"/>
          </w:tcPr>
          <w:p w14:paraId="4EC43C35" w14:textId="77777777" w:rsidR="009B42CD" w:rsidRDefault="009B42CD" w:rsidP="009B42CD">
            <w:pPr>
              <w:pStyle w:val="Text5"/>
            </w:pPr>
          </w:p>
        </w:tc>
        <w:tc>
          <w:tcPr>
            <w:tcW w:w="1705" w:type="dxa"/>
          </w:tcPr>
          <w:p w14:paraId="59469A77" w14:textId="77777777" w:rsidR="009B42CD" w:rsidRDefault="009B42CD" w:rsidP="009B42CD">
            <w:pPr>
              <w:pStyle w:val="Text5"/>
            </w:pPr>
          </w:p>
        </w:tc>
        <w:tc>
          <w:tcPr>
            <w:tcW w:w="1706" w:type="dxa"/>
          </w:tcPr>
          <w:p w14:paraId="04A09F93" w14:textId="77777777" w:rsidR="009B42CD" w:rsidRDefault="009B42CD" w:rsidP="009B42CD">
            <w:pPr>
              <w:pStyle w:val="Text5"/>
            </w:pPr>
          </w:p>
        </w:tc>
        <w:tc>
          <w:tcPr>
            <w:tcW w:w="1706" w:type="dxa"/>
          </w:tcPr>
          <w:p w14:paraId="211683CD" w14:textId="77777777" w:rsidR="009B42CD" w:rsidRDefault="009B42CD" w:rsidP="009B42CD">
            <w:pPr>
              <w:pStyle w:val="Text5"/>
            </w:pPr>
          </w:p>
        </w:tc>
      </w:tr>
      <w:tr w:rsidR="009B42CD" w14:paraId="24F7584B" w14:textId="77777777" w:rsidTr="009B42CD">
        <w:tc>
          <w:tcPr>
            <w:tcW w:w="1705" w:type="dxa"/>
          </w:tcPr>
          <w:p w14:paraId="43062CE6" w14:textId="77777777" w:rsidR="009B42CD" w:rsidRDefault="009B42CD" w:rsidP="009B42CD">
            <w:pPr>
              <w:pStyle w:val="Text5"/>
            </w:pPr>
          </w:p>
        </w:tc>
        <w:tc>
          <w:tcPr>
            <w:tcW w:w="1705" w:type="dxa"/>
          </w:tcPr>
          <w:p w14:paraId="5EF53903" w14:textId="77777777" w:rsidR="009B42CD" w:rsidRDefault="009B42CD" w:rsidP="009B42CD">
            <w:pPr>
              <w:pStyle w:val="Text5"/>
            </w:pPr>
          </w:p>
        </w:tc>
        <w:tc>
          <w:tcPr>
            <w:tcW w:w="1705" w:type="dxa"/>
          </w:tcPr>
          <w:p w14:paraId="0099108B" w14:textId="77777777" w:rsidR="009B42CD" w:rsidRDefault="009B42CD" w:rsidP="009B42CD">
            <w:pPr>
              <w:pStyle w:val="Text5"/>
            </w:pPr>
          </w:p>
        </w:tc>
        <w:tc>
          <w:tcPr>
            <w:tcW w:w="1706" w:type="dxa"/>
          </w:tcPr>
          <w:p w14:paraId="0B1C5FEB" w14:textId="77777777" w:rsidR="009B42CD" w:rsidRDefault="009B42CD" w:rsidP="009B42CD">
            <w:pPr>
              <w:pStyle w:val="Text5"/>
            </w:pPr>
          </w:p>
        </w:tc>
        <w:tc>
          <w:tcPr>
            <w:tcW w:w="1706" w:type="dxa"/>
          </w:tcPr>
          <w:p w14:paraId="5A986F6C" w14:textId="77777777" w:rsidR="009B42CD" w:rsidRDefault="009B42CD" w:rsidP="009B42CD">
            <w:pPr>
              <w:pStyle w:val="Text5"/>
            </w:pPr>
          </w:p>
        </w:tc>
      </w:tr>
      <w:tr w:rsidR="009B42CD" w14:paraId="1944AFC2" w14:textId="77777777" w:rsidTr="009B42CD">
        <w:tc>
          <w:tcPr>
            <w:tcW w:w="1705" w:type="dxa"/>
          </w:tcPr>
          <w:p w14:paraId="4002ED25" w14:textId="77777777" w:rsidR="009B42CD" w:rsidRDefault="009B42CD" w:rsidP="009B42CD">
            <w:pPr>
              <w:pStyle w:val="Text5"/>
            </w:pPr>
          </w:p>
        </w:tc>
        <w:tc>
          <w:tcPr>
            <w:tcW w:w="1705" w:type="dxa"/>
          </w:tcPr>
          <w:p w14:paraId="4B506B40" w14:textId="77777777" w:rsidR="009B42CD" w:rsidRDefault="009B42CD" w:rsidP="009B42CD">
            <w:pPr>
              <w:pStyle w:val="Text5"/>
            </w:pPr>
          </w:p>
        </w:tc>
        <w:tc>
          <w:tcPr>
            <w:tcW w:w="1705" w:type="dxa"/>
          </w:tcPr>
          <w:p w14:paraId="672F42AD" w14:textId="77777777" w:rsidR="009B42CD" w:rsidRDefault="009B42CD" w:rsidP="009B42CD">
            <w:pPr>
              <w:pStyle w:val="Text5"/>
            </w:pPr>
          </w:p>
        </w:tc>
        <w:tc>
          <w:tcPr>
            <w:tcW w:w="1706" w:type="dxa"/>
          </w:tcPr>
          <w:p w14:paraId="1B1DCB2E" w14:textId="77777777" w:rsidR="009B42CD" w:rsidRDefault="009B42CD" w:rsidP="009B42CD">
            <w:pPr>
              <w:pStyle w:val="Text5"/>
            </w:pPr>
          </w:p>
        </w:tc>
        <w:tc>
          <w:tcPr>
            <w:tcW w:w="1706" w:type="dxa"/>
          </w:tcPr>
          <w:p w14:paraId="61085F81" w14:textId="77777777" w:rsidR="009B42CD" w:rsidRDefault="009B42CD" w:rsidP="009B42CD">
            <w:pPr>
              <w:pStyle w:val="Text5"/>
            </w:pPr>
          </w:p>
        </w:tc>
      </w:tr>
      <w:tr w:rsidR="009B42CD" w14:paraId="399F6F03" w14:textId="77777777" w:rsidTr="009B42CD">
        <w:tc>
          <w:tcPr>
            <w:tcW w:w="1705" w:type="dxa"/>
          </w:tcPr>
          <w:p w14:paraId="7B175B6C" w14:textId="77777777" w:rsidR="009B42CD" w:rsidRDefault="009B42CD" w:rsidP="009B42CD">
            <w:pPr>
              <w:pStyle w:val="Text5"/>
            </w:pPr>
          </w:p>
        </w:tc>
        <w:tc>
          <w:tcPr>
            <w:tcW w:w="1705" w:type="dxa"/>
          </w:tcPr>
          <w:p w14:paraId="4A1B360B" w14:textId="77777777" w:rsidR="009B42CD" w:rsidRDefault="009B42CD" w:rsidP="009B42CD">
            <w:pPr>
              <w:pStyle w:val="Text5"/>
            </w:pPr>
          </w:p>
        </w:tc>
        <w:tc>
          <w:tcPr>
            <w:tcW w:w="1705" w:type="dxa"/>
          </w:tcPr>
          <w:p w14:paraId="10F52EEC" w14:textId="77777777" w:rsidR="009B42CD" w:rsidRDefault="009B42CD" w:rsidP="009B42CD">
            <w:pPr>
              <w:pStyle w:val="Text5"/>
            </w:pPr>
          </w:p>
        </w:tc>
        <w:tc>
          <w:tcPr>
            <w:tcW w:w="1706" w:type="dxa"/>
          </w:tcPr>
          <w:p w14:paraId="2915CEEE" w14:textId="77777777" w:rsidR="009B42CD" w:rsidRDefault="009B42CD" w:rsidP="009B42CD">
            <w:pPr>
              <w:pStyle w:val="Text5"/>
            </w:pPr>
          </w:p>
        </w:tc>
        <w:tc>
          <w:tcPr>
            <w:tcW w:w="1706" w:type="dxa"/>
          </w:tcPr>
          <w:p w14:paraId="44B046F8" w14:textId="77777777" w:rsidR="009B42CD" w:rsidRDefault="009B42CD" w:rsidP="009B42CD">
            <w:pPr>
              <w:pStyle w:val="Text5"/>
            </w:pPr>
          </w:p>
        </w:tc>
      </w:tr>
      <w:tr w:rsidR="009B42CD" w14:paraId="3DF912A3" w14:textId="77777777" w:rsidTr="009B42CD">
        <w:tc>
          <w:tcPr>
            <w:tcW w:w="1705" w:type="dxa"/>
          </w:tcPr>
          <w:p w14:paraId="3472948A" w14:textId="77777777" w:rsidR="009B42CD" w:rsidRDefault="009B42CD" w:rsidP="009B42CD">
            <w:pPr>
              <w:pStyle w:val="Text5"/>
            </w:pPr>
          </w:p>
        </w:tc>
        <w:tc>
          <w:tcPr>
            <w:tcW w:w="1705" w:type="dxa"/>
          </w:tcPr>
          <w:p w14:paraId="2AB952CB" w14:textId="77777777" w:rsidR="009B42CD" w:rsidRDefault="009B42CD" w:rsidP="009B42CD">
            <w:pPr>
              <w:pStyle w:val="Text5"/>
            </w:pPr>
          </w:p>
        </w:tc>
        <w:tc>
          <w:tcPr>
            <w:tcW w:w="1705" w:type="dxa"/>
          </w:tcPr>
          <w:p w14:paraId="22A9F55D" w14:textId="77777777" w:rsidR="009B42CD" w:rsidRDefault="009B42CD" w:rsidP="009B42CD">
            <w:pPr>
              <w:pStyle w:val="Text5"/>
            </w:pPr>
          </w:p>
        </w:tc>
        <w:tc>
          <w:tcPr>
            <w:tcW w:w="1706" w:type="dxa"/>
          </w:tcPr>
          <w:p w14:paraId="6D36AC6D" w14:textId="77777777" w:rsidR="009B42CD" w:rsidRDefault="009B42CD" w:rsidP="009B42CD">
            <w:pPr>
              <w:pStyle w:val="Text5"/>
            </w:pPr>
          </w:p>
        </w:tc>
        <w:tc>
          <w:tcPr>
            <w:tcW w:w="1706" w:type="dxa"/>
          </w:tcPr>
          <w:p w14:paraId="6581C1EA" w14:textId="77777777" w:rsidR="009B42CD" w:rsidRDefault="009B42CD" w:rsidP="009B42CD">
            <w:pPr>
              <w:pStyle w:val="Text5"/>
            </w:pPr>
          </w:p>
        </w:tc>
      </w:tr>
      <w:tr w:rsidR="009B42CD" w14:paraId="4AEE32AE" w14:textId="77777777" w:rsidTr="009B42CD">
        <w:tc>
          <w:tcPr>
            <w:tcW w:w="1705" w:type="dxa"/>
          </w:tcPr>
          <w:p w14:paraId="174CCEE2" w14:textId="77777777" w:rsidR="009B42CD" w:rsidRDefault="009B42CD" w:rsidP="009B42CD">
            <w:pPr>
              <w:pStyle w:val="Text5"/>
            </w:pPr>
          </w:p>
        </w:tc>
        <w:tc>
          <w:tcPr>
            <w:tcW w:w="1705" w:type="dxa"/>
          </w:tcPr>
          <w:p w14:paraId="78A97B81" w14:textId="77777777" w:rsidR="009B42CD" w:rsidRDefault="009B42CD" w:rsidP="009B42CD">
            <w:pPr>
              <w:pStyle w:val="Text5"/>
            </w:pPr>
          </w:p>
        </w:tc>
        <w:tc>
          <w:tcPr>
            <w:tcW w:w="1705" w:type="dxa"/>
          </w:tcPr>
          <w:p w14:paraId="18F4080A" w14:textId="77777777" w:rsidR="009B42CD" w:rsidRDefault="009B42CD" w:rsidP="009B42CD">
            <w:pPr>
              <w:pStyle w:val="Text5"/>
            </w:pPr>
          </w:p>
        </w:tc>
        <w:tc>
          <w:tcPr>
            <w:tcW w:w="1706" w:type="dxa"/>
          </w:tcPr>
          <w:p w14:paraId="64E52AFE" w14:textId="77777777" w:rsidR="009B42CD" w:rsidRDefault="009B42CD" w:rsidP="009B42CD">
            <w:pPr>
              <w:pStyle w:val="Text5"/>
            </w:pPr>
          </w:p>
        </w:tc>
        <w:tc>
          <w:tcPr>
            <w:tcW w:w="1706" w:type="dxa"/>
          </w:tcPr>
          <w:p w14:paraId="46AF376D" w14:textId="77777777" w:rsidR="009B42CD" w:rsidRDefault="009B42CD" w:rsidP="009B42CD">
            <w:pPr>
              <w:pStyle w:val="Text5"/>
            </w:pPr>
          </w:p>
        </w:tc>
      </w:tr>
      <w:tr w:rsidR="009B42CD" w14:paraId="2EAAD541" w14:textId="77777777" w:rsidTr="009B42CD">
        <w:tc>
          <w:tcPr>
            <w:tcW w:w="1705" w:type="dxa"/>
          </w:tcPr>
          <w:p w14:paraId="2F1B0E23" w14:textId="77777777" w:rsidR="009B42CD" w:rsidRDefault="009B42CD" w:rsidP="009B42CD">
            <w:pPr>
              <w:pStyle w:val="Text5"/>
            </w:pPr>
          </w:p>
        </w:tc>
        <w:tc>
          <w:tcPr>
            <w:tcW w:w="1705" w:type="dxa"/>
          </w:tcPr>
          <w:p w14:paraId="3BFA0EC9" w14:textId="77777777" w:rsidR="009B42CD" w:rsidRDefault="009B42CD" w:rsidP="009B42CD">
            <w:pPr>
              <w:pStyle w:val="Text5"/>
            </w:pPr>
          </w:p>
        </w:tc>
        <w:tc>
          <w:tcPr>
            <w:tcW w:w="1705" w:type="dxa"/>
          </w:tcPr>
          <w:p w14:paraId="03160619" w14:textId="77777777" w:rsidR="009B42CD" w:rsidRDefault="009B42CD" w:rsidP="009B42CD">
            <w:pPr>
              <w:pStyle w:val="Text5"/>
            </w:pPr>
          </w:p>
        </w:tc>
        <w:tc>
          <w:tcPr>
            <w:tcW w:w="1706" w:type="dxa"/>
          </w:tcPr>
          <w:p w14:paraId="7EF48EB9" w14:textId="77777777" w:rsidR="009B42CD" w:rsidRDefault="009B42CD" w:rsidP="009B42CD">
            <w:pPr>
              <w:pStyle w:val="Text5"/>
            </w:pPr>
          </w:p>
        </w:tc>
        <w:tc>
          <w:tcPr>
            <w:tcW w:w="1706" w:type="dxa"/>
          </w:tcPr>
          <w:p w14:paraId="07143E68" w14:textId="77777777" w:rsidR="009B42CD" w:rsidRDefault="009B42CD" w:rsidP="009B42CD">
            <w:pPr>
              <w:pStyle w:val="Text5"/>
            </w:pPr>
          </w:p>
        </w:tc>
      </w:tr>
      <w:tr w:rsidR="009B42CD" w14:paraId="3EACF20C" w14:textId="77777777" w:rsidTr="009B42CD">
        <w:tc>
          <w:tcPr>
            <w:tcW w:w="1705" w:type="dxa"/>
          </w:tcPr>
          <w:p w14:paraId="6AC3DE4D" w14:textId="77777777" w:rsidR="009B42CD" w:rsidRDefault="009B42CD" w:rsidP="009B42CD">
            <w:pPr>
              <w:pStyle w:val="Text5"/>
            </w:pPr>
          </w:p>
        </w:tc>
        <w:tc>
          <w:tcPr>
            <w:tcW w:w="1705" w:type="dxa"/>
          </w:tcPr>
          <w:p w14:paraId="773418F2" w14:textId="77777777" w:rsidR="009B42CD" w:rsidRDefault="009B42CD" w:rsidP="009B42CD">
            <w:pPr>
              <w:pStyle w:val="Text5"/>
            </w:pPr>
          </w:p>
        </w:tc>
        <w:tc>
          <w:tcPr>
            <w:tcW w:w="1705" w:type="dxa"/>
          </w:tcPr>
          <w:p w14:paraId="24ADE81D" w14:textId="77777777" w:rsidR="009B42CD" w:rsidRDefault="009B42CD" w:rsidP="009B42CD">
            <w:pPr>
              <w:pStyle w:val="Text5"/>
            </w:pPr>
          </w:p>
        </w:tc>
        <w:tc>
          <w:tcPr>
            <w:tcW w:w="1706" w:type="dxa"/>
          </w:tcPr>
          <w:p w14:paraId="3EAE5F1A" w14:textId="77777777" w:rsidR="009B42CD" w:rsidRDefault="009B42CD" w:rsidP="009B42CD">
            <w:pPr>
              <w:pStyle w:val="Text5"/>
            </w:pPr>
          </w:p>
        </w:tc>
        <w:tc>
          <w:tcPr>
            <w:tcW w:w="1706" w:type="dxa"/>
          </w:tcPr>
          <w:p w14:paraId="4283359F" w14:textId="77777777" w:rsidR="009B42CD" w:rsidRDefault="009B42CD" w:rsidP="009B42CD">
            <w:pPr>
              <w:pStyle w:val="Text5"/>
            </w:pPr>
          </w:p>
        </w:tc>
      </w:tr>
      <w:tr w:rsidR="009B42CD" w14:paraId="184FFC64" w14:textId="77777777" w:rsidTr="009B42CD">
        <w:tc>
          <w:tcPr>
            <w:tcW w:w="1705" w:type="dxa"/>
          </w:tcPr>
          <w:p w14:paraId="0BCE95AC" w14:textId="77777777" w:rsidR="009B42CD" w:rsidRDefault="009B42CD" w:rsidP="009B42CD">
            <w:pPr>
              <w:pStyle w:val="Text5"/>
            </w:pPr>
          </w:p>
        </w:tc>
        <w:tc>
          <w:tcPr>
            <w:tcW w:w="1705" w:type="dxa"/>
          </w:tcPr>
          <w:p w14:paraId="0F509CC3" w14:textId="77777777" w:rsidR="009B42CD" w:rsidRDefault="009B42CD" w:rsidP="009B42CD">
            <w:pPr>
              <w:pStyle w:val="Text5"/>
            </w:pPr>
          </w:p>
        </w:tc>
        <w:tc>
          <w:tcPr>
            <w:tcW w:w="1705" w:type="dxa"/>
          </w:tcPr>
          <w:p w14:paraId="229A9DF0" w14:textId="77777777" w:rsidR="009B42CD" w:rsidRDefault="009B42CD" w:rsidP="009B42CD">
            <w:pPr>
              <w:pStyle w:val="Text5"/>
            </w:pPr>
          </w:p>
        </w:tc>
        <w:tc>
          <w:tcPr>
            <w:tcW w:w="1706" w:type="dxa"/>
          </w:tcPr>
          <w:p w14:paraId="20A9C367" w14:textId="77777777" w:rsidR="009B42CD" w:rsidRDefault="009B42CD" w:rsidP="009B42CD">
            <w:pPr>
              <w:pStyle w:val="Text5"/>
            </w:pPr>
          </w:p>
        </w:tc>
        <w:tc>
          <w:tcPr>
            <w:tcW w:w="1706" w:type="dxa"/>
          </w:tcPr>
          <w:p w14:paraId="2BB9F746" w14:textId="77777777" w:rsidR="009B42CD" w:rsidRDefault="009B42CD" w:rsidP="009B42CD">
            <w:pPr>
              <w:pStyle w:val="Text5"/>
            </w:pPr>
          </w:p>
        </w:tc>
      </w:tr>
      <w:tr w:rsidR="009B42CD" w14:paraId="30AAB3E2" w14:textId="77777777" w:rsidTr="009B42CD">
        <w:tc>
          <w:tcPr>
            <w:tcW w:w="1705" w:type="dxa"/>
          </w:tcPr>
          <w:p w14:paraId="4F925880" w14:textId="77777777" w:rsidR="009B42CD" w:rsidRDefault="009B42CD" w:rsidP="009B42CD">
            <w:pPr>
              <w:pStyle w:val="Text5"/>
            </w:pPr>
          </w:p>
        </w:tc>
        <w:tc>
          <w:tcPr>
            <w:tcW w:w="1705" w:type="dxa"/>
          </w:tcPr>
          <w:p w14:paraId="3C5A0DFA" w14:textId="77777777" w:rsidR="009B42CD" w:rsidRDefault="009B42CD" w:rsidP="009B42CD">
            <w:pPr>
              <w:pStyle w:val="Text5"/>
            </w:pPr>
          </w:p>
        </w:tc>
        <w:tc>
          <w:tcPr>
            <w:tcW w:w="1705" w:type="dxa"/>
          </w:tcPr>
          <w:p w14:paraId="65D703BD" w14:textId="77777777" w:rsidR="009B42CD" w:rsidRDefault="009B42CD" w:rsidP="009B42CD">
            <w:pPr>
              <w:pStyle w:val="Text5"/>
            </w:pPr>
          </w:p>
        </w:tc>
        <w:tc>
          <w:tcPr>
            <w:tcW w:w="1706" w:type="dxa"/>
          </w:tcPr>
          <w:p w14:paraId="04B75449" w14:textId="77777777" w:rsidR="009B42CD" w:rsidRDefault="009B42CD" w:rsidP="009B42CD">
            <w:pPr>
              <w:pStyle w:val="Text5"/>
            </w:pPr>
          </w:p>
        </w:tc>
        <w:tc>
          <w:tcPr>
            <w:tcW w:w="1706" w:type="dxa"/>
          </w:tcPr>
          <w:p w14:paraId="08293A35" w14:textId="77777777" w:rsidR="009B42CD" w:rsidRDefault="009B42CD" w:rsidP="009B42CD">
            <w:pPr>
              <w:pStyle w:val="Text5"/>
            </w:pPr>
          </w:p>
        </w:tc>
      </w:tr>
      <w:tr w:rsidR="009B42CD" w14:paraId="4F094AA3" w14:textId="77777777" w:rsidTr="009B42CD">
        <w:tc>
          <w:tcPr>
            <w:tcW w:w="1705" w:type="dxa"/>
          </w:tcPr>
          <w:p w14:paraId="1FC3BA86" w14:textId="77777777" w:rsidR="009B42CD" w:rsidRDefault="009B42CD" w:rsidP="009B42CD">
            <w:pPr>
              <w:pStyle w:val="Text5"/>
            </w:pPr>
          </w:p>
        </w:tc>
        <w:tc>
          <w:tcPr>
            <w:tcW w:w="1705" w:type="dxa"/>
          </w:tcPr>
          <w:p w14:paraId="32D75CDB" w14:textId="77777777" w:rsidR="009B42CD" w:rsidRDefault="009B42CD" w:rsidP="009B42CD">
            <w:pPr>
              <w:pStyle w:val="Text5"/>
            </w:pPr>
          </w:p>
        </w:tc>
        <w:tc>
          <w:tcPr>
            <w:tcW w:w="1705" w:type="dxa"/>
          </w:tcPr>
          <w:p w14:paraId="0B11FD8D" w14:textId="77777777" w:rsidR="009B42CD" w:rsidRDefault="009B42CD" w:rsidP="009B42CD">
            <w:pPr>
              <w:pStyle w:val="Text5"/>
            </w:pPr>
          </w:p>
        </w:tc>
        <w:tc>
          <w:tcPr>
            <w:tcW w:w="1706" w:type="dxa"/>
          </w:tcPr>
          <w:p w14:paraId="4C38C258" w14:textId="77777777" w:rsidR="009B42CD" w:rsidRDefault="009B42CD" w:rsidP="009B42CD">
            <w:pPr>
              <w:pStyle w:val="Text5"/>
            </w:pPr>
          </w:p>
        </w:tc>
        <w:tc>
          <w:tcPr>
            <w:tcW w:w="1706" w:type="dxa"/>
          </w:tcPr>
          <w:p w14:paraId="388485AF" w14:textId="77777777" w:rsidR="009B42CD" w:rsidRDefault="009B42CD" w:rsidP="009B42CD">
            <w:pPr>
              <w:pStyle w:val="Text5"/>
            </w:pPr>
          </w:p>
        </w:tc>
      </w:tr>
      <w:tr w:rsidR="009B42CD" w14:paraId="4483C177" w14:textId="77777777" w:rsidTr="009B42CD">
        <w:tc>
          <w:tcPr>
            <w:tcW w:w="1705" w:type="dxa"/>
          </w:tcPr>
          <w:p w14:paraId="328134AB" w14:textId="77777777" w:rsidR="009B42CD" w:rsidRDefault="009B42CD" w:rsidP="009B42CD">
            <w:pPr>
              <w:pStyle w:val="Text5"/>
            </w:pPr>
          </w:p>
        </w:tc>
        <w:tc>
          <w:tcPr>
            <w:tcW w:w="1705" w:type="dxa"/>
          </w:tcPr>
          <w:p w14:paraId="21CE5BB7" w14:textId="77777777" w:rsidR="009B42CD" w:rsidRDefault="009B42CD" w:rsidP="009B42CD">
            <w:pPr>
              <w:pStyle w:val="Text5"/>
            </w:pPr>
          </w:p>
        </w:tc>
        <w:tc>
          <w:tcPr>
            <w:tcW w:w="1705" w:type="dxa"/>
          </w:tcPr>
          <w:p w14:paraId="04A13BEC" w14:textId="77777777" w:rsidR="009B42CD" w:rsidRDefault="009B42CD" w:rsidP="009B42CD">
            <w:pPr>
              <w:pStyle w:val="Text5"/>
            </w:pPr>
          </w:p>
        </w:tc>
        <w:tc>
          <w:tcPr>
            <w:tcW w:w="1706" w:type="dxa"/>
          </w:tcPr>
          <w:p w14:paraId="3884884E" w14:textId="77777777" w:rsidR="009B42CD" w:rsidRDefault="009B42CD" w:rsidP="009B42CD">
            <w:pPr>
              <w:pStyle w:val="Text5"/>
            </w:pPr>
          </w:p>
        </w:tc>
        <w:tc>
          <w:tcPr>
            <w:tcW w:w="1706" w:type="dxa"/>
          </w:tcPr>
          <w:p w14:paraId="4F6DDB52" w14:textId="77777777" w:rsidR="009B42CD" w:rsidRDefault="009B42CD" w:rsidP="009B42CD">
            <w:pPr>
              <w:pStyle w:val="Text5"/>
            </w:pPr>
          </w:p>
        </w:tc>
      </w:tr>
      <w:tr w:rsidR="009B42CD" w14:paraId="2983E88D" w14:textId="77777777" w:rsidTr="009B42CD">
        <w:tc>
          <w:tcPr>
            <w:tcW w:w="1705" w:type="dxa"/>
          </w:tcPr>
          <w:p w14:paraId="0DA1C28F" w14:textId="77777777" w:rsidR="009B42CD" w:rsidRDefault="009B42CD" w:rsidP="009B42CD">
            <w:pPr>
              <w:pStyle w:val="Text5"/>
            </w:pPr>
          </w:p>
        </w:tc>
        <w:tc>
          <w:tcPr>
            <w:tcW w:w="1705" w:type="dxa"/>
          </w:tcPr>
          <w:p w14:paraId="11B190A3" w14:textId="77777777" w:rsidR="009B42CD" w:rsidRDefault="009B42CD" w:rsidP="009B42CD">
            <w:pPr>
              <w:pStyle w:val="Text5"/>
            </w:pPr>
          </w:p>
        </w:tc>
        <w:tc>
          <w:tcPr>
            <w:tcW w:w="1705" w:type="dxa"/>
          </w:tcPr>
          <w:p w14:paraId="640688E4" w14:textId="77777777" w:rsidR="009B42CD" w:rsidRDefault="009B42CD" w:rsidP="009B42CD">
            <w:pPr>
              <w:pStyle w:val="Text5"/>
            </w:pPr>
          </w:p>
        </w:tc>
        <w:tc>
          <w:tcPr>
            <w:tcW w:w="1706" w:type="dxa"/>
          </w:tcPr>
          <w:p w14:paraId="69BE7E33" w14:textId="77777777" w:rsidR="009B42CD" w:rsidRDefault="009B42CD" w:rsidP="009B42CD">
            <w:pPr>
              <w:pStyle w:val="Text5"/>
            </w:pPr>
          </w:p>
        </w:tc>
        <w:tc>
          <w:tcPr>
            <w:tcW w:w="1706" w:type="dxa"/>
          </w:tcPr>
          <w:p w14:paraId="4BFC4F88" w14:textId="77777777" w:rsidR="009B42CD" w:rsidRDefault="009B42CD" w:rsidP="009B42CD">
            <w:pPr>
              <w:pStyle w:val="Text5"/>
            </w:pPr>
          </w:p>
        </w:tc>
      </w:tr>
      <w:tr w:rsidR="009B42CD" w14:paraId="5BDA70CF" w14:textId="77777777" w:rsidTr="009B42CD">
        <w:tc>
          <w:tcPr>
            <w:tcW w:w="1705" w:type="dxa"/>
          </w:tcPr>
          <w:p w14:paraId="447D4263" w14:textId="77777777" w:rsidR="009B42CD" w:rsidRDefault="009B42CD" w:rsidP="009B42CD">
            <w:pPr>
              <w:pStyle w:val="Text5"/>
            </w:pPr>
          </w:p>
        </w:tc>
        <w:tc>
          <w:tcPr>
            <w:tcW w:w="1705" w:type="dxa"/>
          </w:tcPr>
          <w:p w14:paraId="1468AFA7" w14:textId="77777777" w:rsidR="009B42CD" w:rsidRDefault="009B42CD" w:rsidP="009B42CD">
            <w:pPr>
              <w:pStyle w:val="Text5"/>
            </w:pPr>
          </w:p>
        </w:tc>
        <w:tc>
          <w:tcPr>
            <w:tcW w:w="1705" w:type="dxa"/>
          </w:tcPr>
          <w:p w14:paraId="0F274B6C" w14:textId="77777777" w:rsidR="009B42CD" w:rsidRDefault="009B42CD" w:rsidP="009B42CD">
            <w:pPr>
              <w:pStyle w:val="Text5"/>
            </w:pPr>
          </w:p>
        </w:tc>
        <w:tc>
          <w:tcPr>
            <w:tcW w:w="1706" w:type="dxa"/>
          </w:tcPr>
          <w:p w14:paraId="71853916" w14:textId="77777777" w:rsidR="009B42CD" w:rsidRDefault="009B42CD" w:rsidP="009B42CD">
            <w:pPr>
              <w:pStyle w:val="Text5"/>
            </w:pPr>
          </w:p>
        </w:tc>
        <w:tc>
          <w:tcPr>
            <w:tcW w:w="1706" w:type="dxa"/>
          </w:tcPr>
          <w:p w14:paraId="1EEBEC71" w14:textId="77777777" w:rsidR="009B42CD" w:rsidRDefault="009B42CD" w:rsidP="009B42CD">
            <w:pPr>
              <w:pStyle w:val="Text5"/>
            </w:pPr>
          </w:p>
        </w:tc>
      </w:tr>
      <w:tr w:rsidR="009B42CD" w14:paraId="10DE191F" w14:textId="77777777" w:rsidTr="009B42CD">
        <w:tc>
          <w:tcPr>
            <w:tcW w:w="1705" w:type="dxa"/>
          </w:tcPr>
          <w:p w14:paraId="66269328" w14:textId="77777777" w:rsidR="009B42CD" w:rsidRDefault="009B42CD" w:rsidP="009B42CD">
            <w:pPr>
              <w:pStyle w:val="Text5"/>
            </w:pPr>
          </w:p>
        </w:tc>
        <w:tc>
          <w:tcPr>
            <w:tcW w:w="1705" w:type="dxa"/>
          </w:tcPr>
          <w:p w14:paraId="70E85D30" w14:textId="77777777" w:rsidR="009B42CD" w:rsidRDefault="009B42CD" w:rsidP="009B42CD">
            <w:pPr>
              <w:pStyle w:val="Text5"/>
            </w:pPr>
          </w:p>
        </w:tc>
        <w:tc>
          <w:tcPr>
            <w:tcW w:w="1705" w:type="dxa"/>
          </w:tcPr>
          <w:p w14:paraId="1D4BFDB7" w14:textId="77777777" w:rsidR="009B42CD" w:rsidRDefault="009B42CD" w:rsidP="009B42CD">
            <w:pPr>
              <w:pStyle w:val="Text5"/>
            </w:pPr>
          </w:p>
        </w:tc>
        <w:tc>
          <w:tcPr>
            <w:tcW w:w="1706" w:type="dxa"/>
          </w:tcPr>
          <w:p w14:paraId="075111F4" w14:textId="77777777" w:rsidR="009B42CD" w:rsidRDefault="009B42CD" w:rsidP="009B42CD">
            <w:pPr>
              <w:pStyle w:val="Text5"/>
            </w:pPr>
          </w:p>
        </w:tc>
        <w:tc>
          <w:tcPr>
            <w:tcW w:w="1706" w:type="dxa"/>
          </w:tcPr>
          <w:p w14:paraId="4C2A6128" w14:textId="77777777" w:rsidR="009B42CD" w:rsidRDefault="009B42CD" w:rsidP="009B42CD">
            <w:pPr>
              <w:pStyle w:val="Text5"/>
            </w:pPr>
          </w:p>
        </w:tc>
      </w:tr>
      <w:tr w:rsidR="009B42CD" w14:paraId="1B48D640" w14:textId="77777777" w:rsidTr="009B42CD">
        <w:tc>
          <w:tcPr>
            <w:tcW w:w="1705" w:type="dxa"/>
          </w:tcPr>
          <w:p w14:paraId="337668B8" w14:textId="77777777" w:rsidR="009B42CD" w:rsidRDefault="009B42CD" w:rsidP="009B42CD">
            <w:pPr>
              <w:pStyle w:val="Text5"/>
            </w:pPr>
          </w:p>
        </w:tc>
        <w:tc>
          <w:tcPr>
            <w:tcW w:w="1705" w:type="dxa"/>
          </w:tcPr>
          <w:p w14:paraId="609C25FF" w14:textId="77777777" w:rsidR="009B42CD" w:rsidRDefault="009B42CD" w:rsidP="009B42CD">
            <w:pPr>
              <w:pStyle w:val="Text5"/>
            </w:pPr>
          </w:p>
        </w:tc>
        <w:tc>
          <w:tcPr>
            <w:tcW w:w="1705" w:type="dxa"/>
          </w:tcPr>
          <w:p w14:paraId="616A8898" w14:textId="77777777" w:rsidR="009B42CD" w:rsidRDefault="009B42CD" w:rsidP="009B42CD">
            <w:pPr>
              <w:pStyle w:val="Text5"/>
            </w:pPr>
          </w:p>
        </w:tc>
        <w:tc>
          <w:tcPr>
            <w:tcW w:w="1706" w:type="dxa"/>
          </w:tcPr>
          <w:p w14:paraId="4F070AB5" w14:textId="77777777" w:rsidR="009B42CD" w:rsidRDefault="009B42CD" w:rsidP="009B42CD">
            <w:pPr>
              <w:pStyle w:val="Text5"/>
            </w:pPr>
          </w:p>
        </w:tc>
        <w:tc>
          <w:tcPr>
            <w:tcW w:w="1706" w:type="dxa"/>
          </w:tcPr>
          <w:p w14:paraId="5C329346" w14:textId="77777777" w:rsidR="009B42CD" w:rsidRDefault="009B42CD" w:rsidP="009B42CD">
            <w:pPr>
              <w:pStyle w:val="Text5"/>
            </w:pPr>
          </w:p>
        </w:tc>
      </w:tr>
      <w:tr w:rsidR="009B42CD" w14:paraId="204EDE6A" w14:textId="77777777" w:rsidTr="009B42CD">
        <w:tc>
          <w:tcPr>
            <w:tcW w:w="1705" w:type="dxa"/>
          </w:tcPr>
          <w:p w14:paraId="5450055A" w14:textId="77777777" w:rsidR="009B42CD" w:rsidRDefault="009B42CD" w:rsidP="009B42CD">
            <w:pPr>
              <w:pStyle w:val="Text5"/>
            </w:pPr>
          </w:p>
        </w:tc>
        <w:tc>
          <w:tcPr>
            <w:tcW w:w="1705" w:type="dxa"/>
          </w:tcPr>
          <w:p w14:paraId="1CEA3F10" w14:textId="77777777" w:rsidR="009B42CD" w:rsidRDefault="009B42CD" w:rsidP="009B42CD">
            <w:pPr>
              <w:pStyle w:val="Text5"/>
            </w:pPr>
          </w:p>
        </w:tc>
        <w:tc>
          <w:tcPr>
            <w:tcW w:w="1705" w:type="dxa"/>
          </w:tcPr>
          <w:p w14:paraId="61821BD5" w14:textId="77777777" w:rsidR="009B42CD" w:rsidRDefault="009B42CD" w:rsidP="009B42CD">
            <w:pPr>
              <w:pStyle w:val="Text5"/>
            </w:pPr>
          </w:p>
        </w:tc>
        <w:tc>
          <w:tcPr>
            <w:tcW w:w="1706" w:type="dxa"/>
          </w:tcPr>
          <w:p w14:paraId="57729E1B" w14:textId="77777777" w:rsidR="009B42CD" w:rsidRDefault="009B42CD" w:rsidP="009B42CD">
            <w:pPr>
              <w:pStyle w:val="Text5"/>
            </w:pPr>
          </w:p>
        </w:tc>
        <w:tc>
          <w:tcPr>
            <w:tcW w:w="1706" w:type="dxa"/>
          </w:tcPr>
          <w:p w14:paraId="632868F1" w14:textId="77777777" w:rsidR="009B42CD" w:rsidRDefault="009B42CD" w:rsidP="009B42CD">
            <w:pPr>
              <w:pStyle w:val="Text5"/>
            </w:pPr>
          </w:p>
        </w:tc>
      </w:tr>
      <w:tr w:rsidR="009B42CD" w14:paraId="56148CBD" w14:textId="77777777" w:rsidTr="009B42CD">
        <w:tc>
          <w:tcPr>
            <w:tcW w:w="1705" w:type="dxa"/>
          </w:tcPr>
          <w:p w14:paraId="0CB73B76" w14:textId="77777777" w:rsidR="009B42CD" w:rsidRDefault="009B42CD" w:rsidP="009B42CD">
            <w:pPr>
              <w:pStyle w:val="Text5"/>
            </w:pPr>
          </w:p>
        </w:tc>
        <w:tc>
          <w:tcPr>
            <w:tcW w:w="1705" w:type="dxa"/>
          </w:tcPr>
          <w:p w14:paraId="6C70E51F" w14:textId="77777777" w:rsidR="009B42CD" w:rsidRDefault="009B42CD" w:rsidP="009B42CD">
            <w:pPr>
              <w:pStyle w:val="Text5"/>
            </w:pPr>
          </w:p>
        </w:tc>
        <w:tc>
          <w:tcPr>
            <w:tcW w:w="1705" w:type="dxa"/>
          </w:tcPr>
          <w:p w14:paraId="4212CC80" w14:textId="77777777" w:rsidR="009B42CD" w:rsidRDefault="009B42CD" w:rsidP="009B42CD">
            <w:pPr>
              <w:pStyle w:val="Text5"/>
            </w:pPr>
          </w:p>
        </w:tc>
        <w:tc>
          <w:tcPr>
            <w:tcW w:w="1706" w:type="dxa"/>
          </w:tcPr>
          <w:p w14:paraId="663C1640" w14:textId="77777777" w:rsidR="009B42CD" w:rsidRDefault="009B42CD" w:rsidP="009B42CD">
            <w:pPr>
              <w:pStyle w:val="Text5"/>
            </w:pPr>
          </w:p>
        </w:tc>
        <w:tc>
          <w:tcPr>
            <w:tcW w:w="1706" w:type="dxa"/>
          </w:tcPr>
          <w:p w14:paraId="2A2E8798" w14:textId="77777777" w:rsidR="009B42CD" w:rsidRDefault="009B42CD" w:rsidP="009B42CD">
            <w:pPr>
              <w:pStyle w:val="Text5"/>
            </w:pPr>
          </w:p>
        </w:tc>
      </w:tr>
      <w:tr w:rsidR="009B42CD" w14:paraId="42D9955A" w14:textId="77777777" w:rsidTr="009B42CD">
        <w:tc>
          <w:tcPr>
            <w:tcW w:w="1705" w:type="dxa"/>
          </w:tcPr>
          <w:p w14:paraId="6D68032D" w14:textId="77777777" w:rsidR="009B42CD" w:rsidRDefault="009B42CD" w:rsidP="009B42CD">
            <w:pPr>
              <w:pStyle w:val="Text5"/>
            </w:pPr>
          </w:p>
        </w:tc>
        <w:tc>
          <w:tcPr>
            <w:tcW w:w="1705" w:type="dxa"/>
          </w:tcPr>
          <w:p w14:paraId="4A4ED15B" w14:textId="77777777" w:rsidR="009B42CD" w:rsidRDefault="009B42CD" w:rsidP="009B42CD">
            <w:pPr>
              <w:pStyle w:val="Text5"/>
            </w:pPr>
          </w:p>
        </w:tc>
        <w:tc>
          <w:tcPr>
            <w:tcW w:w="1705" w:type="dxa"/>
          </w:tcPr>
          <w:p w14:paraId="4CC25B36" w14:textId="77777777" w:rsidR="009B42CD" w:rsidRDefault="009B42CD" w:rsidP="009B42CD">
            <w:pPr>
              <w:pStyle w:val="Text5"/>
            </w:pPr>
          </w:p>
        </w:tc>
        <w:tc>
          <w:tcPr>
            <w:tcW w:w="1706" w:type="dxa"/>
          </w:tcPr>
          <w:p w14:paraId="57320793" w14:textId="77777777" w:rsidR="009B42CD" w:rsidRDefault="009B42CD" w:rsidP="009B42CD">
            <w:pPr>
              <w:pStyle w:val="Text5"/>
            </w:pPr>
          </w:p>
        </w:tc>
        <w:tc>
          <w:tcPr>
            <w:tcW w:w="1706" w:type="dxa"/>
          </w:tcPr>
          <w:p w14:paraId="35596DE4" w14:textId="77777777" w:rsidR="009B42CD" w:rsidRDefault="009B42CD" w:rsidP="009B42CD">
            <w:pPr>
              <w:pStyle w:val="Text5"/>
            </w:pPr>
          </w:p>
        </w:tc>
      </w:tr>
      <w:tr w:rsidR="009B42CD" w14:paraId="53060CE0" w14:textId="77777777" w:rsidTr="009B42CD">
        <w:tc>
          <w:tcPr>
            <w:tcW w:w="1705" w:type="dxa"/>
          </w:tcPr>
          <w:p w14:paraId="30436926" w14:textId="77777777" w:rsidR="009B42CD" w:rsidRDefault="009B42CD" w:rsidP="009B42CD">
            <w:pPr>
              <w:pStyle w:val="Text5"/>
            </w:pPr>
          </w:p>
        </w:tc>
        <w:tc>
          <w:tcPr>
            <w:tcW w:w="1705" w:type="dxa"/>
          </w:tcPr>
          <w:p w14:paraId="2525AD46" w14:textId="77777777" w:rsidR="009B42CD" w:rsidRDefault="009B42CD" w:rsidP="009B42CD">
            <w:pPr>
              <w:pStyle w:val="Text5"/>
            </w:pPr>
          </w:p>
        </w:tc>
        <w:tc>
          <w:tcPr>
            <w:tcW w:w="1705" w:type="dxa"/>
          </w:tcPr>
          <w:p w14:paraId="3175216F" w14:textId="77777777" w:rsidR="009B42CD" w:rsidRDefault="009B42CD" w:rsidP="009B42CD">
            <w:pPr>
              <w:pStyle w:val="Text5"/>
            </w:pPr>
          </w:p>
        </w:tc>
        <w:tc>
          <w:tcPr>
            <w:tcW w:w="1706" w:type="dxa"/>
          </w:tcPr>
          <w:p w14:paraId="75907258" w14:textId="77777777" w:rsidR="009B42CD" w:rsidRDefault="009B42CD" w:rsidP="009B42CD">
            <w:pPr>
              <w:pStyle w:val="Text5"/>
            </w:pPr>
          </w:p>
        </w:tc>
        <w:tc>
          <w:tcPr>
            <w:tcW w:w="1706" w:type="dxa"/>
          </w:tcPr>
          <w:p w14:paraId="417F7DB3" w14:textId="77777777" w:rsidR="009B42CD" w:rsidRDefault="009B42CD" w:rsidP="009B42CD">
            <w:pPr>
              <w:pStyle w:val="Text5"/>
            </w:pPr>
          </w:p>
        </w:tc>
      </w:tr>
      <w:tr w:rsidR="009B42CD" w14:paraId="4BCB7864" w14:textId="77777777" w:rsidTr="009B42CD">
        <w:tc>
          <w:tcPr>
            <w:tcW w:w="1705" w:type="dxa"/>
          </w:tcPr>
          <w:p w14:paraId="2A28C6D7" w14:textId="77777777" w:rsidR="009B42CD" w:rsidRDefault="009B42CD" w:rsidP="009B42CD">
            <w:pPr>
              <w:pStyle w:val="Text5"/>
            </w:pPr>
          </w:p>
        </w:tc>
        <w:tc>
          <w:tcPr>
            <w:tcW w:w="1705" w:type="dxa"/>
          </w:tcPr>
          <w:p w14:paraId="7960FB4C" w14:textId="77777777" w:rsidR="009B42CD" w:rsidRDefault="009B42CD" w:rsidP="009B42CD">
            <w:pPr>
              <w:pStyle w:val="Text5"/>
            </w:pPr>
          </w:p>
        </w:tc>
        <w:tc>
          <w:tcPr>
            <w:tcW w:w="1705" w:type="dxa"/>
          </w:tcPr>
          <w:p w14:paraId="1895809B" w14:textId="77777777" w:rsidR="009B42CD" w:rsidRDefault="009B42CD" w:rsidP="009B42CD">
            <w:pPr>
              <w:pStyle w:val="Text5"/>
            </w:pPr>
          </w:p>
        </w:tc>
        <w:tc>
          <w:tcPr>
            <w:tcW w:w="1706" w:type="dxa"/>
          </w:tcPr>
          <w:p w14:paraId="3A7386A9" w14:textId="77777777" w:rsidR="009B42CD" w:rsidRDefault="009B42CD" w:rsidP="009B42CD">
            <w:pPr>
              <w:pStyle w:val="Text5"/>
            </w:pPr>
          </w:p>
        </w:tc>
        <w:tc>
          <w:tcPr>
            <w:tcW w:w="1706" w:type="dxa"/>
          </w:tcPr>
          <w:p w14:paraId="7D01DEC0" w14:textId="77777777" w:rsidR="009B42CD" w:rsidRDefault="009B42CD" w:rsidP="009B42CD">
            <w:pPr>
              <w:pStyle w:val="Text5"/>
            </w:pPr>
          </w:p>
        </w:tc>
      </w:tr>
      <w:tr w:rsidR="009B42CD" w14:paraId="7805AF9F" w14:textId="77777777" w:rsidTr="009B42CD">
        <w:tc>
          <w:tcPr>
            <w:tcW w:w="1705" w:type="dxa"/>
          </w:tcPr>
          <w:p w14:paraId="57D66BEB" w14:textId="77777777" w:rsidR="009B42CD" w:rsidRDefault="009B42CD" w:rsidP="009B42CD">
            <w:pPr>
              <w:pStyle w:val="Text5"/>
            </w:pPr>
          </w:p>
        </w:tc>
        <w:tc>
          <w:tcPr>
            <w:tcW w:w="1705" w:type="dxa"/>
          </w:tcPr>
          <w:p w14:paraId="57F6FD2C" w14:textId="77777777" w:rsidR="009B42CD" w:rsidRDefault="009B42CD" w:rsidP="009B42CD">
            <w:pPr>
              <w:pStyle w:val="Text5"/>
            </w:pPr>
          </w:p>
        </w:tc>
        <w:tc>
          <w:tcPr>
            <w:tcW w:w="1705" w:type="dxa"/>
          </w:tcPr>
          <w:p w14:paraId="395B62EB" w14:textId="77777777" w:rsidR="009B42CD" w:rsidRDefault="009B42CD" w:rsidP="009B42CD">
            <w:pPr>
              <w:pStyle w:val="Text5"/>
            </w:pPr>
          </w:p>
        </w:tc>
        <w:tc>
          <w:tcPr>
            <w:tcW w:w="1706" w:type="dxa"/>
          </w:tcPr>
          <w:p w14:paraId="01EE945C" w14:textId="77777777" w:rsidR="009B42CD" w:rsidRDefault="009B42CD" w:rsidP="009B42CD">
            <w:pPr>
              <w:pStyle w:val="Text5"/>
            </w:pPr>
          </w:p>
        </w:tc>
        <w:tc>
          <w:tcPr>
            <w:tcW w:w="1706" w:type="dxa"/>
          </w:tcPr>
          <w:p w14:paraId="38BE4FBC" w14:textId="77777777" w:rsidR="009B42CD" w:rsidRDefault="009B42CD" w:rsidP="009B42CD">
            <w:pPr>
              <w:pStyle w:val="Text5"/>
            </w:pPr>
          </w:p>
        </w:tc>
      </w:tr>
      <w:tr w:rsidR="009B42CD" w14:paraId="6E990402" w14:textId="77777777" w:rsidTr="009B42CD">
        <w:tc>
          <w:tcPr>
            <w:tcW w:w="1705" w:type="dxa"/>
          </w:tcPr>
          <w:p w14:paraId="0D2F4CD1" w14:textId="77777777" w:rsidR="009B42CD" w:rsidRDefault="009B42CD" w:rsidP="009B42CD">
            <w:pPr>
              <w:pStyle w:val="Text5"/>
            </w:pPr>
          </w:p>
        </w:tc>
        <w:tc>
          <w:tcPr>
            <w:tcW w:w="1705" w:type="dxa"/>
          </w:tcPr>
          <w:p w14:paraId="6AA2B0AF" w14:textId="77777777" w:rsidR="009B42CD" w:rsidRDefault="009B42CD" w:rsidP="009B42CD">
            <w:pPr>
              <w:pStyle w:val="Text5"/>
            </w:pPr>
          </w:p>
        </w:tc>
        <w:tc>
          <w:tcPr>
            <w:tcW w:w="1705" w:type="dxa"/>
          </w:tcPr>
          <w:p w14:paraId="7E6123B4" w14:textId="77777777" w:rsidR="009B42CD" w:rsidRDefault="009B42CD" w:rsidP="009B42CD">
            <w:pPr>
              <w:pStyle w:val="Text5"/>
            </w:pPr>
          </w:p>
        </w:tc>
        <w:tc>
          <w:tcPr>
            <w:tcW w:w="1706" w:type="dxa"/>
          </w:tcPr>
          <w:p w14:paraId="6FA3B370" w14:textId="77777777" w:rsidR="009B42CD" w:rsidRDefault="009B42CD" w:rsidP="009B42CD">
            <w:pPr>
              <w:pStyle w:val="Text5"/>
            </w:pPr>
          </w:p>
        </w:tc>
        <w:tc>
          <w:tcPr>
            <w:tcW w:w="1706" w:type="dxa"/>
          </w:tcPr>
          <w:p w14:paraId="7627C40C" w14:textId="77777777" w:rsidR="009B42CD" w:rsidRDefault="009B42CD" w:rsidP="009B42CD">
            <w:pPr>
              <w:pStyle w:val="Text5"/>
            </w:pPr>
          </w:p>
        </w:tc>
      </w:tr>
      <w:tr w:rsidR="009B42CD" w14:paraId="441707F7" w14:textId="77777777" w:rsidTr="009B42CD">
        <w:tc>
          <w:tcPr>
            <w:tcW w:w="1705" w:type="dxa"/>
          </w:tcPr>
          <w:p w14:paraId="7F3BA01B" w14:textId="77777777" w:rsidR="009B42CD" w:rsidRDefault="009B42CD" w:rsidP="009B42CD">
            <w:pPr>
              <w:pStyle w:val="Text5"/>
            </w:pPr>
          </w:p>
        </w:tc>
        <w:tc>
          <w:tcPr>
            <w:tcW w:w="1705" w:type="dxa"/>
          </w:tcPr>
          <w:p w14:paraId="2D7A34DB" w14:textId="77777777" w:rsidR="009B42CD" w:rsidRDefault="009B42CD" w:rsidP="009B42CD">
            <w:pPr>
              <w:pStyle w:val="Text5"/>
            </w:pPr>
          </w:p>
        </w:tc>
        <w:tc>
          <w:tcPr>
            <w:tcW w:w="1705" w:type="dxa"/>
          </w:tcPr>
          <w:p w14:paraId="444A7194" w14:textId="77777777" w:rsidR="009B42CD" w:rsidRDefault="009B42CD" w:rsidP="009B42CD">
            <w:pPr>
              <w:pStyle w:val="Text5"/>
            </w:pPr>
          </w:p>
        </w:tc>
        <w:tc>
          <w:tcPr>
            <w:tcW w:w="1706" w:type="dxa"/>
          </w:tcPr>
          <w:p w14:paraId="76F40132" w14:textId="77777777" w:rsidR="009B42CD" w:rsidRDefault="009B42CD" w:rsidP="009B42CD">
            <w:pPr>
              <w:pStyle w:val="Text5"/>
            </w:pPr>
          </w:p>
        </w:tc>
        <w:tc>
          <w:tcPr>
            <w:tcW w:w="1706" w:type="dxa"/>
          </w:tcPr>
          <w:p w14:paraId="09DED17B" w14:textId="77777777" w:rsidR="009B42CD" w:rsidRDefault="009B42CD" w:rsidP="009B42CD">
            <w:pPr>
              <w:pStyle w:val="Text5"/>
            </w:pPr>
          </w:p>
        </w:tc>
      </w:tr>
      <w:tr w:rsidR="009B42CD" w14:paraId="72E9C46B" w14:textId="77777777" w:rsidTr="009B42CD">
        <w:tc>
          <w:tcPr>
            <w:tcW w:w="1705" w:type="dxa"/>
          </w:tcPr>
          <w:p w14:paraId="429975FB" w14:textId="77777777" w:rsidR="009B42CD" w:rsidRDefault="009B42CD" w:rsidP="009B42CD">
            <w:pPr>
              <w:pStyle w:val="Text5"/>
            </w:pPr>
          </w:p>
        </w:tc>
        <w:tc>
          <w:tcPr>
            <w:tcW w:w="1705" w:type="dxa"/>
          </w:tcPr>
          <w:p w14:paraId="14500391" w14:textId="77777777" w:rsidR="009B42CD" w:rsidRDefault="009B42CD" w:rsidP="009B42CD">
            <w:pPr>
              <w:pStyle w:val="Text5"/>
            </w:pPr>
          </w:p>
        </w:tc>
        <w:tc>
          <w:tcPr>
            <w:tcW w:w="1705" w:type="dxa"/>
          </w:tcPr>
          <w:p w14:paraId="5CA57BEF" w14:textId="77777777" w:rsidR="009B42CD" w:rsidRDefault="009B42CD" w:rsidP="009B42CD">
            <w:pPr>
              <w:pStyle w:val="Text5"/>
            </w:pPr>
          </w:p>
        </w:tc>
        <w:tc>
          <w:tcPr>
            <w:tcW w:w="1706" w:type="dxa"/>
          </w:tcPr>
          <w:p w14:paraId="53906ABF" w14:textId="77777777" w:rsidR="009B42CD" w:rsidRDefault="009B42CD" w:rsidP="009B42CD">
            <w:pPr>
              <w:pStyle w:val="Text5"/>
            </w:pPr>
          </w:p>
        </w:tc>
        <w:tc>
          <w:tcPr>
            <w:tcW w:w="1706" w:type="dxa"/>
          </w:tcPr>
          <w:p w14:paraId="665C02F1" w14:textId="77777777" w:rsidR="009B42CD" w:rsidRDefault="009B42CD" w:rsidP="009B42CD">
            <w:pPr>
              <w:pStyle w:val="Text5"/>
            </w:pPr>
          </w:p>
        </w:tc>
      </w:tr>
      <w:tr w:rsidR="009B42CD" w14:paraId="3C51423E" w14:textId="77777777" w:rsidTr="009B42CD">
        <w:tc>
          <w:tcPr>
            <w:tcW w:w="1705" w:type="dxa"/>
          </w:tcPr>
          <w:p w14:paraId="0D213A28" w14:textId="77777777" w:rsidR="009B42CD" w:rsidRDefault="009B42CD" w:rsidP="009B42CD">
            <w:pPr>
              <w:pStyle w:val="Text5"/>
            </w:pPr>
          </w:p>
        </w:tc>
        <w:tc>
          <w:tcPr>
            <w:tcW w:w="1705" w:type="dxa"/>
          </w:tcPr>
          <w:p w14:paraId="4EC0B89E" w14:textId="77777777" w:rsidR="009B42CD" w:rsidRDefault="009B42CD" w:rsidP="009B42CD">
            <w:pPr>
              <w:pStyle w:val="Text5"/>
            </w:pPr>
          </w:p>
        </w:tc>
        <w:tc>
          <w:tcPr>
            <w:tcW w:w="1705" w:type="dxa"/>
          </w:tcPr>
          <w:p w14:paraId="5277660E" w14:textId="77777777" w:rsidR="009B42CD" w:rsidRDefault="009B42CD" w:rsidP="009B42CD">
            <w:pPr>
              <w:pStyle w:val="Text5"/>
            </w:pPr>
          </w:p>
        </w:tc>
        <w:tc>
          <w:tcPr>
            <w:tcW w:w="1706" w:type="dxa"/>
          </w:tcPr>
          <w:p w14:paraId="49930D10" w14:textId="77777777" w:rsidR="009B42CD" w:rsidRDefault="009B42CD" w:rsidP="009B42CD">
            <w:pPr>
              <w:pStyle w:val="Text5"/>
            </w:pPr>
          </w:p>
        </w:tc>
        <w:tc>
          <w:tcPr>
            <w:tcW w:w="1706" w:type="dxa"/>
          </w:tcPr>
          <w:p w14:paraId="296900D2" w14:textId="77777777" w:rsidR="009B42CD" w:rsidRDefault="009B42CD" w:rsidP="009B42CD">
            <w:pPr>
              <w:pStyle w:val="Text5"/>
            </w:pPr>
          </w:p>
        </w:tc>
      </w:tr>
      <w:tr w:rsidR="009B42CD" w14:paraId="2C74BCBA" w14:textId="77777777" w:rsidTr="009B42CD">
        <w:tc>
          <w:tcPr>
            <w:tcW w:w="1705" w:type="dxa"/>
          </w:tcPr>
          <w:p w14:paraId="14672915" w14:textId="77777777" w:rsidR="009B42CD" w:rsidRDefault="009B42CD" w:rsidP="009B42CD">
            <w:pPr>
              <w:pStyle w:val="Text5"/>
            </w:pPr>
          </w:p>
        </w:tc>
        <w:tc>
          <w:tcPr>
            <w:tcW w:w="1705" w:type="dxa"/>
          </w:tcPr>
          <w:p w14:paraId="549FB4F6" w14:textId="77777777" w:rsidR="009B42CD" w:rsidRDefault="009B42CD" w:rsidP="009B42CD">
            <w:pPr>
              <w:pStyle w:val="Text5"/>
            </w:pPr>
          </w:p>
        </w:tc>
        <w:tc>
          <w:tcPr>
            <w:tcW w:w="1705" w:type="dxa"/>
          </w:tcPr>
          <w:p w14:paraId="0DEE3343" w14:textId="77777777" w:rsidR="009B42CD" w:rsidRDefault="009B42CD" w:rsidP="009B42CD">
            <w:pPr>
              <w:pStyle w:val="Text5"/>
            </w:pPr>
          </w:p>
        </w:tc>
        <w:tc>
          <w:tcPr>
            <w:tcW w:w="1706" w:type="dxa"/>
          </w:tcPr>
          <w:p w14:paraId="0631486A" w14:textId="77777777" w:rsidR="009B42CD" w:rsidRDefault="009B42CD" w:rsidP="009B42CD">
            <w:pPr>
              <w:pStyle w:val="Text5"/>
            </w:pPr>
          </w:p>
        </w:tc>
        <w:tc>
          <w:tcPr>
            <w:tcW w:w="1706" w:type="dxa"/>
          </w:tcPr>
          <w:p w14:paraId="2BB3D164" w14:textId="77777777" w:rsidR="009B42CD" w:rsidRDefault="009B42CD" w:rsidP="009B42CD">
            <w:pPr>
              <w:pStyle w:val="Text5"/>
            </w:pPr>
          </w:p>
        </w:tc>
      </w:tr>
      <w:tr w:rsidR="009B42CD" w14:paraId="322B7A2A" w14:textId="77777777" w:rsidTr="009B42CD">
        <w:tc>
          <w:tcPr>
            <w:tcW w:w="1705" w:type="dxa"/>
          </w:tcPr>
          <w:p w14:paraId="1578E56B" w14:textId="77777777" w:rsidR="009B42CD" w:rsidRDefault="009B42CD" w:rsidP="009B42CD">
            <w:pPr>
              <w:pStyle w:val="Text5"/>
            </w:pPr>
          </w:p>
        </w:tc>
        <w:tc>
          <w:tcPr>
            <w:tcW w:w="1705" w:type="dxa"/>
          </w:tcPr>
          <w:p w14:paraId="5A05F60A" w14:textId="77777777" w:rsidR="009B42CD" w:rsidRDefault="009B42CD" w:rsidP="009B42CD">
            <w:pPr>
              <w:pStyle w:val="Text5"/>
            </w:pPr>
          </w:p>
        </w:tc>
        <w:tc>
          <w:tcPr>
            <w:tcW w:w="1705" w:type="dxa"/>
          </w:tcPr>
          <w:p w14:paraId="31BCB201" w14:textId="77777777" w:rsidR="009B42CD" w:rsidRDefault="009B42CD" w:rsidP="009B42CD">
            <w:pPr>
              <w:pStyle w:val="Text5"/>
            </w:pPr>
          </w:p>
        </w:tc>
        <w:tc>
          <w:tcPr>
            <w:tcW w:w="1706" w:type="dxa"/>
          </w:tcPr>
          <w:p w14:paraId="2F059812" w14:textId="77777777" w:rsidR="009B42CD" w:rsidRDefault="009B42CD" w:rsidP="009B42CD">
            <w:pPr>
              <w:pStyle w:val="Text5"/>
            </w:pPr>
          </w:p>
        </w:tc>
        <w:tc>
          <w:tcPr>
            <w:tcW w:w="1706" w:type="dxa"/>
          </w:tcPr>
          <w:p w14:paraId="04A7BDDD" w14:textId="77777777" w:rsidR="009B42CD" w:rsidRDefault="009B42CD" w:rsidP="009B42CD">
            <w:pPr>
              <w:pStyle w:val="Text5"/>
            </w:pPr>
          </w:p>
        </w:tc>
      </w:tr>
      <w:tr w:rsidR="009B42CD" w14:paraId="38797F85" w14:textId="77777777" w:rsidTr="009B42CD">
        <w:tc>
          <w:tcPr>
            <w:tcW w:w="1705" w:type="dxa"/>
          </w:tcPr>
          <w:p w14:paraId="48FA5D8C" w14:textId="77777777" w:rsidR="009B42CD" w:rsidRDefault="009B42CD" w:rsidP="009B42CD">
            <w:pPr>
              <w:pStyle w:val="Text5"/>
            </w:pPr>
          </w:p>
        </w:tc>
        <w:tc>
          <w:tcPr>
            <w:tcW w:w="1705" w:type="dxa"/>
          </w:tcPr>
          <w:p w14:paraId="47E397DB" w14:textId="77777777" w:rsidR="009B42CD" w:rsidRDefault="009B42CD" w:rsidP="009B42CD">
            <w:pPr>
              <w:pStyle w:val="Text5"/>
            </w:pPr>
          </w:p>
        </w:tc>
        <w:tc>
          <w:tcPr>
            <w:tcW w:w="1705" w:type="dxa"/>
          </w:tcPr>
          <w:p w14:paraId="014577CA" w14:textId="77777777" w:rsidR="009B42CD" w:rsidRDefault="009B42CD" w:rsidP="009B42CD">
            <w:pPr>
              <w:pStyle w:val="Text5"/>
            </w:pPr>
          </w:p>
        </w:tc>
        <w:tc>
          <w:tcPr>
            <w:tcW w:w="1706" w:type="dxa"/>
          </w:tcPr>
          <w:p w14:paraId="611141F2" w14:textId="77777777" w:rsidR="009B42CD" w:rsidRDefault="009B42CD" w:rsidP="009B42CD">
            <w:pPr>
              <w:pStyle w:val="Text5"/>
            </w:pPr>
          </w:p>
        </w:tc>
        <w:tc>
          <w:tcPr>
            <w:tcW w:w="1706" w:type="dxa"/>
          </w:tcPr>
          <w:p w14:paraId="6E1BB847" w14:textId="77777777" w:rsidR="009B42CD" w:rsidRDefault="009B42CD" w:rsidP="009B42CD">
            <w:pPr>
              <w:pStyle w:val="Text5"/>
            </w:pPr>
          </w:p>
        </w:tc>
      </w:tr>
      <w:tr w:rsidR="009B42CD" w14:paraId="2D862139" w14:textId="77777777" w:rsidTr="009B42CD">
        <w:tc>
          <w:tcPr>
            <w:tcW w:w="1705" w:type="dxa"/>
          </w:tcPr>
          <w:p w14:paraId="281DD162" w14:textId="77777777" w:rsidR="009B42CD" w:rsidRDefault="009B42CD" w:rsidP="009B42CD">
            <w:pPr>
              <w:pStyle w:val="Text5"/>
            </w:pPr>
          </w:p>
        </w:tc>
        <w:tc>
          <w:tcPr>
            <w:tcW w:w="1705" w:type="dxa"/>
          </w:tcPr>
          <w:p w14:paraId="1AF65BB2" w14:textId="77777777" w:rsidR="009B42CD" w:rsidRDefault="009B42CD" w:rsidP="009B42CD">
            <w:pPr>
              <w:pStyle w:val="Text5"/>
            </w:pPr>
          </w:p>
        </w:tc>
        <w:tc>
          <w:tcPr>
            <w:tcW w:w="1705" w:type="dxa"/>
          </w:tcPr>
          <w:p w14:paraId="78286CE4" w14:textId="77777777" w:rsidR="009B42CD" w:rsidRDefault="009B42CD" w:rsidP="009B42CD">
            <w:pPr>
              <w:pStyle w:val="Text5"/>
            </w:pPr>
          </w:p>
        </w:tc>
        <w:tc>
          <w:tcPr>
            <w:tcW w:w="1706" w:type="dxa"/>
          </w:tcPr>
          <w:p w14:paraId="41E64DA1" w14:textId="77777777" w:rsidR="009B42CD" w:rsidRDefault="009B42CD" w:rsidP="009B42CD">
            <w:pPr>
              <w:pStyle w:val="Text5"/>
            </w:pPr>
          </w:p>
        </w:tc>
        <w:tc>
          <w:tcPr>
            <w:tcW w:w="1706" w:type="dxa"/>
          </w:tcPr>
          <w:p w14:paraId="3B3CFB6C" w14:textId="77777777" w:rsidR="009B42CD" w:rsidRDefault="009B42CD" w:rsidP="009B42CD">
            <w:pPr>
              <w:pStyle w:val="Text5"/>
            </w:pPr>
          </w:p>
        </w:tc>
      </w:tr>
      <w:tr w:rsidR="009B42CD" w14:paraId="3BEA6CE2" w14:textId="77777777" w:rsidTr="009B42CD">
        <w:tc>
          <w:tcPr>
            <w:tcW w:w="1705" w:type="dxa"/>
          </w:tcPr>
          <w:p w14:paraId="0DB54A06" w14:textId="77777777" w:rsidR="009B42CD" w:rsidRDefault="009B42CD" w:rsidP="009B42CD">
            <w:pPr>
              <w:pStyle w:val="Text5"/>
            </w:pPr>
          </w:p>
        </w:tc>
        <w:tc>
          <w:tcPr>
            <w:tcW w:w="1705" w:type="dxa"/>
          </w:tcPr>
          <w:p w14:paraId="7EE57223" w14:textId="77777777" w:rsidR="009B42CD" w:rsidRDefault="009B42CD" w:rsidP="009B42CD">
            <w:pPr>
              <w:pStyle w:val="Text5"/>
            </w:pPr>
          </w:p>
        </w:tc>
        <w:tc>
          <w:tcPr>
            <w:tcW w:w="1705" w:type="dxa"/>
          </w:tcPr>
          <w:p w14:paraId="43589E21" w14:textId="77777777" w:rsidR="009B42CD" w:rsidRDefault="009B42CD" w:rsidP="009B42CD">
            <w:pPr>
              <w:pStyle w:val="Text5"/>
            </w:pPr>
          </w:p>
        </w:tc>
        <w:tc>
          <w:tcPr>
            <w:tcW w:w="1706" w:type="dxa"/>
          </w:tcPr>
          <w:p w14:paraId="39B723BE" w14:textId="77777777" w:rsidR="009B42CD" w:rsidRDefault="009B42CD" w:rsidP="009B42CD">
            <w:pPr>
              <w:pStyle w:val="Text5"/>
            </w:pPr>
          </w:p>
        </w:tc>
        <w:tc>
          <w:tcPr>
            <w:tcW w:w="1706" w:type="dxa"/>
          </w:tcPr>
          <w:p w14:paraId="41E2FC00" w14:textId="77777777" w:rsidR="009B42CD" w:rsidRDefault="009B42CD" w:rsidP="009B42CD">
            <w:pPr>
              <w:pStyle w:val="Text5"/>
            </w:pPr>
          </w:p>
        </w:tc>
      </w:tr>
      <w:tr w:rsidR="009B42CD" w14:paraId="66C738C2" w14:textId="77777777" w:rsidTr="009B42CD">
        <w:tc>
          <w:tcPr>
            <w:tcW w:w="1705" w:type="dxa"/>
          </w:tcPr>
          <w:p w14:paraId="2B5FEE9F" w14:textId="77777777" w:rsidR="009B42CD" w:rsidRDefault="009B42CD" w:rsidP="009B42CD">
            <w:pPr>
              <w:pStyle w:val="Text5"/>
            </w:pPr>
          </w:p>
        </w:tc>
        <w:tc>
          <w:tcPr>
            <w:tcW w:w="1705" w:type="dxa"/>
          </w:tcPr>
          <w:p w14:paraId="1A521F68" w14:textId="77777777" w:rsidR="009B42CD" w:rsidRDefault="009B42CD" w:rsidP="009B42CD">
            <w:pPr>
              <w:pStyle w:val="Text5"/>
            </w:pPr>
          </w:p>
        </w:tc>
        <w:tc>
          <w:tcPr>
            <w:tcW w:w="1705" w:type="dxa"/>
          </w:tcPr>
          <w:p w14:paraId="5B8BA3DC" w14:textId="77777777" w:rsidR="009B42CD" w:rsidRDefault="009B42CD" w:rsidP="009B42CD">
            <w:pPr>
              <w:pStyle w:val="Text5"/>
            </w:pPr>
          </w:p>
        </w:tc>
        <w:tc>
          <w:tcPr>
            <w:tcW w:w="1706" w:type="dxa"/>
          </w:tcPr>
          <w:p w14:paraId="171A08EA" w14:textId="77777777" w:rsidR="009B42CD" w:rsidRDefault="009B42CD" w:rsidP="009B42CD">
            <w:pPr>
              <w:pStyle w:val="Text5"/>
            </w:pPr>
          </w:p>
        </w:tc>
        <w:tc>
          <w:tcPr>
            <w:tcW w:w="1706" w:type="dxa"/>
          </w:tcPr>
          <w:p w14:paraId="5CD4B240" w14:textId="77777777" w:rsidR="009B42CD" w:rsidRDefault="009B42CD" w:rsidP="009B42CD">
            <w:pPr>
              <w:pStyle w:val="Text5"/>
            </w:pPr>
          </w:p>
        </w:tc>
      </w:tr>
      <w:tr w:rsidR="009B42CD" w14:paraId="46539ACE" w14:textId="77777777" w:rsidTr="009B42CD">
        <w:tc>
          <w:tcPr>
            <w:tcW w:w="1705" w:type="dxa"/>
          </w:tcPr>
          <w:p w14:paraId="03D95FD1" w14:textId="77777777" w:rsidR="009B42CD" w:rsidRDefault="009B42CD" w:rsidP="009B42CD">
            <w:pPr>
              <w:pStyle w:val="Text5"/>
            </w:pPr>
          </w:p>
        </w:tc>
        <w:tc>
          <w:tcPr>
            <w:tcW w:w="1705" w:type="dxa"/>
          </w:tcPr>
          <w:p w14:paraId="453D99A3" w14:textId="77777777" w:rsidR="009B42CD" w:rsidRDefault="009B42CD" w:rsidP="009B42CD">
            <w:pPr>
              <w:pStyle w:val="Text5"/>
            </w:pPr>
          </w:p>
        </w:tc>
        <w:tc>
          <w:tcPr>
            <w:tcW w:w="1705" w:type="dxa"/>
          </w:tcPr>
          <w:p w14:paraId="673BCB58" w14:textId="77777777" w:rsidR="009B42CD" w:rsidRDefault="009B42CD" w:rsidP="009B42CD">
            <w:pPr>
              <w:pStyle w:val="Text5"/>
            </w:pPr>
          </w:p>
        </w:tc>
        <w:tc>
          <w:tcPr>
            <w:tcW w:w="1706" w:type="dxa"/>
          </w:tcPr>
          <w:p w14:paraId="7BF4D398" w14:textId="77777777" w:rsidR="009B42CD" w:rsidRDefault="009B42CD" w:rsidP="009B42CD">
            <w:pPr>
              <w:pStyle w:val="Text5"/>
            </w:pPr>
          </w:p>
        </w:tc>
        <w:tc>
          <w:tcPr>
            <w:tcW w:w="1706" w:type="dxa"/>
          </w:tcPr>
          <w:p w14:paraId="7A666C3F" w14:textId="77777777" w:rsidR="009B42CD" w:rsidRDefault="009B42CD" w:rsidP="009B42CD">
            <w:pPr>
              <w:pStyle w:val="Text5"/>
            </w:pPr>
          </w:p>
        </w:tc>
      </w:tr>
      <w:tr w:rsidR="009B42CD" w14:paraId="4033BCB6" w14:textId="77777777" w:rsidTr="009B42CD">
        <w:tc>
          <w:tcPr>
            <w:tcW w:w="1705" w:type="dxa"/>
          </w:tcPr>
          <w:p w14:paraId="1066BCA9" w14:textId="77777777" w:rsidR="009B42CD" w:rsidRDefault="009B42CD" w:rsidP="009B42CD">
            <w:pPr>
              <w:pStyle w:val="Text5"/>
            </w:pPr>
          </w:p>
        </w:tc>
        <w:tc>
          <w:tcPr>
            <w:tcW w:w="1705" w:type="dxa"/>
          </w:tcPr>
          <w:p w14:paraId="5060617B" w14:textId="77777777" w:rsidR="009B42CD" w:rsidRDefault="009B42CD" w:rsidP="009B42CD">
            <w:pPr>
              <w:pStyle w:val="Text5"/>
            </w:pPr>
          </w:p>
        </w:tc>
        <w:tc>
          <w:tcPr>
            <w:tcW w:w="1705" w:type="dxa"/>
          </w:tcPr>
          <w:p w14:paraId="1C888D78" w14:textId="77777777" w:rsidR="009B42CD" w:rsidRDefault="009B42CD" w:rsidP="009B42CD">
            <w:pPr>
              <w:pStyle w:val="Text5"/>
            </w:pPr>
          </w:p>
        </w:tc>
        <w:tc>
          <w:tcPr>
            <w:tcW w:w="1706" w:type="dxa"/>
          </w:tcPr>
          <w:p w14:paraId="3DA7E9A5" w14:textId="77777777" w:rsidR="009B42CD" w:rsidRDefault="009B42CD" w:rsidP="009B42CD">
            <w:pPr>
              <w:pStyle w:val="Text5"/>
            </w:pPr>
          </w:p>
        </w:tc>
        <w:tc>
          <w:tcPr>
            <w:tcW w:w="1706" w:type="dxa"/>
          </w:tcPr>
          <w:p w14:paraId="6DBB297E" w14:textId="77777777" w:rsidR="009B42CD" w:rsidRDefault="009B42CD" w:rsidP="009B42CD">
            <w:pPr>
              <w:pStyle w:val="Text5"/>
            </w:pPr>
          </w:p>
        </w:tc>
      </w:tr>
      <w:tr w:rsidR="009B42CD" w14:paraId="4D204750" w14:textId="77777777" w:rsidTr="009B42CD">
        <w:tc>
          <w:tcPr>
            <w:tcW w:w="1705" w:type="dxa"/>
          </w:tcPr>
          <w:p w14:paraId="1BDB685D" w14:textId="77777777" w:rsidR="009B42CD" w:rsidRDefault="009B42CD" w:rsidP="009B42CD">
            <w:pPr>
              <w:pStyle w:val="Text5"/>
            </w:pPr>
          </w:p>
        </w:tc>
        <w:tc>
          <w:tcPr>
            <w:tcW w:w="1705" w:type="dxa"/>
          </w:tcPr>
          <w:p w14:paraId="4B3F6DE2" w14:textId="77777777" w:rsidR="009B42CD" w:rsidRDefault="009B42CD" w:rsidP="009B42CD">
            <w:pPr>
              <w:pStyle w:val="Text5"/>
            </w:pPr>
          </w:p>
        </w:tc>
        <w:tc>
          <w:tcPr>
            <w:tcW w:w="1705" w:type="dxa"/>
          </w:tcPr>
          <w:p w14:paraId="5B67567C" w14:textId="77777777" w:rsidR="009B42CD" w:rsidRDefault="009B42CD" w:rsidP="009B42CD">
            <w:pPr>
              <w:pStyle w:val="Text5"/>
            </w:pPr>
          </w:p>
        </w:tc>
        <w:tc>
          <w:tcPr>
            <w:tcW w:w="1706" w:type="dxa"/>
          </w:tcPr>
          <w:p w14:paraId="266DB5A8" w14:textId="77777777" w:rsidR="009B42CD" w:rsidRDefault="009B42CD" w:rsidP="009B42CD">
            <w:pPr>
              <w:pStyle w:val="Text5"/>
            </w:pPr>
          </w:p>
        </w:tc>
        <w:tc>
          <w:tcPr>
            <w:tcW w:w="1706" w:type="dxa"/>
          </w:tcPr>
          <w:p w14:paraId="59DEA301" w14:textId="77777777" w:rsidR="009B42CD" w:rsidRDefault="009B42CD" w:rsidP="009B42CD">
            <w:pPr>
              <w:pStyle w:val="Text5"/>
            </w:pPr>
          </w:p>
        </w:tc>
      </w:tr>
      <w:tr w:rsidR="009B42CD" w14:paraId="4B8A7792" w14:textId="77777777" w:rsidTr="009B42CD">
        <w:tc>
          <w:tcPr>
            <w:tcW w:w="1705" w:type="dxa"/>
          </w:tcPr>
          <w:p w14:paraId="6A5C9BC1" w14:textId="77777777" w:rsidR="009B42CD" w:rsidRDefault="009B42CD" w:rsidP="009B42CD">
            <w:pPr>
              <w:pStyle w:val="Text5"/>
            </w:pPr>
          </w:p>
        </w:tc>
        <w:tc>
          <w:tcPr>
            <w:tcW w:w="1705" w:type="dxa"/>
          </w:tcPr>
          <w:p w14:paraId="7DD03731" w14:textId="77777777" w:rsidR="009B42CD" w:rsidRDefault="009B42CD" w:rsidP="009B42CD">
            <w:pPr>
              <w:pStyle w:val="Text5"/>
            </w:pPr>
          </w:p>
        </w:tc>
        <w:tc>
          <w:tcPr>
            <w:tcW w:w="1705" w:type="dxa"/>
          </w:tcPr>
          <w:p w14:paraId="37E24B36" w14:textId="77777777" w:rsidR="009B42CD" w:rsidRDefault="009B42CD" w:rsidP="009B42CD">
            <w:pPr>
              <w:pStyle w:val="Text5"/>
            </w:pPr>
          </w:p>
        </w:tc>
        <w:tc>
          <w:tcPr>
            <w:tcW w:w="1706" w:type="dxa"/>
          </w:tcPr>
          <w:p w14:paraId="7F6C2C8E" w14:textId="77777777" w:rsidR="009B42CD" w:rsidRDefault="009B42CD" w:rsidP="009B42CD">
            <w:pPr>
              <w:pStyle w:val="Text5"/>
            </w:pPr>
          </w:p>
        </w:tc>
        <w:tc>
          <w:tcPr>
            <w:tcW w:w="1706" w:type="dxa"/>
          </w:tcPr>
          <w:p w14:paraId="73F650E6" w14:textId="77777777" w:rsidR="009B42CD" w:rsidRDefault="009B42CD" w:rsidP="009B42CD">
            <w:pPr>
              <w:pStyle w:val="Text5"/>
            </w:pPr>
          </w:p>
        </w:tc>
      </w:tr>
      <w:tr w:rsidR="009B42CD" w14:paraId="179C75A1" w14:textId="77777777" w:rsidTr="009B42CD">
        <w:tc>
          <w:tcPr>
            <w:tcW w:w="1705" w:type="dxa"/>
          </w:tcPr>
          <w:p w14:paraId="1A1A0B29" w14:textId="77777777" w:rsidR="009B42CD" w:rsidRDefault="009B42CD" w:rsidP="009B42CD">
            <w:pPr>
              <w:pStyle w:val="Text5"/>
            </w:pPr>
          </w:p>
        </w:tc>
        <w:tc>
          <w:tcPr>
            <w:tcW w:w="1705" w:type="dxa"/>
          </w:tcPr>
          <w:p w14:paraId="742AE5AE" w14:textId="77777777" w:rsidR="009B42CD" w:rsidRDefault="009B42CD" w:rsidP="009B42CD">
            <w:pPr>
              <w:pStyle w:val="Text5"/>
            </w:pPr>
          </w:p>
        </w:tc>
        <w:tc>
          <w:tcPr>
            <w:tcW w:w="1705" w:type="dxa"/>
          </w:tcPr>
          <w:p w14:paraId="2CBA307C" w14:textId="77777777" w:rsidR="009B42CD" w:rsidRDefault="009B42CD" w:rsidP="009B42CD">
            <w:pPr>
              <w:pStyle w:val="Text5"/>
            </w:pPr>
          </w:p>
        </w:tc>
        <w:tc>
          <w:tcPr>
            <w:tcW w:w="1706" w:type="dxa"/>
          </w:tcPr>
          <w:p w14:paraId="7DE2CAA7" w14:textId="77777777" w:rsidR="009B42CD" w:rsidRDefault="009B42CD" w:rsidP="009B42CD">
            <w:pPr>
              <w:pStyle w:val="Text5"/>
            </w:pPr>
          </w:p>
        </w:tc>
        <w:tc>
          <w:tcPr>
            <w:tcW w:w="1706" w:type="dxa"/>
          </w:tcPr>
          <w:p w14:paraId="00855F0F" w14:textId="77777777" w:rsidR="009B42CD" w:rsidRDefault="009B42CD" w:rsidP="009B42CD">
            <w:pPr>
              <w:pStyle w:val="Text5"/>
            </w:pPr>
          </w:p>
        </w:tc>
      </w:tr>
      <w:tr w:rsidR="009B42CD" w14:paraId="08D06705" w14:textId="77777777" w:rsidTr="009B42CD">
        <w:tc>
          <w:tcPr>
            <w:tcW w:w="1705" w:type="dxa"/>
          </w:tcPr>
          <w:p w14:paraId="68595749" w14:textId="77777777" w:rsidR="009B42CD" w:rsidRDefault="009B42CD" w:rsidP="009B42CD">
            <w:pPr>
              <w:pStyle w:val="Text5"/>
            </w:pPr>
          </w:p>
        </w:tc>
        <w:tc>
          <w:tcPr>
            <w:tcW w:w="1705" w:type="dxa"/>
          </w:tcPr>
          <w:p w14:paraId="467680E5" w14:textId="77777777" w:rsidR="009B42CD" w:rsidRDefault="009B42CD" w:rsidP="009B42CD">
            <w:pPr>
              <w:pStyle w:val="Text5"/>
            </w:pPr>
          </w:p>
        </w:tc>
        <w:tc>
          <w:tcPr>
            <w:tcW w:w="1705" w:type="dxa"/>
          </w:tcPr>
          <w:p w14:paraId="4B3BAC9B" w14:textId="77777777" w:rsidR="009B42CD" w:rsidRDefault="009B42CD" w:rsidP="009B42CD">
            <w:pPr>
              <w:pStyle w:val="Text5"/>
            </w:pPr>
          </w:p>
        </w:tc>
        <w:tc>
          <w:tcPr>
            <w:tcW w:w="1706" w:type="dxa"/>
          </w:tcPr>
          <w:p w14:paraId="4B5980DD" w14:textId="77777777" w:rsidR="009B42CD" w:rsidRDefault="009B42CD" w:rsidP="009B42CD">
            <w:pPr>
              <w:pStyle w:val="Text5"/>
            </w:pPr>
          </w:p>
        </w:tc>
        <w:tc>
          <w:tcPr>
            <w:tcW w:w="1706" w:type="dxa"/>
          </w:tcPr>
          <w:p w14:paraId="43B16DDC" w14:textId="77777777" w:rsidR="009B42CD" w:rsidRDefault="009B42CD" w:rsidP="009B42CD">
            <w:pPr>
              <w:pStyle w:val="Text5"/>
            </w:pPr>
          </w:p>
        </w:tc>
      </w:tr>
      <w:tr w:rsidR="009B42CD" w14:paraId="302D5D91" w14:textId="77777777" w:rsidTr="009B42CD">
        <w:tc>
          <w:tcPr>
            <w:tcW w:w="1705" w:type="dxa"/>
          </w:tcPr>
          <w:p w14:paraId="3E0CD2FA" w14:textId="77777777" w:rsidR="009B42CD" w:rsidRDefault="009B42CD" w:rsidP="009B42CD">
            <w:pPr>
              <w:pStyle w:val="Text5"/>
            </w:pPr>
          </w:p>
        </w:tc>
        <w:tc>
          <w:tcPr>
            <w:tcW w:w="1705" w:type="dxa"/>
          </w:tcPr>
          <w:p w14:paraId="0D06A873" w14:textId="77777777" w:rsidR="009B42CD" w:rsidRDefault="009B42CD" w:rsidP="009B42CD">
            <w:pPr>
              <w:pStyle w:val="Text5"/>
            </w:pPr>
          </w:p>
        </w:tc>
        <w:tc>
          <w:tcPr>
            <w:tcW w:w="1705" w:type="dxa"/>
          </w:tcPr>
          <w:p w14:paraId="5378FF45" w14:textId="77777777" w:rsidR="009B42CD" w:rsidRDefault="009B42CD" w:rsidP="009B42CD">
            <w:pPr>
              <w:pStyle w:val="Text5"/>
            </w:pPr>
          </w:p>
        </w:tc>
        <w:tc>
          <w:tcPr>
            <w:tcW w:w="1706" w:type="dxa"/>
          </w:tcPr>
          <w:p w14:paraId="63E5DC72" w14:textId="77777777" w:rsidR="009B42CD" w:rsidRDefault="009B42CD" w:rsidP="009B42CD">
            <w:pPr>
              <w:pStyle w:val="Text5"/>
            </w:pPr>
          </w:p>
        </w:tc>
        <w:tc>
          <w:tcPr>
            <w:tcW w:w="1706" w:type="dxa"/>
          </w:tcPr>
          <w:p w14:paraId="0446EE37" w14:textId="77777777" w:rsidR="009B42CD" w:rsidRDefault="009B42CD" w:rsidP="009B42CD">
            <w:pPr>
              <w:pStyle w:val="Text5"/>
            </w:pPr>
          </w:p>
        </w:tc>
      </w:tr>
      <w:tr w:rsidR="009B42CD" w14:paraId="49671E6F" w14:textId="77777777" w:rsidTr="009B42CD">
        <w:tc>
          <w:tcPr>
            <w:tcW w:w="1705" w:type="dxa"/>
          </w:tcPr>
          <w:p w14:paraId="576B563F" w14:textId="77777777" w:rsidR="009B42CD" w:rsidRDefault="009B42CD" w:rsidP="009B42CD">
            <w:pPr>
              <w:pStyle w:val="Text5"/>
            </w:pPr>
          </w:p>
        </w:tc>
        <w:tc>
          <w:tcPr>
            <w:tcW w:w="1705" w:type="dxa"/>
          </w:tcPr>
          <w:p w14:paraId="4BD88F2B" w14:textId="77777777" w:rsidR="009B42CD" w:rsidRDefault="009B42CD" w:rsidP="009B42CD">
            <w:pPr>
              <w:pStyle w:val="Text5"/>
            </w:pPr>
          </w:p>
        </w:tc>
        <w:tc>
          <w:tcPr>
            <w:tcW w:w="1705" w:type="dxa"/>
          </w:tcPr>
          <w:p w14:paraId="4DF94E1F" w14:textId="77777777" w:rsidR="009B42CD" w:rsidRDefault="009B42CD" w:rsidP="009B42CD">
            <w:pPr>
              <w:pStyle w:val="Text5"/>
            </w:pPr>
          </w:p>
        </w:tc>
        <w:tc>
          <w:tcPr>
            <w:tcW w:w="1706" w:type="dxa"/>
          </w:tcPr>
          <w:p w14:paraId="7036CB82" w14:textId="77777777" w:rsidR="009B42CD" w:rsidRDefault="009B42CD" w:rsidP="009B42CD">
            <w:pPr>
              <w:pStyle w:val="Text5"/>
            </w:pPr>
          </w:p>
        </w:tc>
        <w:tc>
          <w:tcPr>
            <w:tcW w:w="1706" w:type="dxa"/>
          </w:tcPr>
          <w:p w14:paraId="012A28AD" w14:textId="77777777" w:rsidR="009B42CD" w:rsidRDefault="009B42CD" w:rsidP="009B42CD">
            <w:pPr>
              <w:pStyle w:val="Text5"/>
            </w:pPr>
          </w:p>
        </w:tc>
      </w:tr>
      <w:tr w:rsidR="009B42CD" w14:paraId="2C7C7550" w14:textId="77777777" w:rsidTr="009B42CD">
        <w:tc>
          <w:tcPr>
            <w:tcW w:w="1705" w:type="dxa"/>
          </w:tcPr>
          <w:p w14:paraId="14075AE6" w14:textId="77777777" w:rsidR="009B42CD" w:rsidRDefault="009B42CD" w:rsidP="009B42CD">
            <w:pPr>
              <w:pStyle w:val="Text5"/>
            </w:pPr>
          </w:p>
        </w:tc>
        <w:tc>
          <w:tcPr>
            <w:tcW w:w="1705" w:type="dxa"/>
          </w:tcPr>
          <w:p w14:paraId="7936EEEF" w14:textId="77777777" w:rsidR="009B42CD" w:rsidRDefault="009B42CD" w:rsidP="009B42CD">
            <w:pPr>
              <w:pStyle w:val="Text5"/>
            </w:pPr>
          </w:p>
        </w:tc>
        <w:tc>
          <w:tcPr>
            <w:tcW w:w="1705" w:type="dxa"/>
          </w:tcPr>
          <w:p w14:paraId="4B794EAB" w14:textId="77777777" w:rsidR="009B42CD" w:rsidRDefault="009B42CD" w:rsidP="009B42CD">
            <w:pPr>
              <w:pStyle w:val="Text5"/>
            </w:pPr>
          </w:p>
        </w:tc>
        <w:tc>
          <w:tcPr>
            <w:tcW w:w="1706" w:type="dxa"/>
          </w:tcPr>
          <w:p w14:paraId="07CBDC1A" w14:textId="77777777" w:rsidR="009B42CD" w:rsidRDefault="009B42CD" w:rsidP="009B42CD">
            <w:pPr>
              <w:pStyle w:val="Text5"/>
            </w:pPr>
          </w:p>
        </w:tc>
        <w:tc>
          <w:tcPr>
            <w:tcW w:w="1706" w:type="dxa"/>
          </w:tcPr>
          <w:p w14:paraId="32C78D17" w14:textId="77777777" w:rsidR="009B42CD" w:rsidRDefault="009B42CD" w:rsidP="009B42CD">
            <w:pPr>
              <w:pStyle w:val="Text5"/>
            </w:pPr>
          </w:p>
        </w:tc>
      </w:tr>
      <w:tr w:rsidR="009B42CD" w14:paraId="4DFF8988" w14:textId="77777777" w:rsidTr="009B42CD">
        <w:tc>
          <w:tcPr>
            <w:tcW w:w="1705" w:type="dxa"/>
          </w:tcPr>
          <w:p w14:paraId="3DAD3C41" w14:textId="77777777" w:rsidR="009B42CD" w:rsidRDefault="009B42CD" w:rsidP="009B42CD">
            <w:pPr>
              <w:pStyle w:val="Text5"/>
            </w:pPr>
          </w:p>
        </w:tc>
        <w:tc>
          <w:tcPr>
            <w:tcW w:w="1705" w:type="dxa"/>
          </w:tcPr>
          <w:p w14:paraId="39ED5A50" w14:textId="77777777" w:rsidR="009B42CD" w:rsidRDefault="009B42CD" w:rsidP="009B42CD">
            <w:pPr>
              <w:pStyle w:val="Text5"/>
            </w:pPr>
          </w:p>
        </w:tc>
        <w:tc>
          <w:tcPr>
            <w:tcW w:w="1705" w:type="dxa"/>
          </w:tcPr>
          <w:p w14:paraId="61AE7A97" w14:textId="77777777" w:rsidR="009B42CD" w:rsidRDefault="009B42CD" w:rsidP="009B42CD">
            <w:pPr>
              <w:pStyle w:val="Text5"/>
            </w:pPr>
          </w:p>
        </w:tc>
        <w:tc>
          <w:tcPr>
            <w:tcW w:w="1706" w:type="dxa"/>
          </w:tcPr>
          <w:p w14:paraId="7DA1D04A" w14:textId="77777777" w:rsidR="009B42CD" w:rsidRDefault="009B42CD" w:rsidP="009B42CD">
            <w:pPr>
              <w:pStyle w:val="Text5"/>
            </w:pPr>
          </w:p>
        </w:tc>
        <w:tc>
          <w:tcPr>
            <w:tcW w:w="1706" w:type="dxa"/>
          </w:tcPr>
          <w:p w14:paraId="43C09421" w14:textId="77777777" w:rsidR="009B42CD" w:rsidRDefault="009B42CD" w:rsidP="009B42CD">
            <w:pPr>
              <w:pStyle w:val="Text5"/>
            </w:pPr>
          </w:p>
        </w:tc>
      </w:tr>
    </w:tbl>
    <w:p w14:paraId="5F4C148D" w14:textId="77777777" w:rsidR="006F5028" w:rsidRPr="006F5028" w:rsidRDefault="006F5028" w:rsidP="009B42CD">
      <w:pPr>
        <w:pStyle w:val="Tabletext4a"/>
        <w:rPr>
          <w:lang w:val="en-US"/>
        </w:rPr>
      </w:pPr>
    </w:p>
    <w:p w14:paraId="04BD3F84" w14:textId="77777777" w:rsidR="00987069" w:rsidRPr="00987069" w:rsidRDefault="00987069" w:rsidP="00987069">
      <w:pPr>
        <w:pStyle w:val="Text5"/>
      </w:pPr>
      <w:bookmarkStart w:id="52" w:name="_Toc176508218"/>
    </w:p>
    <w:p w14:paraId="6B3A59B5" w14:textId="77777777" w:rsidR="00D90440" w:rsidRDefault="009371E5" w:rsidP="00987069">
      <w:pPr>
        <w:pStyle w:val="CaptionforTableUNITENcenter"/>
      </w:pPr>
      <w:r w:rsidRPr="009371E5">
        <w:lastRenderedPageBreak/>
        <w:t xml:space="preserve">Table </w:t>
      </w:r>
      <w:r w:rsidRPr="009371E5">
        <w:fldChar w:fldCharType="begin"/>
      </w:r>
      <w:r w:rsidRPr="009371E5">
        <w:instrText xml:space="preserve"> STYLEREF 1 \s </w:instrText>
      </w:r>
      <w:r w:rsidRPr="009371E5">
        <w:fldChar w:fldCharType="separate"/>
      </w:r>
      <w:r w:rsidR="00FB0CC6">
        <w:t>1</w:t>
      </w:r>
      <w:r w:rsidRPr="009371E5">
        <w:fldChar w:fldCharType="end"/>
      </w:r>
      <w:r w:rsidRPr="009371E5">
        <w:t>.</w:t>
      </w:r>
      <w:r w:rsidRPr="009371E5">
        <w:fldChar w:fldCharType="begin"/>
      </w:r>
      <w:r w:rsidRPr="009371E5">
        <w:instrText xml:space="preserve"> SEQ Table \* ARABIC \s 1 </w:instrText>
      </w:r>
      <w:r w:rsidRPr="009371E5">
        <w:fldChar w:fldCharType="separate"/>
      </w:r>
      <w:r w:rsidR="00FB0CC6">
        <w:t>4</w:t>
      </w:r>
      <w:r w:rsidRPr="009371E5">
        <w:fldChar w:fldCharType="end"/>
      </w:r>
      <w:r w:rsidRPr="009371E5">
        <w:t>: Sample of new table.</w:t>
      </w:r>
      <w:bookmarkEnd w:id="52"/>
    </w:p>
    <w:tbl>
      <w:tblPr>
        <w:tblStyle w:val="TableGrid"/>
        <w:tblW w:w="0" w:type="auto"/>
        <w:tblLook w:val="04A0" w:firstRow="1" w:lastRow="0" w:firstColumn="1" w:lastColumn="0" w:noHBand="0" w:noVBand="1"/>
      </w:tblPr>
      <w:tblGrid>
        <w:gridCol w:w="1188"/>
        <w:gridCol w:w="2842"/>
        <w:gridCol w:w="4178"/>
      </w:tblGrid>
      <w:tr w:rsidR="00D90440" w14:paraId="486B1225" w14:textId="77777777" w:rsidTr="00D90440">
        <w:tc>
          <w:tcPr>
            <w:tcW w:w="1188" w:type="dxa"/>
          </w:tcPr>
          <w:p w14:paraId="38905BC8" w14:textId="77777777" w:rsidR="00D90440" w:rsidRDefault="00D90440" w:rsidP="00CB6801">
            <w:pPr>
              <w:pStyle w:val="Tabletext4a"/>
            </w:pPr>
            <w:r>
              <w:t>No</w:t>
            </w:r>
          </w:p>
        </w:tc>
        <w:tc>
          <w:tcPr>
            <w:tcW w:w="2842" w:type="dxa"/>
          </w:tcPr>
          <w:p w14:paraId="151DD835" w14:textId="77777777" w:rsidR="00D90440" w:rsidRDefault="00D90440" w:rsidP="00CB6801">
            <w:pPr>
              <w:pStyle w:val="Tabletext4a"/>
            </w:pPr>
            <w:r>
              <w:t>Item 1</w:t>
            </w:r>
          </w:p>
        </w:tc>
        <w:tc>
          <w:tcPr>
            <w:tcW w:w="4178" w:type="dxa"/>
          </w:tcPr>
          <w:p w14:paraId="34FC26D9" w14:textId="77777777" w:rsidR="00D90440" w:rsidRDefault="00D90440" w:rsidP="00CB6801">
            <w:pPr>
              <w:pStyle w:val="Tabletext4a"/>
            </w:pPr>
            <w:r>
              <w:t>Item 2</w:t>
            </w:r>
          </w:p>
        </w:tc>
      </w:tr>
      <w:tr w:rsidR="00D90440" w14:paraId="3FE32A7F" w14:textId="77777777" w:rsidTr="00D90440">
        <w:tc>
          <w:tcPr>
            <w:tcW w:w="1188" w:type="dxa"/>
          </w:tcPr>
          <w:p w14:paraId="4EA401F0" w14:textId="77777777" w:rsidR="00D90440" w:rsidRDefault="00D90440" w:rsidP="00CB6801">
            <w:pPr>
              <w:pStyle w:val="Tabletext4a"/>
            </w:pPr>
            <w:r>
              <w:t>1</w:t>
            </w:r>
          </w:p>
        </w:tc>
        <w:tc>
          <w:tcPr>
            <w:tcW w:w="2842" w:type="dxa"/>
          </w:tcPr>
          <w:p w14:paraId="04EB2EA1" w14:textId="77777777" w:rsidR="00D90440" w:rsidRDefault="00D90440" w:rsidP="00CB6801">
            <w:pPr>
              <w:pStyle w:val="Tabletext4a"/>
            </w:pPr>
            <w:r>
              <w:t>On the Insert tab, the galleries include items that are designed to coordinate with the overall look of your document.</w:t>
            </w:r>
          </w:p>
        </w:tc>
        <w:tc>
          <w:tcPr>
            <w:tcW w:w="4178" w:type="dxa"/>
          </w:tcPr>
          <w:p w14:paraId="4D68932E" w14:textId="77777777" w:rsidR="00D90440" w:rsidRDefault="00D90440" w:rsidP="00CB6801">
            <w:pPr>
              <w:pStyle w:val="Tabletext4a"/>
            </w:pPr>
            <w:r>
              <w:t>On the Insert tab, the galleries include items that are designed to coordinate with the overall look of your document.</w:t>
            </w:r>
          </w:p>
        </w:tc>
      </w:tr>
      <w:tr w:rsidR="00D90440" w14:paraId="4F6C8470" w14:textId="77777777" w:rsidTr="00D90440">
        <w:tc>
          <w:tcPr>
            <w:tcW w:w="1188" w:type="dxa"/>
          </w:tcPr>
          <w:p w14:paraId="08E21B5D" w14:textId="77777777" w:rsidR="00D90440" w:rsidRDefault="00D90440" w:rsidP="00CB6801">
            <w:pPr>
              <w:pStyle w:val="Tabletext4a"/>
            </w:pPr>
            <w:r>
              <w:t>2</w:t>
            </w:r>
          </w:p>
        </w:tc>
        <w:tc>
          <w:tcPr>
            <w:tcW w:w="2842" w:type="dxa"/>
          </w:tcPr>
          <w:p w14:paraId="65406E5D" w14:textId="77777777" w:rsidR="00D90440" w:rsidRDefault="00D90440" w:rsidP="00CB6801">
            <w:pPr>
              <w:pStyle w:val="Tabletext4a"/>
            </w:pPr>
            <w:r>
              <w:t>You can use these galleries to insert tables, headers, footers, lists, cover pages, and other document building blocks.</w:t>
            </w:r>
          </w:p>
        </w:tc>
        <w:tc>
          <w:tcPr>
            <w:tcW w:w="4178" w:type="dxa"/>
          </w:tcPr>
          <w:p w14:paraId="73D6CCBC" w14:textId="77777777" w:rsidR="00D90440" w:rsidRDefault="00D90440" w:rsidP="00CB6801">
            <w:pPr>
              <w:pStyle w:val="Tabletext4a"/>
            </w:pPr>
            <w:r>
              <w:t>You can use these galleries to insert tables, headers, footers, lists, cover pages, and other document building blocks.</w:t>
            </w:r>
          </w:p>
          <w:p w14:paraId="1279382B" w14:textId="77777777" w:rsidR="00D90440" w:rsidRDefault="00D90440" w:rsidP="00CB6801">
            <w:pPr>
              <w:pStyle w:val="Tabletext4a"/>
            </w:pPr>
          </w:p>
        </w:tc>
      </w:tr>
      <w:tr w:rsidR="00D90440" w14:paraId="1AFE1ED4" w14:textId="77777777" w:rsidTr="00D90440">
        <w:tc>
          <w:tcPr>
            <w:tcW w:w="1188" w:type="dxa"/>
          </w:tcPr>
          <w:p w14:paraId="1121AD15" w14:textId="77777777" w:rsidR="00D90440" w:rsidRDefault="00D90440" w:rsidP="00CB6801">
            <w:pPr>
              <w:pStyle w:val="Tabletext4a"/>
            </w:pPr>
            <w:r>
              <w:t>3</w:t>
            </w:r>
          </w:p>
        </w:tc>
        <w:tc>
          <w:tcPr>
            <w:tcW w:w="2842" w:type="dxa"/>
          </w:tcPr>
          <w:p w14:paraId="53F9C3C9" w14:textId="77777777" w:rsidR="00D90440" w:rsidRDefault="00D90440" w:rsidP="00CB6801">
            <w:pPr>
              <w:pStyle w:val="Tabletext4a"/>
            </w:pPr>
            <w:r>
              <w:t>When you create pictures, charts, or diagrams, they also coordinate with your current document look.</w:t>
            </w:r>
          </w:p>
          <w:p w14:paraId="2FD8E8F6" w14:textId="77777777" w:rsidR="00D90440" w:rsidRDefault="00D90440" w:rsidP="00CB6801">
            <w:pPr>
              <w:pStyle w:val="Tabletext4a"/>
            </w:pPr>
          </w:p>
        </w:tc>
        <w:tc>
          <w:tcPr>
            <w:tcW w:w="4178" w:type="dxa"/>
          </w:tcPr>
          <w:p w14:paraId="2F6DF145" w14:textId="77777777" w:rsidR="00D90440" w:rsidRDefault="00D90440" w:rsidP="00CB6801">
            <w:pPr>
              <w:pStyle w:val="Tabletext4a"/>
            </w:pPr>
            <w:r>
              <w:t>You can easily change the formatting of selected text in the document text by choosing a look for the selected text from the Quick Styles gallery on the Home tab.</w:t>
            </w:r>
          </w:p>
          <w:p w14:paraId="27CDBDFB" w14:textId="77777777" w:rsidR="00D90440" w:rsidRDefault="00D90440" w:rsidP="00CB6801">
            <w:pPr>
              <w:pStyle w:val="Tabletext4a"/>
            </w:pPr>
          </w:p>
        </w:tc>
      </w:tr>
    </w:tbl>
    <w:p w14:paraId="21F159EC" w14:textId="77777777" w:rsidR="00D90440" w:rsidRDefault="00D90440" w:rsidP="0083280C"/>
    <w:p w14:paraId="43138156" w14:textId="77777777" w:rsidR="00D90440" w:rsidRDefault="00D90440" w:rsidP="0083280C"/>
    <w:p w14:paraId="5E558879" w14:textId="77777777" w:rsidR="00A939D6" w:rsidRDefault="00A939D6" w:rsidP="0083280C"/>
    <w:p w14:paraId="126167B2" w14:textId="77777777" w:rsidR="00B470DD" w:rsidRDefault="00746DEC" w:rsidP="00746DEC">
      <w:pPr>
        <w:pStyle w:val="Heading2"/>
      </w:pPr>
      <w:r>
        <w:t>Project benefit</w:t>
      </w:r>
    </w:p>
    <w:p w14:paraId="3DD3D40F" w14:textId="77777777" w:rsidR="00746DEC" w:rsidRDefault="00746DEC" w:rsidP="00746DEC"/>
    <w:p w14:paraId="027B065D" w14:textId="77777777" w:rsidR="00746DEC" w:rsidRPr="00746DEC" w:rsidRDefault="0069280F" w:rsidP="0069280F">
      <w:pPr>
        <w:pStyle w:val="Heading2"/>
        <w:sectPr w:rsidR="00746DEC" w:rsidRPr="00746DEC" w:rsidSect="00BA1AFE">
          <w:pgSz w:w="11906" w:h="16838"/>
          <w:pgMar w:top="1440" w:right="1440" w:bottom="1440" w:left="2155" w:header="709" w:footer="431" w:gutter="0"/>
          <w:cols w:space="708"/>
          <w:docGrid w:linePitch="360"/>
        </w:sectPr>
      </w:pPr>
      <w:r>
        <w:t>Gant Chart</w:t>
      </w:r>
    </w:p>
    <w:p w14:paraId="44AFD921" w14:textId="77777777" w:rsidR="00986F92" w:rsidRDefault="0083280C" w:rsidP="00BA1AFE">
      <w:pPr>
        <w:pStyle w:val="Heading1"/>
      </w:pPr>
      <w:r>
        <w:lastRenderedPageBreak/>
        <w:br/>
      </w:r>
      <w:r>
        <w:br/>
      </w:r>
      <w:bookmarkStart w:id="53" w:name="_Toc510682718"/>
      <w:bookmarkStart w:id="54" w:name="_Toc176736518"/>
      <w:r w:rsidR="00EB328C">
        <w:t>LITERATURE REVIEW</w:t>
      </w:r>
      <w:bookmarkEnd w:id="53"/>
      <w:bookmarkEnd w:id="54"/>
    </w:p>
    <w:p w14:paraId="29299B70" w14:textId="77777777" w:rsidR="00986F92" w:rsidRDefault="00C3012B" w:rsidP="005D3810">
      <w:pPr>
        <w:pStyle w:val="Heading2"/>
      </w:pPr>
      <w:bookmarkStart w:id="55" w:name="_Toc510682719"/>
      <w:bookmarkStart w:id="56" w:name="_Toc176736519"/>
      <w:r w:rsidRPr="00FA79EC">
        <w:t>Heading</w:t>
      </w:r>
      <w:r>
        <w:t xml:space="preserve"> 1</w:t>
      </w:r>
      <w:bookmarkEnd w:id="55"/>
      <w:bookmarkEnd w:id="56"/>
    </w:p>
    <w:p w14:paraId="3C3CD701" w14:textId="77777777" w:rsidR="00256BEB" w:rsidRDefault="00256BEB" w:rsidP="001F6D65">
      <w:pPr>
        <w:pStyle w:val="UNITENParagraph"/>
      </w:pPr>
      <w:r>
        <w:t xml:space="preserve">Heading 1 is used for chapter naming. In this template, it is called </w:t>
      </w:r>
      <w:r w:rsidR="00D57D58">
        <w:rPr>
          <w:i/>
        </w:rPr>
        <w:t xml:space="preserve">Heading 1, </w:t>
      </w:r>
      <w:r w:rsidR="007F24CA">
        <w:rPr>
          <w:i/>
        </w:rPr>
        <w:t>UNITEN</w:t>
      </w:r>
      <w:r w:rsidRPr="00EC2CE4">
        <w:rPr>
          <w:i/>
        </w:rPr>
        <w:t xml:space="preserve"> Chapter Title</w:t>
      </w:r>
      <w:r>
        <w:t>. In most cases, thesis will have around five to seven chapters.</w:t>
      </w:r>
    </w:p>
    <w:p w14:paraId="05110780" w14:textId="77777777" w:rsidR="00256BEB" w:rsidRDefault="00256BEB" w:rsidP="005D3810">
      <w:pPr>
        <w:pStyle w:val="Heading2"/>
      </w:pPr>
      <w:bookmarkStart w:id="57" w:name="_Toc510682720"/>
      <w:bookmarkStart w:id="58" w:name="_Toc176736520"/>
      <w:r>
        <w:t>Heading 2</w:t>
      </w:r>
      <w:bookmarkEnd w:id="57"/>
      <w:bookmarkEnd w:id="58"/>
    </w:p>
    <w:p w14:paraId="79596D92" w14:textId="77777777" w:rsidR="00256BEB" w:rsidRDefault="00256BEB" w:rsidP="001F6D65">
      <w:pPr>
        <w:pStyle w:val="UNITENParagraph"/>
      </w:pPr>
      <w:r>
        <w:t xml:space="preserve">The styles used for this subchapter 2.2 is </w:t>
      </w:r>
      <w:r w:rsidRPr="00EC2CE4">
        <w:rPr>
          <w:i/>
        </w:rPr>
        <w:t xml:space="preserve">Heading 2, </w:t>
      </w:r>
      <w:r w:rsidR="007F24CA">
        <w:rPr>
          <w:i/>
        </w:rPr>
        <w:t>UNITEN</w:t>
      </w:r>
      <w:r w:rsidRPr="00EC2CE4">
        <w:rPr>
          <w:i/>
        </w:rPr>
        <w:t xml:space="preserve"> Level 2</w:t>
      </w:r>
      <w:r>
        <w:t>.</w:t>
      </w:r>
    </w:p>
    <w:p w14:paraId="76CD8374" w14:textId="77777777" w:rsidR="00256BEB" w:rsidRDefault="00256BEB" w:rsidP="001F6D65">
      <w:pPr>
        <w:pStyle w:val="Heading3"/>
        <w:spacing w:after="240"/>
      </w:pPr>
      <w:bookmarkStart w:id="59" w:name="_Toc510682721"/>
      <w:bookmarkStart w:id="60" w:name="_Toc176736521"/>
      <w:r w:rsidRPr="00FA79EC">
        <w:t>Heading</w:t>
      </w:r>
      <w:r>
        <w:t xml:space="preserve"> 3</w:t>
      </w:r>
      <w:bookmarkEnd w:id="59"/>
      <w:bookmarkEnd w:id="60"/>
    </w:p>
    <w:p w14:paraId="4538FE70" w14:textId="77777777" w:rsidR="00256BEB" w:rsidRDefault="00256BEB" w:rsidP="001F6D65">
      <w:pPr>
        <w:pStyle w:val="UNITENParagraph"/>
      </w:pPr>
      <w:r>
        <w:t xml:space="preserve">The heading for Subchapter 2.2.1 is formatted with </w:t>
      </w:r>
      <w:r w:rsidRPr="00EC2CE4">
        <w:rPr>
          <w:i/>
        </w:rPr>
        <w:t xml:space="preserve">Heading 3, </w:t>
      </w:r>
      <w:r w:rsidR="007F24CA">
        <w:rPr>
          <w:i/>
        </w:rPr>
        <w:t>UNITEN</w:t>
      </w:r>
      <w:r w:rsidRPr="00EC2CE4">
        <w:rPr>
          <w:i/>
        </w:rPr>
        <w:t xml:space="preserve"> Level 3</w:t>
      </w:r>
      <w:r>
        <w:t>.</w:t>
      </w:r>
    </w:p>
    <w:p w14:paraId="3685EDEC" w14:textId="77777777" w:rsidR="00C55531" w:rsidRDefault="00C55531" w:rsidP="001F6D65">
      <w:pPr>
        <w:pStyle w:val="Heading3"/>
        <w:spacing w:after="240"/>
      </w:pPr>
      <w:bookmarkStart w:id="61" w:name="_Toc512845402"/>
      <w:bookmarkStart w:id="62" w:name="_Toc176736522"/>
      <w:r>
        <w:t>Heading 3</w:t>
      </w:r>
      <w:bookmarkEnd w:id="61"/>
      <w:r>
        <w:t>a</w:t>
      </w:r>
      <w:bookmarkEnd w:id="62"/>
    </w:p>
    <w:p w14:paraId="4B054B67" w14:textId="77777777" w:rsidR="00C726A9" w:rsidRDefault="00C726A9" w:rsidP="001F6D65">
      <w:pPr>
        <w:pStyle w:val="UNITENParagraph"/>
      </w:pPr>
      <w:r>
        <w:t>Video provides a powerful way to help you prove your point. When you click Online Video, you can paste in the embed code for the video you want to add. You can also type a keyword to search online for the video that best fits your document.</w:t>
      </w:r>
    </w:p>
    <w:p w14:paraId="252A9200" w14:textId="77777777" w:rsidR="0059135B" w:rsidRDefault="0059135B" w:rsidP="00C726A9"/>
    <w:p w14:paraId="6D2FCCD5" w14:textId="77777777" w:rsidR="0059135B" w:rsidRDefault="0059135B" w:rsidP="00C726A9"/>
    <w:p w14:paraId="5DD2087B" w14:textId="77777777" w:rsidR="0059135B" w:rsidRDefault="0059135B" w:rsidP="00C726A9"/>
    <w:p w14:paraId="5D9C2F53" w14:textId="77777777" w:rsidR="0059135B" w:rsidRDefault="0059135B" w:rsidP="00C726A9">
      <w:pPr>
        <w:sectPr w:rsidR="0059135B" w:rsidSect="00B660FD">
          <w:pgSz w:w="11906" w:h="16838"/>
          <w:pgMar w:top="1440" w:right="1440" w:bottom="1440" w:left="1985" w:header="706" w:footer="432" w:gutter="0"/>
          <w:cols w:space="708"/>
          <w:docGrid w:linePitch="360"/>
        </w:sectPr>
      </w:pPr>
    </w:p>
    <w:p w14:paraId="4BD0586C" w14:textId="77777777" w:rsidR="00C726A9" w:rsidRPr="00DD57AC" w:rsidRDefault="00C726A9" w:rsidP="00DD57A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11"/>
        <w:gridCol w:w="4111"/>
        <w:gridCol w:w="3998"/>
      </w:tblGrid>
      <w:tr w:rsidR="005D21DD" w:rsidRPr="005D21DD" w14:paraId="28FDFBEF" w14:textId="77777777" w:rsidTr="00CB6801">
        <w:trPr>
          <w:jc w:val="center"/>
        </w:trPr>
        <w:tc>
          <w:tcPr>
            <w:tcW w:w="4111" w:type="dxa"/>
          </w:tcPr>
          <w:p w14:paraId="12DCF5D6"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5B87C3FC" wp14:editId="02768553">
                  <wp:extent cx="2374900" cy="1774190"/>
                  <wp:effectExtent l="0" t="0" r="0" b="0"/>
                  <wp:docPr id="1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3"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41CFDAF9"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PCR models -SPXY</w:t>
            </w:r>
          </w:p>
        </w:tc>
        <w:tc>
          <w:tcPr>
            <w:tcW w:w="4111" w:type="dxa"/>
          </w:tcPr>
          <w:p w14:paraId="5E106031"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17E56E69" wp14:editId="57C980E5">
                  <wp:extent cx="2374900" cy="1774190"/>
                  <wp:effectExtent l="0" t="0" r="0" b="0"/>
                  <wp:docPr id="1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4"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35471A8F"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PCR models - KS</w:t>
            </w:r>
          </w:p>
        </w:tc>
        <w:tc>
          <w:tcPr>
            <w:tcW w:w="3998" w:type="dxa"/>
          </w:tcPr>
          <w:p w14:paraId="03D2A2DD" w14:textId="77777777" w:rsidR="005D21DD" w:rsidRPr="005D21DD" w:rsidRDefault="005D21DD" w:rsidP="005D21DD">
            <w:pPr>
              <w:spacing w:line="480" w:lineRule="auto"/>
              <w:jc w:val="both"/>
              <w:rPr>
                <w:rFonts w:eastAsia="Times New Roman" w:cs="Times New Roman"/>
                <w:noProof/>
                <w:sz w:val="24"/>
                <w:szCs w:val="24"/>
                <w:lang w:val="en-GB" w:eastAsia="en-GB"/>
              </w:rPr>
            </w:pPr>
            <w:r w:rsidRPr="005D21DD">
              <w:rPr>
                <w:rFonts w:eastAsia="Times New Roman" w:cs="Times New Roman"/>
                <w:noProof/>
                <w:sz w:val="24"/>
                <w:szCs w:val="24"/>
                <w:lang w:val="en-US"/>
              </w:rPr>
              <w:drawing>
                <wp:inline distT="0" distB="0" distL="0" distR="0" wp14:anchorId="6862BE5C" wp14:editId="2F2DC237">
                  <wp:extent cx="2374900" cy="1774190"/>
                  <wp:effectExtent l="0" t="0" r="0" b="0"/>
                  <wp:docPr id="1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5"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42BEB3A1" w14:textId="77777777" w:rsidR="005D21DD" w:rsidRPr="005D21DD" w:rsidRDefault="005D21DD" w:rsidP="005D21DD">
            <w:pPr>
              <w:numPr>
                <w:ilvl w:val="0"/>
                <w:numId w:val="3"/>
              </w:numPr>
              <w:spacing w:line="480" w:lineRule="auto"/>
              <w:contextualSpacing/>
              <w:jc w:val="both"/>
              <w:rPr>
                <w:rFonts w:eastAsia="SimSun" w:cs="Times New Roman"/>
                <w:noProof/>
                <w:sz w:val="24"/>
                <w:szCs w:val="24"/>
                <w:lang w:val="en-GB" w:eastAsia="zh-CN"/>
              </w:rPr>
            </w:pPr>
            <w:r w:rsidRPr="005D21DD">
              <w:rPr>
                <w:rFonts w:eastAsia="SimSun" w:cs="Times New Roman"/>
                <w:noProof/>
                <w:sz w:val="24"/>
                <w:szCs w:val="24"/>
                <w:lang w:val="en-GB" w:eastAsia="zh-CN"/>
              </w:rPr>
              <w:t>PCR-models - Duplex</w:t>
            </w:r>
          </w:p>
        </w:tc>
      </w:tr>
      <w:tr w:rsidR="005D21DD" w:rsidRPr="005D21DD" w14:paraId="1AC692D6" w14:textId="77777777" w:rsidTr="00CB6801">
        <w:trPr>
          <w:jc w:val="center"/>
        </w:trPr>
        <w:tc>
          <w:tcPr>
            <w:tcW w:w="4111" w:type="dxa"/>
          </w:tcPr>
          <w:p w14:paraId="32B6CE80"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098075F3" wp14:editId="2039A713">
                  <wp:extent cx="2374900" cy="1774190"/>
                  <wp:effectExtent l="0" t="0" r="0" b="0"/>
                  <wp:docPr id="15"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6"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2A1CD3B3"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 SPXY</w:t>
            </w:r>
          </w:p>
        </w:tc>
        <w:tc>
          <w:tcPr>
            <w:tcW w:w="4111" w:type="dxa"/>
          </w:tcPr>
          <w:p w14:paraId="2EF253A5"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5ECB356E" wp14:editId="34CD9946">
                  <wp:extent cx="2374900" cy="1774190"/>
                  <wp:effectExtent l="0" t="0" r="0" b="0"/>
                  <wp:docPr id="1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7"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217F9DB6"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 KS</w:t>
            </w:r>
          </w:p>
        </w:tc>
        <w:tc>
          <w:tcPr>
            <w:tcW w:w="3998" w:type="dxa"/>
          </w:tcPr>
          <w:p w14:paraId="37D20E82"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4E7DE3E0" wp14:editId="4E9BF339">
                  <wp:extent cx="2374900" cy="1774190"/>
                  <wp:effectExtent l="0" t="0" r="0" b="0"/>
                  <wp:docPr id="18"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8"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10835E55"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Duplex</w:t>
            </w:r>
          </w:p>
        </w:tc>
      </w:tr>
    </w:tbl>
    <w:p w14:paraId="4EFBD8CF" w14:textId="77777777" w:rsidR="005D21DD" w:rsidRPr="005D21DD" w:rsidRDefault="005D21DD" w:rsidP="006E23B4">
      <w:pPr>
        <w:pStyle w:val="CaptionforFigureUNITEN"/>
      </w:pPr>
      <w:bookmarkStart w:id="63" w:name="_Ref282898069"/>
      <w:bookmarkStart w:id="64" w:name="_Toc283591094"/>
      <w:bookmarkStart w:id="65" w:name="_Toc283591102"/>
      <w:bookmarkStart w:id="66" w:name="_Toc283592776"/>
      <w:bookmarkStart w:id="67" w:name="_Toc283592807"/>
      <w:bookmarkStart w:id="68" w:name="_Toc285404342"/>
      <w:bookmarkStart w:id="69" w:name="_Toc285451495"/>
      <w:bookmarkStart w:id="70" w:name="_Toc286417130"/>
      <w:bookmarkStart w:id="71" w:name="_Toc462667896"/>
      <w:bookmarkStart w:id="72" w:name="_Toc176508230"/>
      <w:r w:rsidRPr="005D21DD">
        <w:rPr>
          <w:rFonts w:eastAsia="Times New Roman"/>
          <w:lang w:eastAsia="en-GB"/>
        </w:rPr>
        <w:t xml:space="preserve">Figure </w:t>
      </w:r>
      <w:r w:rsidR="009E16E8">
        <w:rPr>
          <w:rFonts w:eastAsia="Times New Roman"/>
          <w:lang w:eastAsia="en-GB"/>
        </w:rPr>
        <w:fldChar w:fldCharType="begin"/>
      </w:r>
      <w:r w:rsidR="009E16E8">
        <w:rPr>
          <w:rFonts w:eastAsia="Times New Roman"/>
          <w:lang w:eastAsia="en-GB"/>
        </w:rPr>
        <w:instrText xml:space="preserve"> STYLEREF 1 \s </w:instrText>
      </w:r>
      <w:r w:rsidR="009E16E8">
        <w:rPr>
          <w:rFonts w:eastAsia="Times New Roman"/>
          <w:lang w:eastAsia="en-GB"/>
        </w:rPr>
        <w:fldChar w:fldCharType="separate"/>
      </w:r>
      <w:r w:rsidR="00FB0CC6">
        <w:rPr>
          <w:rFonts w:eastAsia="Times New Roman"/>
          <w:lang w:eastAsia="en-GB"/>
        </w:rPr>
        <w:t>2</w:t>
      </w:r>
      <w:r w:rsidR="009E16E8">
        <w:rPr>
          <w:rFonts w:eastAsia="Times New Roman"/>
          <w:lang w:eastAsia="en-GB"/>
        </w:rPr>
        <w:fldChar w:fldCharType="end"/>
      </w:r>
      <w:r w:rsidR="009E16E8">
        <w:rPr>
          <w:rFonts w:eastAsia="Times New Roman"/>
          <w:lang w:eastAsia="en-GB"/>
        </w:rPr>
        <w:t>.</w:t>
      </w:r>
      <w:r w:rsidR="009E16E8">
        <w:rPr>
          <w:rFonts w:eastAsia="Times New Roman"/>
          <w:lang w:eastAsia="en-GB"/>
        </w:rPr>
        <w:fldChar w:fldCharType="begin"/>
      </w:r>
      <w:r w:rsidR="009E16E8">
        <w:rPr>
          <w:rFonts w:eastAsia="Times New Roman"/>
          <w:lang w:eastAsia="en-GB"/>
        </w:rPr>
        <w:instrText xml:space="preserve"> SEQ Figure \* ARABIC \s 1 </w:instrText>
      </w:r>
      <w:r w:rsidR="009E16E8">
        <w:rPr>
          <w:rFonts w:eastAsia="Times New Roman"/>
          <w:lang w:eastAsia="en-GB"/>
        </w:rPr>
        <w:fldChar w:fldCharType="separate"/>
      </w:r>
      <w:r w:rsidR="00FB0CC6">
        <w:rPr>
          <w:rFonts w:eastAsia="Times New Roman"/>
          <w:lang w:eastAsia="en-GB"/>
        </w:rPr>
        <w:t>1</w:t>
      </w:r>
      <w:r w:rsidR="009E16E8">
        <w:rPr>
          <w:rFonts w:eastAsia="Times New Roman"/>
          <w:lang w:eastAsia="en-GB"/>
        </w:rPr>
        <w:fldChar w:fldCharType="end"/>
      </w:r>
      <w:bookmarkEnd w:id="63"/>
      <w:r w:rsidRPr="005D21DD">
        <w:rPr>
          <w:rFonts w:eastAsia="Times New Roman"/>
          <w:lang w:eastAsia="en-GB"/>
        </w:rPr>
        <w:t xml:space="preserve">: The RMSE plot for PLS and PCR models by using all descriptors on the three data split </w:t>
      </w:r>
      <w:bookmarkEnd w:id="64"/>
      <w:bookmarkEnd w:id="65"/>
      <w:bookmarkEnd w:id="66"/>
      <w:bookmarkEnd w:id="67"/>
      <w:bookmarkEnd w:id="68"/>
      <w:r w:rsidRPr="005D21DD">
        <w:rPr>
          <w:rFonts w:eastAsia="Times New Roman"/>
          <w:lang w:eastAsia="en-GB"/>
        </w:rPr>
        <w:t>methods.</w:t>
      </w:r>
      <w:bookmarkEnd w:id="69"/>
      <w:bookmarkEnd w:id="70"/>
      <w:bookmarkEnd w:id="71"/>
      <w:bookmarkEnd w:id="72"/>
    </w:p>
    <w:p w14:paraId="2EB95877" w14:textId="77777777" w:rsidR="0059135B" w:rsidRDefault="0059135B" w:rsidP="00C726A9">
      <w:pPr>
        <w:sectPr w:rsidR="0059135B" w:rsidSect="0059135B">
          <w:pgSz w:w="16838" w:h="11906" w:orient="landscape"/>
          <w:pgMar w:top="1440" w:right="1440" w:bottom="1985" w:left="1440" w:header="706" w:footer="432" w:gutter="0"/>
          <w:cols w:space="708"/>
          <w:docGrid w:linePitch="360"/>
        </w:sectPr>
      </w:pPr>
    </w:p>
    <w:p w14:paraId="178389DA" w14:textId="77777777" w:rsidR="00C55531" w:rsidRDefault="00C55531" w:rsidP="001F6D65">
      <w:pPr>
        <w:pStyle w:val="Heading3"/>
        <w:spacing w:after="240"/>
      </w:pPr>
      <w:bookmarkStart w:id="73" w:name="_Toc176736523"/>
      <w:r>
        <w:lastRenderedPageBreak/>
        <w:t>Heading 3b</w:t>
      </w:r>
      <w:bookmarkEnd w:id="73"/>
    </w:p>
    <w:p w14:paraId="2C4C21A6" w14:textId="77777777" w:rsidR="00500BC6" w:rsidRDefault="00500BC6" w:rsidP="001F6D65">
      <w:pPr>
        <w:pStyle w:val="UNITENParagrap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FB3B2A5" w14:textId="77777777" w:rsidR="00C55531" w:rsidRDefault="00500BC6" w:rsidP="007A3D96">
      <w:pPr>
        <w:pStyle w:val="UNITENParagraph2"/>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BD95FE0" w14:textId="77777777" w:rsidR="00500BC6" w:rsidRDefault="00CA641B" w:rsidP="00CA641B">
      <w:pPr>
        <w:jc w:val="center"/>
      </w:pPr>
      <w:r>
        <w:rPr>
          <w:noProof/>
          <w:lang w:val="en-US"/>
        </w:rPr>
        <w:drawing>
          <wp:inline distT="0" distB="0" distL="0" distR="0" wp14:anchorId="4FCEAC4B" wp14:editId="46B4AA3D">
            <wp:extent cx="4143375" cy="2028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43375" cy="2028825"/>
                    </a:xfrm>
                    <a:prstGeom prst="rect">
                      <a:avLst/>
                    </a:prstGeom>
                  </pic:spPr>
                </pic:pic>
              </a:graphicData>
            </a:graphic>
          </wp:inline>
        </w:drawing>
      </w:r>
    </w:p>
    <w:p w14:paraId="4D3FD8A2" w14:textId="77777777" w:rsidR="00DC2BD4" w:rsidRPr="00C55531" w:rsidRDefault="00CA641B" w:rsidP="00984AB8">
      <w:pPr>
        <w:pStyle w:val="CaptionforTableUNITENcenter"/>
      </w:pPr>
      <w:bookmarkStart w:id="74" w:name="_Toc176508231"/>
      <w:r>
        <w:t xml:space="preserve">Figure </w:t>
      </w:r>
      <w:r w:rsidR="009E16E8">
        <w:fldChar w:fldCharType="begin"/>
      </w:r>
      <w:r w:rsidR="009E16E8">
        <w:instrText xml:space="preserve"> STYLEREF 1 \s </w:instrText>
      </w:r>
      <w:r w:rsidR="009E16E8">
        <w:fldChar w:fldCharType="separate"/>
      </w:r>
      <w:r w:rsidR="00FB0CC6">
        <w:t>2</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2</w:t>
      </w:r>
      <w:r w:rsidR="009E16E8">
        <w:fldChar w:fldCharType="end"/>
      </w:r>
      <w:r w:rsidR="001C3E32">
        <w:t xml:space="preserve"> The atomic packing of a non-dense (random packing) materials.</w:t>
      </w:r>
      <w:bookmarkEnd w:id="74"/>
    </w:p>
    <w:p w14:paraId="2566AAE6" w14:textId="77777777" w:rsidR="00C55531" w:rsidRPr="00C55531" w:rsidRDefault="00C55531" w:rsidP="00C55531"/>
    <w:p w14:paraId="6EB7108B" w14:textId="77777777" w:rsidR="00256BEB" w:rsidRDefault="00256BEB" w:rsidP="00984AB8">
      <w:pPr>
        <w:pStyle w:val="Heading4"/>
      </w:pPr>
      <w:bookmarkStart w:id="75" w:name="_Toc510682722"/>
      <w:r>
        <w:t xml:space="preserve">Heading </w:t>
      </w:r>
      <w:r w:rsidR="009F0755">
        <w:t>4</w:t>
      </w:r>
      <w:bookmarkEnd w:id="75"/>
    </w:p>
    <w:p w14:paraId="0002A048" w14:textId="77777777" w:rsidR="00271229" w:rsidRDefault="00271229" w:rsidP="001F6D65">
      <w:pPr>
        <w:pStyle w:val="UNITENParagraph"/>
      </w:pPr>
      <w:r>
        <w:t xml:space="preserve">In this template, </w:t>
      </w:r>
      <w:proofErr w:type="gramStart"/>
      <w:r>
        <w:t>Heading</w:t>
      </w:r>
      <w:proofErr w:type="gramEnd"/>
      <w:r>
        <w:t xml:space="preserve"> 4 is not used. Instead, the heading for level 4 will be using the </w:t>
      </w:r>
      <w:r w:rsidR="00D57D58">
        <w:rPr>
          <w:i/>
        </w:rPr>
        <w:t xml:space="preserve">Heading 5, </w:t>
      </w:r>
      <w:r w:rsidR="007F24CA">
        <w:rPr>
          <w:i/>
        </w:rPr>
        <w:t>UNITEN</w:t>
      </w:r>
      <w:r w:rsidRPr="00EC2CE4">
        <w:rPr>
          <w:i/>
        </w:rPr>
        <w:t xml:space="preserve"> Level 4</w:t>
      </w:r>
      <w:r>
        <w:t>. That is all the heading styles needed to format a thesis.</w:t>
      </w:r>
    </w:p>
    <w:p w14:paraId="7FCBA053" w14:textId="77777777" w:rsidR="00485E95" w:rsidRDefault="00485E95" w:rsidP="005D3810">
      <w:pPr>
        <w:pStyle w:val="Heading2"/>
      </w:pPr>
      <w:bookmarkStart w:id="76" w:name="_Toc510682723"/>
      <w:bookmarkStart w:id="77" w:name="_Toc176736524"/>
      <w:r>
        <w:t>Other important styles</w:t>
      </w:r>
      <w:bookmarkEnd w:id="76"/>
      <w:bookmarkEnd w:id="77"/>
    </w:p>
    <w:p w14:paraId="41D29CDF" w14:textId="77777777" w:rsidR="00485E95" w:rsidRDefault="00485E95" w:rsidP="001F6D65">
      <w:pPr>
        <w:pStyle w:val="UNITENParagraph"/>
      </w:pPr>
      <w:r>
        <w:lastRenderedPageBreak/>
        <w:t xml:space="preserve">All styles developed in this template </w:t>
      </w:r>
      <w:r w:rsidR="009F0755">
        <w:t>are</w:t>
      </w:r>
      <w:r>
        <w:t xml:space="preserv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r>
        <w:t>s</w:t>
      </w:r>
      <w:r w:rsidR="00984AB8">
        <w:t>t</w:t>
      </w:r>
      <w:r>
        <w:t>yles.</w:t>
      </w:r>
    </w:p>
    <w:p w14:paraId="47D8DD12" w14:textId="77777777" w:rsidR="008E66B5" w:rsidRDefault="008E66B5" w:rsidP="008E66B5">
      <w:pPr>
        <w:sectPr w:rsidR="008E66B5" w:rsidSect="00B660FD">
          <w:pgSz w:w="11906" w:h="16838"/>
          <w:pgMar w:top="1440" w:right="1440" w:bottom="1440" w:left="1985" w:header="706" w:footer="432" w:gutter="0"/>
          <w:cols w:space="708"/>
          <w:docGrid w:linePitch="360"/>
        </w:sectPr>
      </w:pPr>
    </w:p>
    <w:p w14:paraId="65A5CF02" w14:textId="77777777" w:rsidR="00254F52" w:rsidRPr="008E66B5" w:rsidRDefault="00254F52" w:rsidP="00984AB8">
      <w:pPr>
        <w:pStyle w:val="CaptionforTableUNITENcenter"/>
      </w:pPr>
      <w:bookmarkStart w:id="78" w:name="_Toc176508219"/>
      <w:r>
        <w:lastRenderedPageBreak/>
        <w:t xml:space="preserve">Table </w:t>
      </w:r>
      <w:r>
        <w:fldChar w:fldCharType="begin"/>
      </w:r>
      <w:r>
        <w:instrText xml:space="preserve"> STYLEREF 1 \s </w:instrText>
      </w:r>
      <w:r>
        <w:fldChar w:fldCharType="separate"/>
      </w:r>
      <w:r w:rsidR="00FB0CC6">
        <w:t>2</w:t>
      </w:r>
      <w:r>
        <w:fldChar w:fldCharType="end"/>
      </w:r>
      <w:r>
        <w:t>.</w:t>
      </w:r>
      <w:r>
        <w:fldChar w:fldCharType="begin"/>
      </w:r>
      <w:r>
        <w:instrText xml:space="preserve"> SEQ Table \* ARABIC \s 1 </w:instrText>
      </w:r>
      <w:r>
        <w:fldChar w:fldCharType="separate"/>
      </w:r>
      <w:r w:rsidR="00FB0CC6">
        <w:t>1</w:t>
      </w:r>
      <w:r>
        <w:fldChar w:fldCharType="end"/>
      </w:r>
      <w:r>
        <w:t>:</w:t>
      </w:r>
      <w:r>
        <w:tab/>
      </w:r>
      <w:bookmarkEnd w:id="78"/>
      <w:r w:rsidR="00984AB8">
        <w:t>List of Items and purpose</w:t>
      </w:r>
      <w:r>
        <w:t xml:space="preserve"> </w:t>
      </w:r>
    </w:p>
    <w:tbl>
      <w:tblPr>
        <w:tblW w:w="1324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95"/>
        <w:gridCol w:w="2089"/>
        <w:gridCol w:w="10065"/>
      </w:tblGrid>
      <w:tr w:rsidR="008E66B5" w:rsidRPr="00A637FF" w14:paraId="16CA0787" w14:textId="77777777" w:rsidTr="00984AB8">
        <w:trPr>
          <w:trHeight w:val="467"/>
        </w:trPr>
        <w:tc>
          <w:tcPr>
            <w:tcW w:w="1095" w:type="dxa"/>
          </w:tcPr>
          <w:p w14:paraId="250366E8" w14:textId="77777777" w:rsidR="008E66B5" w:rsidRPr="00984AB8" w:rsidRDefault="008E66B5" w:rsidP="009E16E8">
            <w:pPr>
              <w:rPr>
                <w:b/>
                <w:bCs/>
                <w:color w:val="000000" w:themeColor="text1"/>
              </w:rPr>
            </w:pPr>
            <w:r w:rsidRPr="00984AB8">
              <w:rPr>
                <w:b/>
                <w:bCs/>
                <w:color w:val="000000" w:themeColor="text1"/>
              </w:rPr>
              <w:t>No</w:t>
            </w:r>
          </w:p>
        </w:tc>
        <w:tc>
          <w:tcPr>
            <w:tcW w:w="2089" w:type="dxa"/>
          </w:tcPr>
          <w:p w14:paraId="0E8F8A55" w14:textId="77777777" w:rsidR="008E66B5" w:rsidRPr="00984AB8" w:rsidRDefault="008E66B5" w:rsidP="009E16E8">
            <w:pPr>
              <w:rPr>
                <w:b/>
                <w:bCs/>
                <w:color w:val="000000" w:themeColor="text1"/>
              </w:rPr>
            </w:pPr>
            <w:r w:rsidRPr="00984AB8">
              <w:rPr>
                <w:b/>
                <w:bCs/>
                <w:color w:val="000000" w:themeColor="text1"/>
              </w:rPr>
              <w:t>Item</w:t>
            </w:r>
          </w:p>
        </w:tc>
        <w:tc>
          <w:tcPr>
            <w:tcW w:w="10065" w:type="dxa"/>
          </w:tcPr>
          <w:p w14:paraId="33BA8D43" w14:textId="77777777" w:rsidR="008E66B5" w:rsidRPr="00984AB8" w:rsidRDefault="008E66B5" w:rsidP="009E16E8">
            <w:pPr>
              <w:rPr>
                <w:b/>
                <w:bCs/>
                <w:color w:val="000000" w:themeColor="text1"/>
              </w:rPr>
            </w:pPr>
            <w:r w:rsidRPr="00984AB8">
              <w:rPr>
                <w:b/>
                <w:bCs/>
                <w:color w:val="000000" w:themeColor="text1"/>
              </w:rPr>
              <w:t>Purpose</w:t>
            </w:r>
          </w:p>
        </w:tc>
      </w:tr>
      <w:tr w:rsidR="008E66B5" w:rsidRPr="00A637FF" w14:paraId="1E40819D" w14:textId="77777777" w:rsidTr="00984AB8">
        <w:trPr>
          <w:trHeight w:val="935"/>
        </w:trPr>
        <w:tc>
          <w:tcPr>
            <w:tcW w:w="1095" w:type="dxa"/>
          </w:tcPr>
          <w:p w14:paraId="5F8F84C2" w14:textId="77777777" w:rsidR="008E66B5" w:rsidRPr="00A637FF" w:rsidRDefault="008E66B5" w:rsidP="009E16E8">
            <w:pPr>
              <w:rPr>
                <w:color w:val="000000" w:themeColor="text1"/>
              </w:rPr>
            </w:pPr>
            <w:r w:rsidRPr="00A637FF">
              <w:rPr>
                <w:color w:val="000000" w:themeColor="text1"/>
              </w:rPr>
              <w:t>1</w:t>
            </w:r>
          </w:p>
        </w:tc>
        <w:tc>
          <w:tcPr>
            <w:tcW w:w="2089" w:type="dxa"/>
          </w:tcPr>
          <w:p w14:paraId="1FE4E197" w14:textId="77777777" w:rsidR="008E66B5" w:rsidRPr="00A637FF" w:rsidRDefault="008E66B5" w:rsidP="009E16E8">
            <w:pPr>
              <w:rPr>
                <w:color w:val="000000" w:themeColor="text1"/>
              </w:rPr>
            </w:pPr>
            <w:r w:rsidRPr="00A637FF">
              <w:rPr>
                <w:color w:val="000000" w:themeColor="text1"/>
              </w:rPr>
              <w:t>PCA biplots</w:t>
            </w:r>
          </w:p>
        </w:tc>
        <w:tc>
          <w:tcPr>
            <w:tcW w:w="10065" w:type="dxa"/>
          </w:tcPr>
          <w:p w14:paraId="2AAF32E7" w14:textId="77777777" w:rsidR="008E66B5" w:rsidRPr="00A637FF" w:rsidRDefault="008E66B5" w:rsidP="009E16E8">
            <w:pPr>
              <w:rPr>
                <w:color w:val="000000" w:themeColor="text1"/>
              </w:rPr>
            </w:pPr>
            <w:r w:rsidRPr="00A637FF">
              <w:rPr>
                <w:color w:val="000000" w:themeColor="text1"/>
              </w:rPr>
              <w:t>To show the influence of the variables on the samples. This plot is the combination of PCA scores and PCA loadings plot.</w:t>
            </w:r>
          </w:p>
        </w:tc>
      </w:tr>
      <w:tr w:rsidR="008E66B5" w:rsidRPr="00A637FF" w14:paraId="01E482DC" w14:textId="77777777" w:rsidTr="00984AB8">
        <w:trPr>
          <w:trHeight w:val="935"/>
        </w:trPr>
        <w:tc>
          <w:tcPr>
            <w:tcW w:w="1095" w:type="dxa"/>
          </w:tcPr>
          <w:p w14:paraId="2BB938A1" w14:textId="77777777" w:rsidR="008E66B5" w:rsidRPr="00A637FF" w:rsidRDefault="008E66B5" w:rsidP="009E16E8">
            <w:pPr>
              <w:rPr>
                <w:color w:val="000000" w:themeColor="text1"/>
              </w:rPr>
            </w:pPr>
            <w:r w:rsidRPr="00A637FF">
              <w:rPr>
                <w:color w:val="000000" w:themeColor="text1"/>
              </w:rPr>
              <w:t>2</w:t>
            </w:r>
          </w:p>
        </w:tc>
        <w:tc>
          <w:tcPr>
            <w:tcW w:w="2089" w:type="dxa"/>
          </w:tcPr>
          <w:p w14:paraId="7BBE5519" w14:textId="77777777" w:rsidR="008E66B5" w:rsidRPr="00A637FF" w:rsidRDefault="008E66B5" w:rsidP="009E16E8">
            <w:pPr>
              <w:rPr>
                <w:color w:val="000000" w:themeColor="text1"/>
              </w:rPr>
            </w:pPr>
            <w:r w:rsidRPr="00A637FF">
              <w:rPr>
                <w:color w:val="000000" w:themeColor="text1"/>
              </w:rPr>
              <w:t>Percentage of eigenvalues</w:t>
            </w:r>
          </w:p>
        </w:tc>
        <w:tc>
          <w:tcPr>
            <w:tcW w:w="10065" w:type="dxa"/>
          </w:tcPr>
          <w:p w14:paraId="4FD38D67" w14:textId="77777777" w:rsidR="008E66B5" w:rsidRPr="00A637FF" w:rsidRDefault="008E66B5" w:rsidP="009E16E8">
            <w:pPr>
              <w:rPr>
                <w:color w:val="000000" w:themeColor="text1"/>
              </w:rPr>
            </w:pPr>
            <w:r w:rsidRPr="00A637FF">
              <w:rPr>
                <w:color w:val="000000" w:themeColor="text1"/>
              </w:rPr>
              <w:t>To show the importance of each PCs. The percentage gives an indication about the variation of the data explained by each PC.</w:t>
            </w:r>
          </w:p>
        </w:tc>
      </w:tr>
      <w:tr w:rsidR="008E66B5" w:rsidRPr="00A637FF" w14:paraId="6E0467E7" w14:textId="77777777" w:rsidTr="00984AB8">
        <w:trPr>
          <w:trHeight w:val="935"/>
        </w:trPr>
        <w:tc>
          <w:tcPr>
            <w:tcW w:w="1095" w:type="dxa"/>
          </w:tcPr>
          <w:p w14:paraId="367CEE9D" w14:textId="77777777" w:rsidR="008E66B5" w:rsidRPr="00A637FF" w:rsidRDefault="008E66B5" w:rsidP="009E16E8">
            <w:pPr>
              <w:rPr>
                <w:color w:val="000000" w:themeColor="text1"/>
              </w:rPr>
            </w:pPr>
            <w:r w:rsidRPr="00A637FF">
              <w:rPr>
                <w:color w:val="000000" w:themeColor="text1"/>
              </w:rPr>
              <w:t>3</w:t>
            </w:r>
          </w:p>
        </w:tc>
        <w:tc>
          <w:tcPr>
            <w:tcW w:w="2089" w:type="dxa"/>
          </w:tcPr>
          <w:p w14:paraId="71DADBD2" w14:textId="77777777" w:rsidR="008E66B5" w:rsidRPr="00A637FF" w:rsidRDefault="008E66B5" w:rsidP="009E16E8">
            <w:pPr>
              <w:rPr>
                <w:color w:val="000000" w:themeColor="text1"/>
              </w:rPr>
            </w:pPr>
            <w:r w:rsidRPr="00A637FF">
              <w:rPr>
                <w:color w:val="000000" w:themeColor="text1"/>
              </w:rPr>
              <w:t>PCA scores plots</w:t>
            </w:r>
          </w:p>
        </w:tc>
        <w:tc>
          <w:tcPr>
            <w:tcW w:w="10065" w:type="dxa"/>
          </w:tcPr>
          <w:p w14:paraId="742FEF83" w14:textId="77777777" w:rsidR="008E66B5" w:rsidRPr="00A637FF" w:rsidRDefault="008E66B5" w:rsidP="009E16E8">
            <w:pPr>
              <w:rPr>
                <w:color w:val="000000" w:themeColor="text1"/>
              </w:rPr>
            </w:pPr>
            <w:r w:rsidRPr="00A637FF">
              <w:rPr>
                <w:color w:val="000000" w:themeColor="text1"/>
              </w:rPr>
              <w:t>To show the pattern or the distribution of the samples that may exist.</w:t>
            </w:r>
          </w:p>
        </w:tc>
      </w:tr>
      <w:tr w:rsidR="008E66B5" w:rsidRPr="00A637FF" w14:paraId="41575C0E" w14:textId="77777777" w:rsidTr="00984AB8">
        <w:trPr>
          <w:trHeight w:val="935"/>
        </w:trPr>
        <w:tc>
          <w:tcPr>
            <w:tcW w:w="1095" w:type="dxa"/>
          </w:tcPr>
          <w:p w14:paraId="3A12F7BD" w14:textId="77777777" w:rsidR="008E66B5" w:rsidRPr="00A637FF" w:rsidRDefault="008E66B5" w:rsidP="009E16E8">
            <w:pPr>
              <w:rPr>
                <w:color w:val="000000" w:themeColor="text1"/>
              </w:rPr>
            </w:pPr>
            <w:r w:rsidRPr="00A637FF">
              <w:rPr>
                <w:color w:val="000000" w:themeColor="text1"/>
              </w:rPr>
              <w:t>4</w:t>
            </w:r>
          </w:p>
        </w:tc>
        <w:tc>
          <w:tcPr>
            <w:tcW w:w="2089" w:type="dxa"/>
          </w:tcPr>
          <w:p w14:paraId="04B6DA04" w14:textId="77777777" w:rsidR="008E66B5" w:rsidRPr="00A637FF" w:rsidRDefault="008E66B5" w:rsidP="009E16E8">
            <w:pPr>
              <w:rPr>
                <w:color w:val="000000" w:themeColor="text1"/>
              </w:rPr>
            </w:pPr>
            <w:r w:rsidRPr="00A637FF">
              <w:rPr>
                <w:color w:val="000000" w:themeColor="text1"/>
              </w:rPr>
              <w:t>PCA loading plot</w:t>
            </w:r>
          </w:p>
        </w:tc>
        <w:tc>
          <w:tcPr>
            <w:tcW w:w="10065" w:type="dxa"/>
          </w:tcPr>
          <w:p w14:paraId="75D68273" w14:textId="77777777" w:rsidR="008E66B5" w:rsidRPr="00A637FF" w:rsidRDefault="008E66B5" w:rsidP="009E16E8">
            <w:pPr>
              <w:rPr>
                <w:color w:val="000000" w:themeColor="text1"/>
              </w:rPr>
            </w:pPr>
            <w:r w:rsidRPr="00A637FF">
              <w:rPr>
                <w:color w:val="000000" w:themeColor="text1"/>
              </w:rPr>
              <w:t>To show the pattern or the distribution of the variable that may exist.</w:t>
            </w:r>
          </w:p>
        </w:tc>
      </w:tr>
      <w:tr w:rsidR="008E66B5" w:rsidRPr="00A637FF" w14:paraId="7BFCD825" w14:textId="77777777" w:rsidTr="00984AB8">
        <w:trPr>
          <w:trHeight w:val="1402"/>
        </w:trPr>
        <w:tc>
          <w:tcPr>
            <w:tcW w:w="1095" w:type="dxa"/>
          </w:tcPr>
          <w:p w14:paraId="4F735CAD" w14:textId="77777777" w:rsidR="008E66B5" w:rsidRPr="00A637FF" w:rsidRDefault="008E66B5" w:rsidP="009E16E8">
            <w:pPr>
              <w:rPr>
                <w:color w:val="000000" w:themeColor="text1"/>
              </w:rPr>
            </w:pPr>
            <w:r w:rsidRPr="00A637FF">
              <w:rPr>
                <w:color w:val="000000" w:themeColor="text1"/>
              </w:rPr>
              <w:t>5</w:t>
            </w:r>
          </w:p>
        </w:tc>
        <w:tc>
          <w:tcPr>
            <w:tcW w:w="2089" w:type="dxa"/>
          </w:tcPr>
          <w:p w14:paraId="17B73FA7" w14:textId="77777777" w:rsidR="008E66B5" w:rsidRPr="00A637FF" w:rsidRDefault="008E66B5" w:rsidP="009E16E8">
            <w:pPr>
              <w:rPr>
                <w:color w:val="000000" w:themeColor="text1"/>
              </w:rPr>
            </w:pPr>
            <w:r w:rsidRPr="00A637FF">
              <w:rPr>
                <w:color w:val="000000" w:themeColor="text1"/>
              </w:rPr>
              <w:t>1D of first component scores plot</w:t>
            </w:r>
          </w:p>
        </w:tc>
        <w:tc>
          <w:tcPr>
            <w:tcW w:w="10065" w:type="dxa"/>
          </w:tcPr>
          <w:p w14:paraId="6C11A53C" w14:textId="77777777" w:rsidR="008E66B5" w:rsidRPr="00A637FF" w:rsidRDefault="008E66B5" w:rsidP="009E16E8">
            <w:pPr>
              <w:rPr>
                <w:color w:val="000000" w:themeColor="text1"/>
              </w:rPr>
            </w:pPr>
            <w:r w:rsidRPr="00A637FF">
              <w:rPr>
                <w:color w:val="000000" w:themeColor="text1"/>
              </w:rPr>
              <w:t>To support PCA scores plot of the samples’ distribution by using the highest percentage variances explained PCs</w:t>
            </w:r>
          </w:p>
        </w:tc>
      </w:tr>
    </w:tbl>
    <w:p w14:paraId="2DFCEC44" w14:textId="77777777" w:rsidR="008E66B5" w:rsidRDefault="008E66B5" w:rsidP="0039004D"/>
    <w:p w14:paraId="5B00CB09" w14:textId="77777777" w:rsidR="008E66B5" w:rsidRDefault="008E66B5" w:rsidP="0039004D"/>
    <w:p w14:paraId="487A0C68" w14:textId="77777777" w:rsidR="008E66B5" w:rsidRDefault="008E66B5" w:rsidP="0039004D"/>
    <w:p w14:paraId="0D3AE074" w14:textId="77777777" w:rsidR="008E66B5" w:rsidRDefault="008E66B5" w:rsidP="0039004D"/>
    <w:p w14:paraId="26C1807C" w14:textId="77777777" w:rsidR="008E66B5" w:rsidRDefault="008E66B5" w:rsidP="0039004D">
      <w:pPr>
        <w:sectPr w:rsidR="008E66B5" w:rsidSect="00254F52">
          <w:pgSz w:w="16838" w:h="11906" w:orient="landscape"/>
          <w:pgMar w:top="1440" w:right="1440" w:bottom="1985" w:left="1440" w:header="706" w:footer="432" w:gutter="0"/>
          <w:cols w:space="708"/>
          <w:docGrid w:linePitch="360"/>
        </w:sectPr>
      </w:pPr>
    </w:p>
    <w:p w14:paraId="686ACD51" w14:textId="77777777" w:rsidR="0039004D" w:rsidRDefault="0039004D" w:rsidP="0039004D"/>
    <w:p w14:paraId="64538613" w14:textId="77777777" w:rsidR="0039004D" w:rsidRPr="0039004D" w:rsidRDefault="0039004D" w:rsidP="0039004D"/>
    <w:p w14:paraId="734B6516" w14:textId="77777777" w:rsidR="006C5392" w:rsidRDefault="006C5392" w:rsidP="001F6D65">
      <w:pPr>
        <w:pStyle w:val="UNITENParagraph"/>
      </w:pPr>
      <w:r>
        <w:t xml:space="preserve">Another important one is the caption styles. All pictures in this template are formatted by using </w:t>
      </w:r>
      <w:r w:rsidRPr="00EC2CE4">
        <w:rPr>
          <w:i/>
        </w:rPr>
        <w:t>Caption for Equation</w:t>
      </w:r>
      <w:r>
        <w:t xml:space="preserve"> </w:t>
      </w:r>
      <w:r w:rsidR="00EC2CE4">
        <w:t>s</w:t>
      </w:r>
      <w:r>
        <w:t>tyles.</w:t>
      </w:r>
    </w:p>
    <w:p w14:paraId="2E71E332" w14:textId="77777777" w:rsidR="006C5392" w:rsidRDefault="006C5392" w:rsidP="005D3810">
      <w:pPr>
        <w:pStyle w:val="Heading2"/>
      </w:pPr>
      <w:bookmarkStart w:id="79" w:name="_Toc510682724"/>
      <w:bookmarkStart w:id="80" w:name="_Toc176736525"/>
      <w:r>
        <w:t>Equations</w:t>
      </w:r>
      <w:bookmarkEnd w:id="79"/>
      <w:bookmarkEnd w:id="80"/>
    </w:p>
    <w:p w14:paraId="6225C5B6" w14:textId="77777777" w:rsidR="00986F92" w:rsidRDefault="006C5392" w:rsidP="001F6D65">
      <w:pPr>
        <w:pStyle w:val="UNITENParagraph"/>
      </w:pPr>
      <w:r>
        <w:t>A</w:t>
      </w:r>
      <w:r w:rsidR="00826F5A">
        <w:t xml:space="preserve">s shown </w:t>
      </w:r>
      <w:proofErr w:type="gramStart"/>
      <w:r w:rsidR="00826F5A">
        <w:t xml:space="preserve">in </w:t>
      </w:r>
      <w:r>
        <w:t xml:space="preserve"> all</w:t>
      </w:r>
      <w:proofErr w:type="gramEnd"/>
      <w:r>
        <w:t xml:space="preserve"> equations </w:t>
      </w:r>
      <w:r w:rsidR="00EC2CE4">
        <w:t xml:space="preserve">must be </w:t>
      </w:r>
      <w:r w:rsidR="00357F77">
        <w:t xml:space="preserve">systematically </w:t>
      </w:r>
      <w:r w:rsidR="00EC2CE4">
        <w:t>numbered</w:t>
      </w:r>
      <w:r>
        <w:t>.</w:t>
      </w:r>
      <w:r w:rsidR="00EC2CE4">
        <w:t xml:space="preserve"> To insert any equation, copy the whole equation and numbering below and paste on your desired location. After that, edit the equation. The style for equation is </w:t>
      </w:r>
      <w:r w:rsidR="00EC2CE4" w:rsidRPr="00EC2CE4">
        <w:rPr>
          <w:i/>
        </w:rPr>
        <w:t xml:space="preserve">Caption for Equation </w:t>
      </w:r>
      <w:r w:rsidR="007F24CA">
        <w:rPr>
          <w:i/>
        </w:rPr>
        <w:t>UNITEN</w:t>
      </w:r>
      <w:r w:rsidR="00EC2CE4">
        <w:t>.</w:t>
      </w:r>
    </w:p>
    <w:tbl>
      <w:tblPr>
        <w:tblW w:w="8568" w:type="dxa"/>
        <w:tblInd w:w="108" w:type="dxa"/>
        <w:tblLook w:val="04A0" w:firstRow="1" w:lastRow="0" w:firstColumn="1" w:lastColumn="0" w:noHBand="0" w:noVBand="1"/>
      </w:tblPr>
      <w:tblGrid>
        <w:gridCol w:w="6732"/>
        <w:gridCol w:w="1836"/>
      </w:tblGrid>
      <w:tr w:rsidR="00D95362" w14:paraId="5B7F357A" w14:textId="77777777" w:rsidTr="003C6C5F">
        <w:tc>
          <w:tcPr>
            <w:tcW w:w="6732" w:type="dxa"/>
          </w:tcPr>
          <w:p w14:paraId="5E1EBB12" w14:textId="77777777" w:rsidR="00D95362" w:rsidRPr="00826F5A" w:rsidRDefault="00855FF7" w:rsidP="00357F77">
            <w:pPr>
              <w:pStyle w:val="CaptionforEquationUNITEN"/>
            </w:pPr>
            <w:r w:rsidRPr="00855FF7">
              <w:rPr>
                <w:position w:val="-10"/>
              </w:rPr>
              <w:object w:dxaOrig="1060" w:dyaOrig="279" w14:anchorId="1BF3BCB4">
                <v:shape id="_x0000_i1026" type="#_x0000_t75" style="width:55pt;height:14.5pt" o:ole="">
                  <v:imagedata r:id="rId30" o:title=""/>
                </v:shape>
                <o:OLEObject Type="Embed" ProgID="Equation.3" ShapeID="_x0000_i1026" DrawAspect="Content" ObjectID="_1819610327" r:id="rId31"/>
              </w:object>
            </w:r>
          </w:p>
        </w:tc>
        <w:tc>
          <w:tcPr>
            <w:tcW w:w="1836" w:type="dxa"/>
          </w:tcPr>
          <w:p w14:paraId="5BFB8737" w14:textId="77777777" w:rsidR="00D95362" w:rsidRDefault="003C6C5F" w:rsidP="003C6C5F">
            <w:pPr>
              <w:pStyle w:val="CaptionforEquationUNITEN"/>
            </w:pPr>
            <w:r>
              <w:t xml:space="preserve">(Equation </w:t>
            </w:r>
            <w:r>
              <w:fldChar w:fldCharType="begin"/>
            </w:r>
            <w:r>
              <w:instrText xml:space="preserve"> STYLEREF 1 \s </w:instrText>
            </w:r>
            <w:r>
              <w:fldChar w:fldCharType="separate"/>
            </w:r>
            <w:r w:rsidR="00FB0CC6">
              <w:rPr>
                <w:noProof/>
              </w:rPr>
              <w:t>2</w:t>
            </w:r>
            <w:r>
              <w:fldChar w:fldCharType="end"/>
            </w:r>
            <w:r>
              <w:t>.</w:t>
            </w:r>
            <w:r>
              <w:fldChar w:fldCharType="begin"/>
            </w:r>
            <w:r>
              <w:instrText xml:space="preserve"> SEQ Equation \* ARABIC \s 1 </w:instrText>
            </w:r>
            <w:r>
              <w:fldChar w:fldCharType="separate"/>
            </w:r>
            <w:r w:rsidR="00FB0CC6">
              <w:rPr>
                <w:noProof/>
              </w:rPr>
              <w:t>1</w:t>
            </w:r>
            <w:r>
              <w:fldChar w:fldCharType="end"/>
            </w:r>
            <w:r>
              <w:t>)</w:t>
            </w:r>
          </w:p>
        </w:tc>
      </w:tr>
    </w:tbl>
    <w:p w14:paraId="3A3363C2" w14:textId="77777777" w:rsidR="00500415" w:rsidRDefault="00500415" w:rsidP="007A3D96">
      <w:pPr>
        <w:pStyle w:val="UNITENParagraph2"/>
      </w:pPr>
      <w:r>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6086EC88" w14:textId="77777777" w:rsidR="00EC2CE4" w:rsidRDefault="00EC2CE4" w:rsidP="005D3810">
      <w:pPr>
        <w:pStyle w:val="Heading2"/>
      </w:pPr>
      <w:bookmarkStart w:id="81" w:name="_Toc510682725"/>
      <w:bookmarkStart w:id="82" w:name="_Toc176736526"/>
      <w:r>
        <w:t>Quote</w:t>
      </w:r>
      <w:bookmarkEnd w:id="81"/>
      <w:bookmarkEnd w:id="82"/>
    </w:p>
    <w:p w14:paraId="332CFC31" w14:textId="77777777" w:rsidR="00986F92" w:rsidRDefault="00EC2CE4" w:rsidP="001F6D65">
      <w:pPr>
        <w:pStyle w:val="UNITENParagraph"/>
      </w:pPr>
      <w:r>
        <w:t xml:space="preserve">To insert a quote like this, use </w:t>
      </w:r>
      <w:r w:rsidRPr="00EC2CE4">
        <w:rPr>
          <w:i/>
        </w:rPr>
        <w:t>Quo</w:t>
      </w:r>
      <w:r w:rsidR="007955B7">
        <w:rPr>
          <w:i/>
        </w:rPr>
        <w:t>t</w:t>
      </w:r>
      <w:r w:rsidRPr="00EC2CE4">
        <w:rPr>
          <w:i/>
        </w:rPr>
        <w:t xml:space="preserve">ation </w:t>
      </w:r>
      <w:r w:rsidR="007F24CA">
        <w:rPr>
          <w:i/>
        </w:rPr>
        <w:t>UNITEN</w:t>
      </w:r>
      <w:r>
        <w:t xml:space="preserve"> style.</w:t>
      </w:r>
      <w:r w:rsidR="00855FF7">
        <w:t xml:space="preserve"> Please ensure all quotation are properly cited.</w:t>
      </w:r>
    </w:p>
    <w:p w14:paraId="5FD3B505" w14:textId="77777777" w:rsidR="00986F92" w:rsidRDefault="00986F92" w:rsidP="00A26796">
      <w:pPr>
        <w:pStyle w:val="QuotationUNITEN"/>
      </w:pPr>
      <w:r>
        <w:t xml:space="preserve">On the Insert tab, the galleries include items that are designed to coordinate with the overall look of your document. You can use these galleries to insert tables, headers, footers, lists, cover pages, and </w:t>
      </w:r>
      <w:r w:rsidR="002A72C2">
        <w:t>other document building blocks.</w:t>
      </w:r>
    </w:p>
    <w:p w14:paraId="57D47D1F" w14:textId="77777777" w:rsidR="00986F92" w:rsidRDefault="00124EF7" w:rsidP="001F6D65">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0DD0F537" w14:textId="77777777" w:rsidR="00D345E2" w:rsidRDefault="00D345E2" w:rsidP="009371E5">
      <w:pPr>
        <w:pStyle w:val="CaptionforTableUNITENcenter"/>
      </w:pPr>
      <w:bookmarkStart w:id="83" w:name="_Toc176508220"/>
      <w:r>
        <w:lastRenderedPageBreak/>
        <w:t xml:space="preserve">Table </w:t>
      </w:r>
      <w:r w:rsidR="00254F52">
        <w:fldChar w:fldCharType="begin"/>
      </w:r>
      <w:r w:rsidR="00254F52">
        <w:instrText xml:space="preserve"> STYLEREF 1 \s </w:instrText>
      </w:r>
      <w:r w:rsidR="00254F52">
        <w:fldChar w:fldCharType="separate"/>
      </w:r>
      <w:r w:rsidR="00FB0CC6">
        <w:t>2</w:t>
      </w:r>
      <w:r w:rsidR="00254F52">
        <w:fldChar w:fldCharType="end"/>
      </w:r>
      <w:r w:rsidR="00254F52">
        <w:t>.</w:t>
      </w:r>
      <w:r w:rsidR="00254F52">
        <w:fldChar w:fldCharType="begin"/>
      </w:r>
      <w:r w:rsidR="00254F52">
        <w:instrText xml:space="preserve"> SEQ Table \* ARABIC \s 1 </w:instrText>
      </w:r>
      <w:r w:rsidR="00254F52">
        <w:fldChar w:fldCharType="separate"/>
      </w:r>
      <w:r w:rsidR="00FB0CC6">
        <w:t>2</w:t>
      </w:r>
      <w:r w:rsidR="00254F52">
        <w:fldChar w:fldCharType="end"/>
      </w:r>
      <w:r w:rsidR="0083280C">
        <w:tab/>
      </w:r>
      <w:r w:rsidR="009F63AA">
        <w:t>Sample table</w:t>
      </w:r>
      <w:r w:rsidR="00EE3838">
        <w:t xml:space="preserve"> The text in paragraph can be formatted using </w:t>
      </w:r>
      <w:r w:rsidR="00EE3838" w:rsidRPr="00124EF7">
        <w:rPr>
          <w:i/>
        </w:rPr>
        <w:t>Table text</w:t>
      </w:r>
      <w:r w:rsidR="00EE3838">
        <w:t xml:space="preserve"> style. On the other hand, the style for table’s caption is called </w:t>
      </w:r>
      <w:r w:rsidR="00EE3838" w:rsidRPr="00124EF7">
        <w:rPr>
          <w:i/>
        </w:rPr>
        <w:t>Caption for Table U</w:t>
      </w:r>
      <w:r w:rsidR="007F24CA">
        <w:rPr>
          <w:i/>
        </w:rPr>
        <w:t>NITEN</w:t>
      </w:r>
      <w:bookmarkEnd w:id="83"/>
    </w:p>
    <w:tbl>
      <w:tblPr>
        <w:tblW w:w="0" w:type="auto"/>
        <w:jc w:val="center"/>
        <w:tblLook w:val="04A0" w:firstRow="1" w:lastRow="0" w:firstColumn="1" w:lastColumn="0" w:noHBand="0" w:noVBand="1"/>
      </w:tblPr>
      <w:tblGrid>
        <w:gridCol w:w="4240"/>
        <w:gridCol w:w="4241"/>
      </w:tblGrid>
      <w:tr w:rsidR="00D345E2" w14:paraId="172EE798" w14:textId="77777777" w:rsidTr="00EC2CE4">
        <w:trPr>
          <w:jc w:val="center"/>
        </w:trPr>
        <w:tc>
          <w:tcPr>
            <w:tcW w:w="4348" w:type="dxa"/>
            <w:tcBorders>
              <w:top w:val="single" w:sz="12" w:space="0" w:color="auto"/>
              <w:bottom w:val="single" w:sz="12" w:space="0" w:color="auto"/>
            </w:tcBorders>
          </w:tcPr>
          <w:p w14:paraId="245C087D" w14:textId="77777777" w:rsidR="00D345E2" w:rsidRPr="00EC2CE4" w:rsidRDefault="008B3C16" w:rsidP="00843664">
            <w:pPr>
              <w:pStyle w:val="Tabletext3left"/>
            </w:pPr>
            <w:r w:rsidRPr="00EC2CE4">
              <w:t xml:space="preserve">Test </w:t>
            </w:r>
          </w:p>
        </w:tc>
        <w:tc>
          <w:tcPr>
            <w:tcW w:w="4349" w:type="dxa"/>
            <w:tcBorders>
              <w:top w:val="single" w:sz="12" w:space="0" w:color="auto"/>
              <w:bottom w:val="single" w:sz="12" w:space="0" w:color="auto"/>
            </w:tcBorders>
          </w:tcPr>
          <w:p w14:paraId="79BE5E27" w14:textId="77777777" w:rsidR="00D345E2" w:rsidRPr="00EC2CE4" w:rsidRDefault="00EC2CE4" w:rsidP="00843664">
            <w:pPr>
              <w:pStyle w:val="Tabletext3left"/>
            </w:pPr>
            <w:r w:rsidRPr="00EC2CE4">
              <w:t>Text</w:t>
            </w:r>
          </w:p>
        </w:tc>
      </w:tr>
      <w:tr w:rsidR="00D345E2" w14:paraId="20C697DB" w14:textId="77777777" w:rsidTr="00EC2CE4">
        <w:trPr>
          <w:jc w:val="center"/>
        </w:trPr>
        <w:tc>
          <w:tcPr>
            <w:tcW w:w="4348" w:type="dxa"/>
            <w:tcBorders>
              <w:top w:val="single" w:sz="12" w:space="0" w:color="auto"/>
            </w:tcBorders>
          </w:tcPr>
          <w:p w14:paraId="7D777B92" w14:textId="77777777" w:rsidR="00D345E2" w:rsidRPr="00EC2CE4" w:rsidRDefault="008B3C16" w:rsidP="008C3627">
            <w:pPr>
              <w:pStyle w:val="Tabletext4"/>
            </w:pPr>
            <w:r w:rsidRPr="00EC2CE4">
              <w:t>Te</w:t>
            </w:r>
            <w:r w:rsidR="00855FF7">
              <w:t>s</w:t>
            </w:r>
            <w:r w:rsidRPr="00EC2CE4">
              <w:t xml:space="preserve">t </w:t>
            </w:r>
          </w:p>
        </w:tc>
        <w:tc>
          <w:tcPr>
            <w:tcW w:w="4349" w:type="dxa"/>
            <w:tcBorders>
              <w:top w:val="single" w:sz="12" w:space="0" w:color="auto"/>
            </w:tcBorders>
          </w:tcPr>
          <w:p w14:paraId="6BCC8992" w14:textId="77777777" w:rsidR="00D345E2" w:rsidRPr="00EC2CE4" w:rsidRDefault="008B3C16" w:rsidP="008C3627">
            <w:pPr>
              <w:pStyle w:val="Tabletext4"/>
            </w:pPr>
            <w:r w:rsidRPr="00EC2CE4">
              <w:t xml:space="preserve">Text </w:t>
            </w:r>
          </w:p>
        </w:tc>
      </w:tr>
      <w:tr w:rsidR="008B3C16" w14:paraId="0E132DEC" w14:textId="77777777" w:rsidTr="00EC2CE4">
        <w:trPr>
          <w:jc w:val="center"/>
        </w:trPr>
        <w:tc>
          <w:tcPr>
            <w:tcW w:w="4348" w:type="dxa"/>
          </w:tcPr>
          <w:p w14:paraId="7DBC8319" w14:textId="77777777" w:rsidR="008B3C16" w:rsidRPr="00EC2CE4" w:rsidRDefault="008B3C16" w:rsidP="008C3627">
            <w:pPr>
              <w:pStyle w:val="Tabletext4"/>
            </w:pPr>
            <w:r w:rsidRPr="00EC2CE4">
              <w:t xml:space="preserve">Test </w:t>
            </w:r>
          </w:p>
        </w:tc>
        <w:tc>
          <w:tcPr>
            <w:tcW w:w="4349" w:type="dxa"/>
          </w:tcPr>
          <w:p w14:paraId="43FE4E6B" w14:textId="77777777" w:rsidR="008B3C16" w:rsidRPr="00EC2CE4" w:rsidRDefault="00855FF7" w:rsidP="008C3627">
            <w:pPr>
              <w:pStyle w:val="Tabletext4"/>
            </w:pPr>
            <w:r>
              <w:t>T</w:t>
            </w:r>
            <w:r w:rsidR="008B3C16" w:rsidRPr="00EC2CE4">
              <w:t>ext</w:t>
            </w:r>
          </w:p>
        </w:tc>
      </w:tr>
      <w:tr w:rsidR="008B3C16" w14:paraId="0BF069F6" w14:textId="77777777" w:rsidTr="00EC2CE4">
        <w:trPr>
          <w:jc w:val="center"/>
        </w:trPr>
        <w:tc>
          <w:tcPr>
            <w:tcW w:w="4348" w:type="dxa"/>
          </w:tcPr>
          <w:p w14:paraId="10D5826A" w14:textId="77777777" w:rsidR="008B3C16" w:rsidRPr="00EC2CE4" w:rsidRDefault="008B3C16" w:rsidP="008C3627">
            <w:pPr>
              <w:pStyle w:val="Tabletext4"/>
            </w:pPr>
            <w:r w:rsidRPr="00EC2CE4">
              <w:t>Te</w:t>
            </w:r>
            <w:r w:rsidR="00855FF7">
              <w:t>s</w:t>
            </w:r>
            <w:r w:rsidRPr="00EC2CE4">
              <w:t xml:space="preserve">t </w:t>
            </w:r>
          </w:p>
        </w:tc>
        <w:tc>
          <w:tcPr>
            <w:tcW w:w="4349" w:type="dxa"/>
          </w:tcPr>
          <w:p w14:paraId="69F8E184" w14:textId="77777777" w:rsidR="008B3C16" w:rsidRPr="00EC2CE4" w:rsidRDefault="008B3C16" w:rsidP="008C3627">
            <w:pPr>
              <w:pStyle w:val="Tabletext4"/>
            </w:pPr>
            <w:r w:rsidRPr="00EC2CE4">
              <w:t xml:space="preserve">Text </w:t>
            </w:r>
          </w:p>
        </w:tc>
      </w:tr>
      <w:tr w:rsidR="008B3C16" w14:paraId="6CA95BC6" w14:textId="77777777" w:rsidTr="00EC2CE4">
        <w:trPr>
          <w:jc w:val="center"/>
        </w:trPr>
        <w:tc>
          <w:tcPr>
            <w:tcW w:w="4348" w:type="dxa"/>
            <w:tcBorders>
              <w:bottom w:val="single" w:sz="12" w:space="0" w:color="auto"/>
            </w:tcBorders>
          </w:tcPr>
          <w:p w14:paraId="211DB027" w14:textId="77777777" w:rsidR="008B3C16" w:rsidRPr="00EC2CE4" w:rsidRDefault="008B3C16" w:rsidP="00EC2CE4">
            <w:pPr>
              <w:pStyle w:val="Tabletext"/>
            </w:pPr>
            <w:r w:rsidRPr="00EC2CE4">
              <w:t xml:space="preserve">Test </w:t>
            </w:r>
          </w:p>
        </w:tc>
        <w:tc>
          <w:tcPr>
            <w:tcW w:w="4349" w:type="dxa"/>
            <w:tcBorders>
              <w:bottom w:val="single" w:sz="12" w:space="0" w:color="auto"/>
            </w:tcBorders>
          </w:tcPr>
          <w:p w14:paraId="0AFB7AF9" w14:textId="77777777" w:rsidR="008B3C16" w:rsidRPr="00EC2CE4" w:rsidRDefault="00855FF7" w:rsidP="00EC2CE4">
            <w:pPr>
              <w:pStyle w:val="Tabletext"/>
            </w:pPr>
            <w:r>
              <w:t>T</w:t>
            </w:r>
            <w:r w:rsidR="008B3C16" w:rsidRPr="00EC2CE4">
              <w:t>ext</w:t>
            </w:r>
          </w:p>
        </w:tc>
      </w:tr>
    </w:tbl>
    <w:p w14:paraId="3832B969" w14:textId="77777777" w:rsidR="00986F92" w:rsidRDefault="00986F92" w:rsidP="001F6D65">
      <w:pPr>
        <w:pStyle w:val="UNITENParagraph"/>
      </w:pPr>
    </w:p>
    <w:p w14:paraId="0CFFBC00" w14:textId="77777777" w:rsidR="0052147A" w:rsidRDefault="0052147A" w:rsidP="001F6D65">
      <w:pPr>
        <w:pStyle w:val="UNITENParagraph"/>
        <w:sectPr w:rsidR="0052147A" w:rsidSect="00B660FD">
          <w:pgSz w:w="11906" w:h="16838"/>
          <w:pgMar w:top="1440" w:right="1440" w:bottom="1440" w:left="1985" w:header="706" w:footer="432" w:gutter="0"/>
          <w:cols w:space="708"/>
          <w:docGrid w:linePitch="360"/>
        </w:sectPr>
      </w:pPr>
    </w:p>
    <w:p w14:paraId="49DC1115" w14:textId="77777777" w:rsidR="00986F92" w:rsidRDefault="0052147A" w:rsidP="00BA1AFE">
      <w:pPr>
        <w:pStyle w:val="Heading1"/>
      </w:pPr>
      <w:r>
        <w:lastRenderedPageBreak/>
        <w:br/>
      </w:r>
      <w:r w:rsidR="0083280C">
        <w:br/>
      </w:r>
      <w:r>
        <w:br/>
      </w:r>
      <w:bookmarkStart w:id="84" w:name="_Toc510682726"/>
      <w:bookmarkStart w:id="85" w:name="_Toc176736527"/>
      <w:r w:rsidR="00C8145A">
        <w:t xml:space="preserve">MATERIALS AND </w:t>
      </w:r>
      <w:r>
        <w:t>METHODOLOGY</w:t>
      </w:r>
      <w:bookmarkEnd w:id="84"/>
      <w:bookmarkEnd w:id="85"/>
    </w:p>
    <w:p w14:paraId="1A883E9A" w14:textId="77777777" w:rsidR="0052147A" w:rsidRDefault="0052147A" w:rsidP="005D3810">
      <w:pPr>
        <w:pStyle w:val="Heading2"/>
      </w:pPr>
      <w:bookmarkStart w:id="86" w:name="_Toc510682727"/>
      <w:bookmarkStart w:id="87" w:name="_Toc176736528"/>
      <w:r w:rsidRPr="0083280C">
        <w:t>Introduction</w:t>
      </w:r>
      <w:bookmarkEnd w:id="86"/>
      <w:bookmarkEnd w:id="87"/>
    </w:p>
    <w:p w14:paraId="77D669F7" w14:textId="77777777" w:rsidR="002A72C2" w:rsidRDefault="002A72C2" w:rsidP="005D3810">
      <w:pPr>
        <w:pStyle w:val="Heading2"/>
      </w:pPr>
      <w:bookmarkStart w:id="88" w:name="_Toc510682728"/>
      <w:bookmarkStart w:id="89" w:name="_Toc176736529"/>
      <w:r>
        <w:t>Heading 1</w:t>
      </w:r>
      <w:bookmarkEnd w:id="88"/>
      <w:bookmarkEnd w:id="89"/>
    </w:p>
    <w:p w14:paraId="77AC28A1" w14:textId="77777777" w:rsidR="002A72C2" w:rsidRDefault="002A72C2" w:rsidP="001F6D65">
      <w:pPr>
        <w:pStyle w:val="UNITENParagraph"/>
      </w:pPr>
      <w:r>
        <w:t xml:space="preserve">Heading 1 is used for chapter naming. In this template, it is called </w:t>
      </w:r>
      <w:r>
        <w:rPr>
          <w:i/>
        </w:rPr>
        <w:t xml:space="preserve">Heading 1, </w:t>
      </w:r>
      <w:r w:rsidR="007F24CA">
        <w:rPr>
          <w:i/>
        </w:rPr>
        <w:t>UNITEN</w:t>
      </w:r>
      <w:r w:rsidRPr="00EC2CE4">
        <w:rPr>
          <w:i/>
        </w:rPr>
        <w:t xml:space="preserve"> Chapter Title</w:t>
      </w:r>
      <w:r>
        <w:t>. In most cases, thesis will have around five to seven chapters.</w:t>
      </w:r>
    </w:p>
    <w:p w14:paraId="229FAB17" w14:textId="77777777" w:rsidR="001C3E32" w:rsidRDefault="001C3E32" w:rsidP="001C3E32">
      <w:pPr>
        <w:jc w:val="center"/>
      </w:pPr>
      <w:r>
        <w:rPr>
          <w:noProof/>
          <w:lang w:val="en-US"/>
        </w:rPr>
        <w:drawing>
          <wp:inline distT="0" distB="0" distL="0" distR="0" wp14:anchorId="709B175C" wp14:editId="08DC19B0">
            <wp:extent cx="3543300" cy="323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43300" cy="3238500"/>
                    </a:xfrm>
                    <a:prstGeom prst="rect">
                      <a:avLst/>
                    </a:prstGeom>
                  </pic:spPr>
                </pic:pic>
              </a:graphicData>
            </a:graphic>
          </wp:inline>
        </w:drawing>
      </w:r>
    </w:p>
    <w:p w14:paraId="62735BE8" w14:textId="77777777" w:rsidR="001C3E32" w:rsidRPr="001C3E32" w:rsidRDefault="001C3E32" w:rsidP="001C3E32">
      <w:pPr>
        <w:pStyle w:val="Caption"/>
      </w:pPr>
      <w:bookmarkStart w:id="90" w:name="_Toc176508232"/>
      <w:r>
        <w:t xml:space="preserve">Figure </w:t>
      </w:r>
      <w:r w:rsidR="00A8608A">
        <w:fldChar w:fldCharType="begin"/>
      </w:r>
      <w:r w:rsidR="00A8608A">
        <w:instrText xml:space="preserve"> STYLEREF 1 \s </w:instrText>
      </w:r>
      <w:r w:rsidR="00A8608A">
        <w:fldChar w:fldCharType="separate"/>
      </w:r>
      <w:r w:rsidR="00FB0CC6">
        <w:rPr>
          <w:noProof/>
        </w:rPr>
        <w:t>3</w:t>
      </w:r>
      <w:r w:rsidR="00A8608A">
        <w:rPr>
          <w:noProof/>
        </w:rPr>
        <w:fldChar w:fldCharType="end"/>
      </w:r>
      <w:r w:rsidR="009E16E8">
        <w:t>.</w:t>
      </w:r>
      <w:r w:rsidR="00A8608A">
        <w:fldChar w:fldCharType="begin"/>
      </w:r>
      <w:r w:rsidR="00A8608A">
        <w:instrText xml:space="preserve"> SEQ Figure \* ARABIC \s 1 </w:instrText>
      </w:r>
      <w:r w:rsidR="00A8608A">
        <w:fldChar w:fldCharType="separate"/>
      </w:r>
      <w:r w:rsidR="00FB0CC6">
        <w:rPr>
          <w:noProof/>
        </w:rPr>
        <w:t>1</w:t>
      </w:r>
      <w:r w:rsidR="00A8608A">
        <w:rPr>
          <w:noProof/>
        </w:rPr>
        <w:fldChar w:fldCharType="end"/>
      </w:r>
      <w:r>
        <w:t xml:space="preserve"> </w:t>
      </w:r>
      <w:r w:rsidRPr="001C3E32">
        <w:t>Pore size distribution (PSD) of mesoporous materials.</w:t>
      </w:r>
      <w:bookmarkEnd w:id="90"/>
    </w:p>
    <w:p w14:paraId="7E99C937" w14:textId="77777777" w:rsidR="002A72C2" w:rsidRDefault="002A72C2" w:rsidP="005D3810">
      <w:pPr>
        <w:pStyle w:val="Heading2"/>
      </w:pPr>
      <w:bookmarkStart w:id="91" w:name="_Toc510682729"/>
      <w:bookmarkStart w:id="92" w:name="_Toc176736530"/>
      <w:r>
        <w:t>Heading 2</w:t>
      </w:r>
      <w:bookmarkEnd w:id="91"/>
      <w:bookmarkEnd w:id="92"/>
    </w:p>
    <w:p w14:paraId="6CC93F6F" w14:textId="77777777" w:rsidR="002A72C2" w:rsidRDefault="002A72C2" w:rsidP="001F6D65">
      <w:pPr>
        <w:pStyle w:val="UNITENParagraph"/>
      </w:pPr>
      <w:r>
        <w:t xml:space="preserve">The styles used for this subchapter 2.2 is </w:t>
      </w:r>
      <w:r w:rsidRPr="00EC2CE4">
        <w:rPr>
          <w:i/>
        </w:rPr>
        <w:t xml:space="preserve">Heading 2, </w:t>
      </w:r>
      <w:r w:rsidR="007F24CA">
        <w:rPr>
          <w:i/>
        </w:rPr>
        <w:t>UNITEN</w:t>
      </w:r>
      <w:r w:rsidRPr="00EC2CE4">
        <w:rPr>
          <w:i/>
        </w:rPr>
        <w:t xml:space="preserve"> Level 2</w:t>
      </w:r>
      <w:r>
        <w:t>.</w:t>
      </w:r>
    </w:p>
    <w:p w14:paraId="7F937A49" w14:textId="77777777" w:rsidR="002A72C2" w:rsidRDefault="002A72C2" w:rsidP="001F6D65">
      <w:pPr>
        <w:pStyle w:val="Heading3"/>
        <w:spacing w:after="240"/>
      </w:pPr>
      <w:bookmarkStart w:id="93" w:name="_Toc510682730"/>
      <w:bookmarkStart w:id="94" w:name="_Toc176736531"/>
      <w:r>
        <w:t>Heading 3</w:t>
      </w:r>
      <w:bookmarkEnd w:id="93"/>
      <w:r w:rsidR="00C55531">
        <w:t>a</w:t>
      </w:r>
      <w:bookmarkEnd w:id="94"/>
    </w:p>
    <w:p w14:paraId="57C73130" w14:textId="77777777" w:rsidR="002A72C2" w:rsidRDefault="002A72C2" w:rsidP="001F6D65">
      <w:pPr>
        <w:pStyle w:val="UNITENParagraph"/>
      </w:pPr>
      <w:r>
        <w:t xml:space="preserve">The heading for Subchapter 2.2.1 is formatted with </w:t>
      </w:r>
      <w:r w:rsidRPr="00EC2CE4">
        <w:rPr>
          <w:i/>
        </w:rPr>
        <w:t xml:space="preserve">Heading 3, </w:t>
      </w:r>
      <w:r w:rsidR="007F24CA">
        <w:rPr>
          <w:i/>
        </w:rPr>
        <w:t>UNITEN</w:t>
      </w:r>
      <w:r w:rsidRPr="00EC2CE4">
        <w:rPr>
          <w:i/>
        </w:rPr>
        <w:t xml:space="preserve"> Level 3</w:t>
      </w:r>
      <w:r>
        <w:t>.</w:t>
      </w:r>
    </w:p>
    <w:p w14:paraId="0FB6E338" w14:textId="77777777" w:rsidR="00C55531" w:rsidRDefault="00C55531" w:rsidP="001F6D65">
      <w:pPr>
        <w:pStyle w:val="Heading3"/>
        <w:spacing w:after="240"/>
      </w:pPr>
      <w:bookmarkStart w:id="95" w:name="_Toc176736532"/>
      <w:r>
        <w:lastRenderedPageBreak/>
        <w:t>Heading 3b</w:t>
      </w:r>
      <w:bookmarkEnd w:id="95"/>
    </w:p>
    <w:p w14:paraId="76379A95" w14:textId="77777777" w:rsidR="00C55531" w:rsidRDefault="00C55531" w:rsidP="001F6D65">
      <w:pPr>
        <w:pStyle w:val="Heading3"/>
        <w:spacing w:after="240"/>
      </w:pPr>
      <w:bookmarkStart w:id="96" w:name="_Toc176736533"/>
      <w:r>
        <w:t>Heading 3c</w:t>
      </w:r>
      <w:bookmarkEnd w:id="96"/>
    </w:p>
    <w:p w14:paraId="4E322BA8" w14:textId="77777777" w:rsidR="00C55531" w:rsidRPr="00C55531" w:rsidRDefault="00C55531" w:rsidP="00C55531"/>
    <w:p w14:paraId="75C1AAAA" w14:textId="77777777" w:rsidR="002A72C2" w:rsidRDefault="002A72C2" w:rsidP="009B42CD">
      <w:pPr>
        <w:pStyle w:val="Heading4"/>
      </w:pPr>
      <w:bookmarkStart w:id="97" w:name="_Toc510682731"/>
      <w:r>
        <w:t>Heading 4</w:t>
      </w:r>
      <w:bookmarkEnd w:id="97"/>
    </w:p>
    <w:p w14:paraId="21BD2569" w14:textId="77777777" w:rsidR="002A72C2" w:rsidRDefault="002A72C2" w:rsidP="001F6D65">
      <w:pPr>
        <w:pStyle w:val="UNITENParagraph"/>
      </w:pPr>
      <w:r>
        <w:t xml:space="preserve">In this template, </w:t>
      </w:r>
      <w:proofErr w:type="gramStart"/>
      <w:r>
        <w:t>Heading</w:t>
      </w:r>
      <w:proofErr w:type="gramEnd"/>
      <w:r>
        <w:t xml:space="preserve">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7050E51D" w14:textId="77777777" w:rsidR="009D2FEE" w:rsidRDefault="009D2FEE" w:rsidP="009B42CD">
      <w:pPr>
        <w:pStyle w:val="Heading4"/>
      </w:pPr>
      <w:bookmarkStart w:id="98" w:name="_Toc510682732"/>
      <w:r>
        <w:t>Heading 4</w:t>
      </w:r>
      <w:bookmarkEnd w:id="98"/>
    </w:p>
    <w:p w14:paraId="6A727DAC" w14:textId="77777777" w:rsidR="009D2FEE" w:rsidRDefault="009D2FEE" w:rsidP="001F6D65">
      <w:pPr>
        <w:pStyle w:val="UNITENParagraph"/>
      </w:pPr>
      <w:r>
        <w:t xml:space="preserve">In this template, </w:t>
      </w:r>
      <w:proofErr w:type="gramStart"/>
      <w:r>
        <w:t>Heading</w:t>
      </w:r>
      <w:proofErr w:type="gramEnd"/>
      <w:r>
        <w:t xml:space="preserve">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454C1E4E" w14:textId="77777777" w:rsidR="002A72C2" w:rsidRDefault="002A72C2" w:rsidP="005D3810">
      <w:pPr>
        <w:pStyle w:val="Heading2"/>
      </w:pPr>
      <w:bookmarkStart w:id="99" w:name="_Toc510682733"/>
      <w:bookmarkStart w:id="100" w:name="_Toc176736534"/>
      <w:r>
        <w:t>Other important styles</w:t>
      </w:r>
      <w:bookmarkEnd w:id="99"/>
      <w:bookmarkEnd w:id="100"/>
    </w:p>
    <w:p w14:paraId="1433629E" w14:textId="77777777" w:rsidR="002A72C2" w:rsidRDefault="002A72C2" w:rsidP="001F6D65">
      <w:pPr>
        <w:pStyle w:val="UNITENParagraph"/>
      </w:pPr>
      <w:r>
        <w:t xml:space="preserve">All styles developed in this template are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proofErr w:type="spellStart"/>
      <w:r>
        <w:t>syles</w:t>
      </w:r>
      <w:proofErr w:type="spellEnd"/>
      <w:r>
        <w:t>.</w:t>
      </w:r>
    </w:p>
    <w:p w14:paraId="125AF76E" w14:textId="77777777" w:rsidR="002A72C2" w:rsidRDefault="002A72C2" w:rsidP="001F6D65">
      <w:pPr>
        <w:pStyle w:val="UNITENParagraph"/>
      </w:pPr>
      <w:r>
        <w:t xml:space="preserve">Another important one is the caption styles. All pictures in this template are formatted by using </w:t>
      </w:r>
      <w:r w:rsidRPr="00EC2CE4">
        <w:rPr>
          <w:i/>
        </w:rPr>
        <w:t>Caption for Equation</w:t>
      </w:r>
      <w:r>
        <w:t xml:space="preserve"> styles.</w:t>
      </w:r>
    </w:p>
    <w:p w14:paraId="46D2FAFF" w14:textId="77777777" w:rsidR="002A72C2" w:rsidRDefault="002A72C2" w:rsidP="005D3810">
      <w:pPr>
        <w:pStyle w:val="Heading2"/>
      </w:pPr>
      <w:bookmarkStart w:id="101" w:name="_Toc510682734"/>
      <w:bookmarkStart w:id="102" w:name="_Toc176736535"/>
      <w:r>
        <w:t>Equations</w:t>
      </w:r>
      <w:bookmarkEnd w:id="101"/>
      <w:bookmarkEnd w:id="102"/>
    </w:p>
    <w:p w14:paraId="26F3DFC8" w14:textId="77777777" w:rsidR="002A72C2" w:rsidRDefault="002A72C2" w:rsidP="001F6D65">
      <w:pPr>
        <w:pStyle w:val="UNITENParagraph"/>
      </w:pPr>
      <w:r>
        <w:t xml:space="preserve">As shown in Equation </w:t>
      </w:r>
      <w:r>
        <w:fldChar w:fldCharType="begin"/>
      </w:r>
      <w:r>
        <w:instrText xml:space="preserve"> REF _Ref450905140 \h </w:instrText>
      </w:r>
      <w:r w:rsidR="00341964">
        <w:instrText xml:space="preserve"> \* MERGEFORMAT </w:instrText>
      </w:r>
      <w:r>
        <w:fldChar w:fldCharType="separate"/>
      </w:r>
      <w:r w:rsidR="00FB0CC6">
        <w:rPr>
          <w:b/>
          <w:bCs/>
          <w:lang w:val="en-US"/>
        </w:rPr>
        <w:t>Error! Reference source not found.</w:t>
      </w:r>
      <w:r>
        <w:fldChar w:fldCharType="end"/>
      </w:r>
      <w:r>
        <w:t xml:space="preserve">, all equations must be systematically numbered. To insert any equation, copy the whole equation and numbering below and paste on your desired location. After that, edit the equation. The style for equation is </w:t>
      </w:r>
      <w:r w:rsidRPr="00EC2CE4">
        <w:rPr>
          <w:i/>
        </w:rPr>
        <w:t>Caption for Equation UMP</w:t>
      </w:r>
      <w:r>
        <w:t>.</w:t>
      </w:r>
    </w:p>
    <w:tbl>
      <w:tblPr>
        <w:tblW w:w="8568" w:type="dxa"/>
        <w:tblInd w:w="108" w:type="dxa"/>
        <w:tblLook w:val="04A0" w:firstRow="1" w:lastRow="0" w:firstColumn="1" w:lastColumn="0" w:noHBand="0" w:noVBand="1"/>
      </w:tblPr>
      <w:tblGrid>
        <w:gridCol w:w="7398"/>
        <w:gridCol w:w="1170"/>
      </w:tblGrid>
      <w:tr w:rsidR="002A72C2" w14:paraId="0DB2B0C3" w14:textId="77777777" w:rsidTr="00BC6720">
        <w:tc>
          <w:tcPr>
            <w:tcW w:w="7398" w:type="dxa"/>
          </w:tcPr>
          <w:p w14:paraId="74DCB8A5" w14:textId="77777777" w:rsidR="002A72C2" w:rsidRPr="00826F5A" w:rsidRDefault="002A72C2" w:rsidP="00BC6720">
            <w:pPr>
              <w:pStyle w:val="CaptionforEquationUNITEN"/>
            </w:pPr>
            <w:r w:rsidRPr="00855FF7">
              <w:rPr>
                <w:position w:val="-10"/>
              </w:rPr>
              <w:object w:dxaOrig="1060" w:dyaOrig="279" w14:anchorId="7ED232C0">
                <v:shape id="_x0000_i1027" type="#_x0000_t75" style="width:55pt;height:14.5pt" o:ole="">
                  <v:imagedata r:id="rId30" o:title=""/>
                </v:shape>
                <o:OLEObject Type="Embed" ProgID="Equation.3" ShapeID="_x0000_i1027" DrawAspect="Content" ObjectID="_1819610328" r:id="rId33"/>
              </w:object>
            </w:r>
          </w:p>
        </w:tc>
        <w:tc>
          <w:tcPr>
            <w:tcW w:w="1170" w:type="dxa"/>
          </w:tcPr>
          <w:p w14:paraId="52A48C99" w14:textId="77777777" w:rsidR="002A72C2" w:rsidRDefault="003C6C5F" w:rsidP="00BC6720">
            <w:pPr>
              <w:pStyle w:val="CaptionforEquationUNITEN"/>
            </w:pPr>
            <w:r>
              <w:fldChar w:fldCharType="begin"/>
            </w:r>
            <w:r>
              <w:instrText xml:space="preserve"> STYLEREF 1 \s </w:instrText>
            </w:r>
            <w:r>
              <w:fldChar w:fldCharType="separate"/>
            </w:r>
            <w:r w:rsidR="00FB0CC6">
              <w:rPr>
                <w:noProof/>
              </w:rPr>
              <w:t>3</w:t>
            </w:r>
            <w:r>
              <w:fldChar w:fldCharType="end"/>
            </w:r>
            <w:r>
              <w:t>.</w:t>
            </w:r>
            <w:r>
              <w:fldChar w:fldCharType="begin"/>
            </w:r>
            <w:r>
              <w:instrText xml:space="preserve"> SEQ Equation \* ARABIC \s 1 </w:instrText>
            </w:r>
            <w:r>
              <w:fldChar w:fldCharType="separate"/>
            </w:r>
            <w:r w:rsidR="00FB0CC6">
              <w:rPr>
                <w:noProof/>
              </w:rPr>
              <w:t>1</w:t>
            </w:r>
            <w:r>
              <w:fldChar w:fldCharType="end"/>
            </w:r>
          </w:p>
        </w:tc>
      </w:tr>
    </w:tbl>
    <w:p w14:paraId="1B33E0E4" w14:textId="77777777" w:rsidR="002A72C2" w:rsidRDefault="002A72C2" w:rsidP="00604D92">
      <w:r>
        <w:lastRenderedPageBreak/>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30473936" w14:textId="77777777" w:rsidR="002A72C2" w:rsidRDefault="002A72C2" w:rsidP="005D3810">
      <w:pPr>
        <w:pStyle w:val="Heading2"/>
      </w:pPr>
      <w:bookmarkStart w:id="103" w:name="_Toc510682735"/>
      <w:bookmarkStart w:id="104" w:name="_Toc176736536"/>
      <w:r>
        <w:t>Quote</w:t>
      </w:r>
      <w:bookmarkEnd w:id="103"/>
      <w:bookmarkEnd w:id="104"/>
    </w:p>
    <w:p w14:paraId="376A90CE" w14:textId="77777777" w:rsidR="002A72C2" w:rsidRDefault="002A72C2" w:rsidP="001F6D65">
      <w:pPr>
        <w:pStyle w:val="UNITENParagraph"/>
      </w:pPr>
      <w:r>
        <w:t xml:space="preserve">To insert a quote like this, use </w:t>
      </w:r>
      <w:r w:rsidRPr="00EC2CE4">
        <w:rPr>
          <w:i/>
        </w:rPr>
        <w:t>Quo</w:t>
      </w:r>
      <w:r>
        <w:rPr>
          <w:i/>
        </w:rPr>
        <w:t>t</w:t>
      </w:r>
      <w:r w:rsidRPr="00EC2CE4">
        <w:rPr>
          <w:i/>
        </w:rPr>
        <w:t xml:space="preserve">ation </w:t>
      </w:r>
      <w:r w:rsidR="007F24CA">
        <w:rPr>
          <w:i/>
        </w:rPr>
        <w:t>UNITEN</w:t>
      </w:r>
      <w:r>
        <w:t xml:space="preserve"> style. Please ensure all quotation are properly cited.</w:t>
      </w:r>
    </w:p>
    <w:p w14:paraId="0E41ED8E" w14:textId="77777777" w:rsidR="002A72C2" w:rsidRDefault="002A72C2" w:rsidP="00A26796">
      <w:pPr>
        <w:pStyle w:val="QuotationUNITEN"/>
      </w:pPr>
      <w:r>
        <w:t>On the Insert tab, the galleries include items that are designed to coordinate with the overall look of your document. You can use these galleries to insert tables, headers, footers, lists, cover pages, and other document building blocks.</w:t>
      </w:r>
    </w:p>
    <w:p w14:paraId="12431557" w14:textId="77777777" w:rsidR="002A72C2" w:rsidRDefault="002A72C2" w:rsidP="001F6D65">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32965949" w14:textId="77777777" w:rsidR="002A72C2" w:rsidRDefault="002A72C2" w:rsidP="009371E5">
      <w:pPr>
        <w:pStyle w:val="CaptionforTableUNITENcenter"/>
      </w:pPr>
      <w:bookmarkStart w:id="105" w:name="_Ref176513349"/>
      <w:bookmarkStart w:id="106" w:name="_Toc176508221"/>
      <w:bookmarkStart w:id="107" w:name="_Ref176513344"/>
      <w:r>
        <w:t xml:space="preserve">Table </w:t>
      </w:r>
      <w:r w:rsidR="00254F52">
        <w:fldChar w:fldCharType="begin"/>
      </w:r>
      <w:r w:rsidR="00254F52">
        <w:instrText xml:space="preserve"> STYLEREF 1 \s </w:instrText>
      </w:r>
      <w:r w:rsidR="00254F52">
        <w:fldChar w:fldCharType="separate"/>
      </w:r>
      <w:r w:rsidR="00FB0CC6">
        <w:t>3</w:t>
      </w:r>
      <w:r w:rsidR="00254F52">
        <w:fldChar w:fldCharType="end"/>
      </w:r>
      <w:r w:rsidR="00254F52">
        <w:t>.</w:t>
      </w:r>
      <w:r w:rsidR="00254F52">
        <w:fldChar w:fldCharType="begin"/>
      </w:r>
      <w:r w:rsidR="00254F52">
        <w:instrText xml:space="preserve"> SEQ Table \* ARABIC \s 1 </w:instrText>
      </w:r>
      <w:r w:rsidR="00254F52">
        <w:fldChar w:fldCharType="separate"/>
      </w:r>
      <w:r w:rsidR="00FB0CC6">
        <w:t>1</w:t>
      </w:r>
      <w:r w:rsidR="00254F52">
        <w:fldChar w:fldCharType="end"/>
      </w:r>
      <w:bookmarkEnd w:id="105"/>
      <w:r w:rsidR="009B7484">
        <w:tab/>
      </w:r>
      <w:r>
        <w:t>Sample table</w:t>
      </w:r>
      <w:bookmarkEnd w:id="106"/>
      <w:bookmarkEnd w:id="107"/>
    </w:p>
    <w:tbl>
      <w:tblPr>
        <w:tblW w:w="0" w:type="auto"/>
        <w:jc w:val="center"/>
        <w:tblLook w:val="04A0" w:firstRow="1" w:lastRow="0" w:firstColumn="1" w:lastColumn="0" w:noHBand="0" w:noVBand="1"/>
      </w:tblPr>
      <w:tblGrid>
        <w:gridCol w:w="4240"/>
        <w:gridCol w:w="4241"/>
      </w:tblGrid>
      <w:tr w:rsidR="002A72C2" w14:paraId="00D86D0A" w14:textId="77777777" w:rsidTr="00BC6720">
        <w:trPr>
          <w:jc w:val="center"/>
        </w:trPr>
        <w:tc>
          <w:tcPr>
            <w:tcW w:w="4348" w:type="dxa"/>
            <w:tcBorders>
              <w:top w:val="single" w:sz="12" w:space="0" w:color="auto"/>
              <w:bottom w:val="single" w:sz="12" w:space="0" w:color="auto"/>
            </w:tcBorders>
          </w:tcPr>
          <w:p w14:paraId="4CEC2594" w14:textId="77777777" w:rsidR="002A72C2" w:rsidRPr="00EC2CE4" w:rsidRDefault="002A72C2" w:rsidP="00BC6720">
            <w:pPr>
              <w:pStyle w:val="Tabletext"/>
            </w:pPr>
            <w:r w:rsidRPr="00EC2CE4">
              <w:t xml:space="preserve">Test </w:t>
            </w:r>
          </w:p>
        </w:tc>
        <w:tc>
          <w:tcPr>
            <w:tcW w:w="4349" w:type="dxa"/>
            <w:tcBorders>
              <w:top w:val="single" w:sz="12" w:space="0" w:color="auto"/>
              <w:bottom w:val="single" w:sz="12" w:space="0" w:color="auto"/>
            </w:tcBorders>
          </w:tcPr>
          <w:p w14:paraId="1A6A735D" w14:textId="77777777" w:rsidR="002A72C2" w:rsidRPr="00EC2CE4" w:rsidRDefault="002A72C2" w:rsidP="00BC6720">
            <w:pPr>
              <w:pStyle w:val="Tabletext"/>
            </w:pPr>
            <w:r w:rsidRPr="00EC2CE4">
              <w:t>Text</w:t>
            </w:r>
          </w:p>
        </w:tc>
      </w:tr>
      <w:tr w:rsidR="002A72C2" w14:paraId="20AC49EA" w14:textId="77777777" w:rsidTr="00BC6720">
        <w:trPr>
          <w:jc w:val="center"/>
        </w:trPr>
        <w:tc>
          <w:tcPr>
            <w:tcW w:w="4348" w:type="dxa"/>
            <w:tcBorders>
              <w:top w:val="single" w:sz="12" w:space="0" w:color="auto"/>
            </w:tcBorders>
          </w:tcPr>
          <w:p w14:paraId="09DBB93B" w14:textId="77777777" w:rsidR="002A72C2" w:rsidRPr="00EC2CE4" w:rsidRDefault="002A72C2" w:rsidP="00BC6720">
            <w:pPr>
              <w:pStyle w:val="Tabletext"/>
            </w:pPr>
            <w:r w:rsidRPr="00EC2CE4">
              <w:t>Te</w:t>
            </w:r>
            <w:r>
              <w:t>s</w:t>
            </w:r>
            <w:r w:rsidRPr="00EC2CE4">
              <w:t xml:space="preserve">t </w:t>
            </w:r>
          </w:p>
        </w:tc>
        <w:tc>
          <w:tcPr>
            <w:tcW w:w="4349" w:type="dxa"/>
            <w:tcBorders>
              <w:top w:val="single" w:sz="12" w:space="0" w:color="auto"/>
            </w:tcBorders>
          </w:tcPr>
          <w:p w14:paraId="4D5DC06F" w14:textId="77777777" w:rsidR="002A72C2" w:rsidRPr="00EC2CE4" w:rsidRDefault="002A72C2" w:rsidP="00BC6720">
            <w:pPr>
              <w:pStyle w:val="Tabletext"/>
            </w:pPr>
            <w:r w:rsidRPr="00EC2CE4">
              <w:t xml:space="preserve">Text </w:t>
            </w:r>
          </w:p>
        </w:tc>
      </w:tr>
      <w:tr w:rsidR="002A72C2" w14:paraId="6B7FEA92" w14:textId="77777777" w:rsidTr="00BC6720">
        <w:trPr>
          <w:jc w:val="center"/>
        </w:trPr>
        <w:tc>
          <w:tcPr>
            <w:tcW w:w="4348" w:type="dxa"/>
          </w:tcPr>
          <w:p w14:paraId="0C9C613D" w14:textId="77777777" w:rsidR="002A72C2" w:rsidRPr="00EC2CE4" w:rsidRDefault="002A72C2" w:rsidP="00BC6720">
            <w:pPr>
              <w:pStyle w:val="Tabletext"/>
            </w:pPr>
            <w:r w:rsidRPr="00EC2CE4">
              <w:t xml:space="preserve">Test </w:t>
            </w:r>
          </w:p>
        </w:tc>
        <w:tc>
          <w:tcPr>
            <w:tcW w:w="4349" w:type="dxa"/>
          </w:tcPr>
          <w:p w14:paraId="664B22B8" w14:textId="77777777" w:rsidR="002A72C2" w:rsidRPr="00EC2CE4" w:rsidRDefault="002A72C2" w:rsidP="00BC6720">
            <w:pPr>
              <w:pStyle w:val="Tabletext"/>
            </w:pPr>
            <w:r>
              <w:t>T</w:t>
            </w:r>
            <w:r w:rsidRPr="00EC2CE4">
              <w:t>ext</w:t>
            </w:r>
          </w:p>
        </w:tc>
      </w:tr>
      <w:tr w:rsidR="002A72C2" w14:paraId="64EEC603" w14:textId="77777777" w:rsidTr="00BC6720">
        <w:trPr>
          <w:jc w:val="center"/>
        </w:trPr>
        <w:tc>
          <w:tcPr>
            <w:tcW w:w="4348" w:type="dxa"/>
          </w:tcPr>
          <w:p w14:paraId="2556DB4D" w14:textId="77777777" w:rsidR="002A72C2" w:rsidRPr="00EC2CE4" w:rsidRDefault="002A72C2" w:rsidP="00BC6720">
            <w:pPr>
              <w:pStyle w:val="Tabletext"/>
            </w:pPr>
            <w:r w:rsidRPr="00EC2CE4">
              <w:t>Te</w:t>
            </w:r>
            <w:r>
              <w:t>s</w:t>
            </w:r>
            <w:r w:rsidRPr="00EC2CE4">
              <w:t xml:space="preserve">t </w:t>
            </w:r>
          </w:p>
        </w:tc>
        <w:tc>
          <w:tcPr>
            <w:tcW w:w="4349" w:type="dxa"/>
          </w:tcPr>
          <w:p w14:paraId="1027E0FB" w14:textId="77777777" w:rsidR="002A72C2" w:rsidRPr="00EC2CE4" w:rsidRDefault="002A72C2" w:rsidP="00BC6720">
            <w:pPr>
              <w:pStyle w:val="Tabletext"/>
            </w:pPr>
            <w:r w:rsidRPr="00EC2CE4">
              <w:t xml:space="preserve">Text </w:t>
            </w:r>
          </w:p>
        </w:tc>
      </w:tr>
      <w:tr w:rsidR="002A72C2" w14:paraId="7C1B00B0" w14:textId="77777777" w:rsidTr="00BC6720">
        <w:trPr>
          <w:jc w:val="center"/>
        </w:trPr>
        <w:tc>
          <w:tcPr>
            <w:tcW w:w="4348" w:type="dxa"/>
            <w:tcBorders>
              <w:bottom w:val="single" w:sz="12" w:space="0" w:color="auto"/>
            </w:tcBorders>
          </w:tcPr>
          <w:p w14:paraId="372F5036" w14:textId="77777777" w:rsidR="002A72C2" w:rsidRPr="00EC2CE4" w:rsidRDefault="002A72C2" w:rsidP="00BC6720">
            <w:pPr>
              <w:pStyle w:val="Tabletext"/>
            </w:pPr>
            <w:r w:rsidRPr="00EC2CE4">
              <w:t xml:space="preserve">Test </w:t>
            </w:r>
          </w:p>
        </w:tc>
        <w:tc>
          <w:tcPr>
            <w:tcW w:w="4349" w:type="dxa"/>
            <w:tcBorders>
              <w:bottom w:val="single" w:sz="12" w:space="0" w:color="auto"/>
            </w:tcBorders>
          </w:tcPr>
          <w:p w14:paraId="2D24E968" w14:textId="77777777" w:rsidR="002A72C2" w:rsidRPr="00EC2CE4" w:rsidRDefault="002A72C2" w:rsidP="00BC6720">
            <w:pPr>
              <w:pStyle w:val="Tabletext"/>
            </w:pPr>
            <w:r>
              <w:t>T</w:t>
            </w:r>
            <w:r w:rsidRPr="00EC2CE4">
              <w:t>ext</w:t>
            </w:r>
          </w:p>
        </w:tc>
      </w:tr>
    </w:tbl>
    <w:p w14:paraId="32F64BD6" w14:textId="77777777" w:rsidR="002A72C2" w:rsidRDefault="002A72C2" w:rsidP="001F6D65">
      <w:pPr>
        <w:pStyle w:val="UNITENParagraph"/>
      </w:pPr>
    </w:p>
    <w:p w14:paraId="2DC819CC" w14:textId="77777777" w:rsidR="002A72C2" w:rsidRDefault="002A72C2" w:rsidP="001F6D65">
      <w:pPr>
        <w:pStyle w:val="UNITENParagraph"/>
      </w:pPr>
    </w:p>
    <w:p w14:paraId="709284C4" w14:textId="77777777" w:rsidR="002A72C2" w:rsidRDefault="002A72C2" w:rsidP="001F6D65">
      <w:pPr>
        <w:pStyle w:val="UNITENParagraph"/>
        <w:sectPr w:rsidR="002A72C2" w:rsidSect="00B660FD">
          <w:pgSz w:w="11906" w:h="16838"/>
          <w:pgMar w:top="1440" w:right="1440" w:bottom="1440" w:left="1985" w:header="706" w:footer="432" w:gutter="0"/>
          <w:cols w:space="708"/>
          <w:docGrid w:linePitch="360"/>
        </w:sectPr>
      </w:pPr>
    </w:p>
    <w:p w14:paraId="3FFC555B" w14:textId="77777777" w:rsidR="0052147A" w:rsidRDefault="009660B6" w:rsidP="00BA1AFE">
      <w:pPr>
        <w:pStyle w:val="Heading1"/>
      </w:pPr>
      <w:r>
        <w:lastRenderedPageBreak/>
        <w:br/>
      </w:r>
      <w:r w:rsidR="0083280C">
        <w:br/>
      </w:r>
      <w:r>
        <w:br/>
      </w:r>
      <w:bookmarkStart w:id="108" w:name="_Toc510682736"/>
      <w:bookmarkStart w:id="109" w:name="_Toc176736537"/>
      <w:r>
        <w:t xml:space="preserve">RESULT </w:t>
      </w:r>
      <w:r w:rsidR="00C8145A">
        <w:t>AND</w:t>
      </w:r>
      <w:r>
        <w:t xml:space="preserve"> DISCUSSION</w:t>
      </w:r>
      <w:bookmarkEnd w:id="108"/>
      <w:bookmarkEnd w:id="109"/>
      <w:r>
        <w:t xml:space="preserve"> </w:t>
      </w:r>
    </w:p>
    <w:p w14:paraId="4E634B2A" w14:textId="77777777" w:rsidR="009660B6" w:rsidRDefault="009660B6" w:rsidP="005D3810">
      <w:pPr>
        <w:pStyle w:val="Heading2"/>
      </w:pPr>
      <w:bookmarkStart w:id="110" w:name="_Toc510682737"/>
      <w:bookmarkStart w:id="111" w:name="_Toc176736538"/>
      <w:r>
        <w:t>Introduction</w:t>
      </w:r>
      <w:bookmarkEnd w:id="110"/>
      <w:bookmarkEnd w:id="111"/>
    </w:p>
    <w:p w14:paraId="5247728F" w14:textId="77777777" w:rsidR="00286BF1" w:rsidRDefault="00286BF1" w:rsidP="005D3810">
      <w:pPr>
        <w:pStyle w:val="Heading2"/>
      </w:pPr>
      <w:bookmarkStart w:id="112" w:name="_Toc176736539"/>
      <w:r>
        <w:t>Data pre-processing</w:t>
      </w:r>
      <w:bookmarkEnd w:id="112"/>
    </w:p>
    <w:p w14:paraId="1A02ABCC" w14:textId="77777777" w:rsidR="00286BF1" w:rsidRDefault="00286BF1" w:rsidP="001F6D65">
      <w:pPr>
        <w:pStyle w:val="Heading3"/>
        <w:spacing w:after="240"/>
      </w:pPr>
      <w:bookmarkStart w:id="113" w:name="_Toc176736540"/>
      <w:r>
        <w:t>Individual transformation</w:t>
      </w:r>
      <w:bookmarkEnd w:id="113"/>
    </w:p>
    <w:p w14:paraId="73856E66" w14:textId="77777777" w:rsidR="00286BF1" w:rsidRDefault="00286BF1" w:rsidP="001F6D65">
      <w:pPr>
        <w:pStyle w:val="Heading3"/>
        <w:spacing w:after="240"/>
      </w:pPr>
      <w:bookmarkStart w:id="114" w:name="_Toc176736541"/>
      <w:r>
        <w:t>Row scaling</w:t>
      </w:r>
      <w:bookmarkEnd w:id="114"/>
    </w:p>
    <w:p w14:paraId="60E92F38" w14:textId="77777777" w:rsidR="00286BF1" w:rsidRDefault="00286BF1" w:rsidP="001F6D65">
      <w:pPr>
        <w:pStyle w:val="Heading3"/>
        <w:spacing w:after="240"/>
      </w:pPr>
      <w:bookmarkStart w:id="115" w:name="_Toc176736542"/>
      <w:r>
        <w:t>Column scaling</w:t>
      </w:r>
      <w:bookmarkEnd w:id="115"/>
    </w:p>
    <w:p w14:paraId="6CC57466" w14:textId="77777777" w:rsidR="00286BF1" w:rsidRDefault="00286BF1" w:rsidP="001F6D65">
      <w:pPr>
        <w:pStyle w:val="Heading3"/>
        <w:spacing w:after="240"/>
      </w:pPr>
      <w:bookmarkStart w:id="116" w:name="_Toc176736543"/>
      <w:r>
        <w:t>Mean centring</w:t>
      </w:r>
      <w:bookmarkEnd w:id="116"/>
    </w:p>
    <w:p w14:paraId="6E0F4CF6" w14:textId="77777777" w:rsidR="00286BF1" w:rsidRDefault="00286BF1" w:rsidP="001F6D65">
      <w:pPr>
        <w:pStyle w:val="Heading3"/>
        <w:spacing w:after="240"/>
      </w:pPr>
      <w:bookmarkStart w:id="117" w:name="_Toc176736544"/>
      <w:r>
        <w:t>Standardisation</w:t>
      </w:r>
      <w:bookmarkEnd w:id="117"/>
    </w:p>
    <w:p w14:paraId="5C086663" w14:textId="77777777" w:rsidR="00286BF1" w:rsidRDefault="00286BF1" w:rsidP="005D3810">
      <w:pPr>
        <w:pStyle w:val="Heading2"/>
      </w:pPr>
      <w:bookmarkStart w:id="118" w:name="_Toc176736545"/>
      <w:r>
        <w:t>Exploratory data analysis</w:t>
      </w:r>
      <w:bookmarkEnd w:id="118"/>
    </w:p>
    <w:p w14:paraId="494CC8E5" w14:textId="77777777" w:rsidR="00286BF1" w:rsidRDefault="00286BF1" w:rsidP="00286BF1">
      <w:r>
        <w:t>Principal Component Analysis</w:t>
      </w:r>
    </w:p>
    <w:p w14:paraId="21C3C65F" w14:textId="77777777" w:rsidR="00286BF1" w:rsidRDefault="00286BF1" w:rsidP="00286BF1">
      <w:proofErr w:type="spellStart"/>
      <w:r>
        <w:t>Self Organizing</w:t>
      </w:r>
      <w:proofErr w:type="spellEnd"/>
      <w:r>
        <w:t xml:space="preserve"> Maps</w:t>
      </w:r>
    </w:p>
    <w:p w14:paraId="6E9DE16F" w14:textId="77777777" w:rsidR="00286BF1" w:rsidRDefault="00286BF1" w:rsidP="00286BF1">
      <w:r>
        <w:t>Initialisation</w:t>
      </w:r>
    </w:p>
    <w:p w14:paraId="39DE3EA2" w14:textId="77777777" w:rsidR="00286BF1" w:rsidRDefault="00286BF1" w:rsidP="00286BF1">
      <w:r>
        <w:t>Training</w:t>
      </w:r>
    </w:p>
    <w:p w14:paraId="1E15A87E" w14:textId="77777777" w:rsidR="00286BF1" w:rsidRDefault="00286BF1" w:rsidP="00286BF1">
      <w:r>
        <w:t>Class separation index</w:t>
      </w:r>
    </w:p>
    <w:p w14:paraId="3FEDA2DE" w14:textId="77777777" w:rsidR="00286BF1" w:rsidRDefault="00286BF1" w:rsidP="00286BF1">
      <w:r>
        <w:t>Silhouette width</w:t>
      </w:r>
    </w:p>
    <w:p w14:paraId="1A8E083A" w14:textId="77777777" w:rsidR="00286BF1" w:rsidRDefault="00286BF1" w:rsidP="00286BF1">
      <w:r>
        <w:t>Modified Silhouette width</w:t>
      </w:r>
    </w:p>
    <w:p w14:paraId="55DE49EC" w14:textId="77777777" w:rsidR="00286BF1" w:rsidRDefault="00286BF1" w:rsidP="00286BF1">
      <w:r>
        <w:t>Regression methods</w:t>
      </w:r>
    </w:p>
    <w:p w14:paraId="4BC6CD0F" w14:textId="77777777" w:rsidR="00286BF1" w:rsidRDefault="00286BF1" w:rsidP="00286BF1">
      <w:r>
        <w:t>Multivariate Linear Regression</w:t>
      </w:r>
    </w:p>
    <w:p w14:paraId="24B588A0" w14:textId="77777777" w:rsidR="00286BF1" w:rsidRDefault="00286BF1" w:rsidP="00286BF1">
      <w:r>
        <w:t>Principal Components Regression</w:t>
      </w:r>
    </w:p>
    <w:p w14:paraId="6347233C" w14:textId="77777777" w:rsidR="00286BF1" w:rsidRDefault="00286BF1" w:rsidP="00286BF1">
      <w:r>
        <w:t>Partial Least Squares Regression</w:t>
      </w:r>
    </w:p>
    <w:p w14:paraId="3B1FAF15" w14:textId="77777777" w:rsidR="00286BF1" w:rsidRDefault="00286BF1" w:rsidP="005D3810">
      <w:pPr>
        <w:pStyle w:val="Heading2"/>
      </w:pPr>
      <w:bookmarkStart w:id="119" w:name="_Toc176736546"/>
      <w:r>
        <w:t>Variable selection</w:t>
      </w:r>
      <w:bookmarkEnd w:id="119"/>
    </w:p>
    <w:p w14:paraId="498C7CE3" w14:textId="77777777" w:rsidR="00286BF1" w:rsidRDefault="00286BF1" w:rsidP="001F6D65">
      <w:pPr>
        <w:pStyle w:val="Heading3"/>
        <w:spacing w:after="240"/>
      </w:pPr>
      <w:bookmarkStart w:id="120" w:name="_Toc176736547"/>
      <w:r>
        <w:lastRenderedPageBreak/>
        <w:t>Multiblock methods in chemometrics</w:t>
      </w:r>
      <w:bookmarkEnd w:id="120"/>
    </w:p>
    <w:p w14:paraId="2D9FFC83" w14:textId="77777777" w:rsidR="00286BF1" w:rsidRDefault="00286BF1" w:rsidP="001F6D65">
      <w:pPr>
        <w:pStyle w:val="Heading3"/>
        <w:spacing w:after="240"/>
      </w:pPr>
      <w:bookmarkStart w:id="121" w:name="_Toc176736548"/>
      <w:r>
        <w:t>Multiblock similarity measures</w:t>
      </w:r>
      <w:bookmarkEnd w:id="121"/>
    </w:p>
    <w:p w14:paraId="6DA70494" w14:textId="77777777" w:rsidR="00286BF1" w:rsidRDefault="00286BF1" w:rsidP="009B42CD">
      <w:pPr>
        <w:pStyle w:val="Heading4"/>
      </w:pPr>
      <w:r>
        <w:t>Multiblock Partial Least Squares Regression</w:t>
      </w:r>
    </w:p>
    <w:p w14:paraId="3B679D8C" w14:textId="77777777" w:rsidR="00286BF1" w:rsidRPr="007C0161" w:rsidRDefault="00286BF1" w:rsidP="00772F6C">
      <w:pPr>
        <w:pStyle w:val="Heading5"/>
      </w:pPr>
      <w:r w:rsidRPr="007C0161">
        <w:t>Data splitting methods</w:t>
      </w:r>
    </w:p>
    <w:p w14:paraId="1113E066" w14:textId="77777777" w:rsidR="00286BF1" w:rsidRPr="007C0161" w:rsidRDefault="00286BF1" w:rsidP="00772F6C">
      <w:pPr>
        <w:pStyle w:val="Heading5"/>
      </w:pPr>
      <w:r w:rsidRPr="007C0161">
        <w:t>Data splitting for regression</w:t>
      </w:r>
    </w:p>
    <w:p w14:paraId="4294690B" w14:textId="77777777" w:rsidR="00286BF1" w:rsidRDefault="00286BF1" w:rsidP="00772F6C">
      <w:pPr>
        <w:pStyle w:val="Heading5"/>
      </w:pPr>
      <w:r w:rsidRPr="007C0161">
        <w:t>Data splitting for classification</w:t>
      </w:r>
    </w:p>
    <w:p w14:paraId="528EA97B" w14:textId="77777777" w:rsidR="007C0161" w:rsidRDefault="007C0161" w:rsidP="007C0161"/>
    <w:p w14:paraId="4608AF65" w14:textId="77777777" w:rsidR="007C0161" w:rsidRDefault="007C0161" w:rsidP="007C0161"/>
    <w:p w14:paraId="563D9C1E" w14:textId="77777777" w:rsidR="007C0161" w:rsidRPr="007C0161" w:rsidRDefault="007C0161" w:rsidP="007C0161"/>
    <w:p w14:paraId="149B105B" w14:textId="77777777" w:rsidR="00286BF1" w:rsidRDefault="00286BF1" w:rsidP="00286BF1">
      <w:r>
        <w:t>Classification methods</w:t>
      </w:r>
    </w:p>
    <w:p w14:paraId="1BCF244A" w14:textId="77777777" w:rsidR="00286BF1" w:rsidRDefault="00286BF1" w:rsidP="00286BF1">
      <w:r>
        <w:t>Partial Least Squares Discriminant Analysis</w:t>
      </w:r>
    </w:p>
    <w:p w14:paraId="74AFEB51" w14:textId="77777777" w:rsidR="00286BF1" w:rsidRDefault="00286BF1" w:rsidP="00286BF1">
      <w:r>
        <w:t>Supervised Self Organizing Maps</w:t>
      </w:r>
    </w:p>
    <w:p w14:paraId="1BE38AB9" w14:textId="77777777" w:rsidR="00286BF1" w:rsidRDefault="00286BF1" w:rsidP="00286BF1">
      <w:r>
        <w:t>Data Pre-Processing and Data Drift: Exploratory Analysis and Class Separation Indices</w:t>
      </w:r>
    </w:p>
    <w:p w14:paraId="034D9E46" w14:textId="77777777" w:rsidR="00286BF1" w:rsidRDefault="00286BF1" w:rsidP="00286BF1">
      <w:r>
        <w:t>Introduction</w:t>
      </w:r>
    </w:p>
    <w:p w14:paraId="53BD8658" w14:textId="77777777" w:rsidR="00286BF1" w:rsidRDefault="00286BF1" w:rsidP="00286BF1">
      <w:r>
        <w:t>Dataset</w:t>
      </w:r>
    </w:p>
    <w:p w14:paraId="28D7D08A" w14:textId="77777777" w:rsidR="00286BF1" w:rsidRDefault="00286BF1" w:rsidP="00286BF1">
      <w:r>
        <w:t>Airborne particulate matter dataset</w:t>
      </w:r>
    </w:p>
    <w:p w14:paraId="7A67FE31" w14:textId="77777777" w:rsidR="00286BF1" w:rsidRDefault="00286BF1" w:rsidP="00286BF1">
      <w:r>
        <w:t>Meteorology dataset</w:t>
      </w:r>
    </w:p>
    <w:p w14:paraId="028FA99F" w14:textId="77777777" w:rsidR="00286BF1" w:rsidRDefault="00286BF1" w:rsidP="00286BF1">
      <w:r>
        <w:t>QSAR dataset</w:t>
      </w:r>
    </w:p>
    <w:p w14:paraId="5C6AEA23" w14:textId="77777777" w:rsidR="00286BF1" w:rsidRDefault="00286BF1" w:rsidP="00286BF1">
      <w:r>
        <w:t>Chemometrics Methods</w:t>
      </w:r>
    </w:p>
    <w:p w14:paraId="0CA53575" w14:textId="77777777" w:rsidR="00286BF1" w:rsidRDefault="00286BF1" w:rsidP="00286BF1">
      <w:r>
        <w:t>Data pre-processing</w:t>
      </w:r>
    </w:p>
    <w:p w14:paraId="390093D5" w14:textId="77777777" w:rsidR="00286BF1" w:rsidRDefault="00286BF1" w:rsidP="00286BF1">
      <w:r>
        <w:t>Principal Component Analysis</w:t>
      </w:r>
    </w:p>
    <w:p w14:paraId="66343369" w14:textId="77777777" w:rsidR="00286BF1" w:rsidRDefault="00286BF1" w:rsidP="00286BF1">
      <w:r>
        <w:t>Principal Component Regression</w:t>
      </w:r>
    </w:p>
    <w:p w14:paraId="7BA52599" w14:textId="77777777" w:rsidR="00286BF1" w:rsidRDefault="00286BF1" w:rsidP="00286BF1">
      <w:r>
        <w:t>Principal Component Analysis, cluster separation indices and data drift</w:t>
      </w:r>
    </w:p>
    <w:p w14:paraId="09A0525A" w14:textId="77777777" w:rsidR="00286BF1" w:rsidRDefault="00286BF1" w:rsidP="00286BF1">
      <w:proofErr w:type="spellStart"/>
      <w:r>
        <w:t>Self Organizing</w:t>
      </w:r>
      <w:proofErr w:type="spellEnd"/>
      <w:r>
        <w:t xml:space="preserve"> Maps</w:t>
      </w:r>
    </w:p>
    <w:p w14:paraId="6683EC3B" w14:textId="77777777" w:rsidR="00286BF1" w:rsidRDefault="00286BF1" w:rsidP="00286BF1">
      <w:r>
        <w:t>Results and Discussion</w:t>
      </w:r>
    </w:p>
    <w:p w14:paraId="6E0A93B5" w14:textId="77777777" w:rsidR="00286BF1" w:rsidRDefault="00286BF1" w:rsidP="00286BF1">
      <w:r>
        <w:t>Airborne particulate matter dataset</w:t>
      </w:r>
    </w:p>
    <w:p w14:paraId="26D185C2" w14:textId="77777777" w:rsidR="00286BF1" w:rsidRDefault="00286BF1" w:rsidP="00286BF1">
      <w:r>
        <w:t>Sample and elemental analysis</w:t>
      </w:r>
    </w:p>
    <w:p w14:paraId="4F0538D2" w14:textId="77777777" w:rsidR="00286BF1" w:rsidRDefault="00286BF1" w:rsidP="00286BF1">
      <w:r>
        <w:t>Exploratory data analysis by using Principal Component Analysis and Self Organizing Maps</w:t>
      </w:r>
    </w:p>
    <w:p w14:paraId="1661A5DC" w14:textId="77777777" w:rsidR="00286BF1" w:rsidRDefault="00286BF1" w:rsidP="00286BF1">
      <w:r>
        <w:t>Data pre-processing, PCA and class separation index</w:t>
      </w:r>
    </w:p>
    <w:p w14:paraId="3B24AD08" w14:textId="77777777" w:rsidR="00286BF1" w:rsidRDefault="00286BF1" w:rsidP="00286BF1">
      <w:r>
        <w:t>Meteorology dataset</w:t>
      </w:r>
    </w:p>
    <w:p w14:paraId="090EEA05" w14:textId="77777777" w:rsidR="00286BF1" w:rsidRDefault="00286BF1" w:rsidP="00286BF1">
      <w:r>
        <w:t>QSAR dataset</w:t>
      </w:r>
    </w:p>
    <w:p w14:paraId="1C347AB1" w14:textId="77777777" w:rsidR="002552C3" w:rsidRDefault="002552C3" w:rsidP="002552C3"/>
    <w:p w14:paraId="2453869C" w14:textId="77777777" w:rsidR="002552C3" w:rsidRPr="002552C3" w:rsidRDefault="002552C3" w:rsidP="002552C3">
      <w:pPr>
        <w:sectPr w:rsidR="002552C3" w:rsidRPr="002552C3" w:rsidSect="00B660FD">
          <w:pgSz w:w="11906" w:h="16838"/>
          <w:pgMar w:top="1440" w:right="1440" w:bottom="1440" w:left="1985" w:header="706" w:footer="432" w:gutter="0"/>
          <w:cols w:space="708"/>
          <w:docGrid w:linePitch="360"/>
        </w:sectPr>
      </w:pPr>
    </w:p>
    <w:p w14:paraId="335FCBE4" w14:textId="77777777" w:rsidR="009660B6" w:rsidRDefault="009660B6" w:rsidP="00BA1AFE">
      <w:pPr>
        <w:pStyle w:val="Heading1"/>
      </w:pPr>
      <w:r>
        <w:lastRenderedPageBreak/>
        <w:br/>
      </w:r>
      <w:r w:rsidR="0083280C">
        <w:br/>
      </w:r>
      <w:r>
        <w:br/>
      </w:r>
      <w:bookmarkStart w:id="122" w:name="_Toc510682738"/>
      <w:bookmarkStart w:id="123" w:name="_Toc176736549"/>
      <w:r>
        <w:t>CONCLUSION</w:t>
      </w:r>
      <w:r w:rsidR="00C8145A">
        <w:t xml:space="preserve"> AND RECOMMENDATIONS FOR FUTURE WORK</w:t>
      </w:r>
      <w:bookmarkEnd w:id="122"/>
      <w:bookmarkEnd w:id="123"/>
    </w:p>
    <w:p w14:paraId="7D1DACA9" w14:textId="77777777" w:rsidR="009660B6" w:rsidRDefault="009660B6" w:rsidP="005D3810">
      <w:pPr>
        <w:pStyle w:val="Heading2"/>
      </w:pPr>
      <w:bookmarkStart w:id="124" w:name="_Toc510682739"/>
      <w:bookmarkStart w:id="125" w:name="_Toc176736550"/>
      <w:r>
        <w:t>Introdu</w:t>
      </w:r>
      <w:r w:rsidR="00357F77">
        <w:t>c</w:t>
      </w:r>
      <w:r>
        <w:t>tion</w:t>
      </w:r>
      <w:bookmarkEnd w:id="124"/>
      <w:bookmarkEnd w:id="125"/>
    </w:p>
    <w:p w14:paraId="7675D07E" w14:textId="77777777" w:rsidR="00341964" w:rsidRDefault="00341964" w:rsidP="001F6D65">
      <w:pPr>
        <w:pStyle w:val="UNITENParagraph"/>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20CC70C7" w14:textId="77777777" w:rsidR="00341964" w:rsidRDefault="00341964" w:rsidP="001F6D65">
      <w:pPr>
        <w:pStyle w:val="UNITENParagraph"/>
      </w:pPr>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5E0F57A3" w14:textId="77777777" w:rsidR="00341964" w:rsidRDefault="00341964" w:rsidP="001F6D65">
      <w:pPr>
        <w:pStyle w:val="UNITENParagraph"/>
      </w:pPr>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14:paraId="0DA1DDC9" w14:textId="77777777" w:rsidR="00286BF1" w:rsidRDefault="00286BF1" w:rsidP="005D3810">
      <w:pPr>
        <w:pStyle w:val="Heading2"/>
      </w:pPr>
      <w:bookmarkStart w:id="126" w:name="_Toc176736551"/>
      <w:r>
        <w:t>Regression methods</w:t>
      </w:r>
      <w:bookmarkEnd w:id="126"/>
    </w:p>
    <w:p w14:paraId="15C62C22" w14:textId="77777777" w:rsidR="00286BF1" w:rsidRDefault="00286BF1" w:rsidP="00772F6C">
      <w:pPr>
        <w:pStyle w:val="Heading5"/>
      </w:pPr>
      <w:r>
        <w:t>Principal Com</w:t>
      </w:r>
      <w:r w:rsidRPr="00772F6C">
        <w:t>p</w:t>
      </w:r>
      <w:r>
        <w:t>onent Analysis</w:t>
      </w:r>
    </w:p>
    <w:p w14:paraId="6E97CC18" w14:textId="77777777" w:rsidR="00286BF1" w:rsidRDefault="00286BF1" w:rsidP="00772F6C">
      <w:pPr>
        <w:pStyle w:val="Heading5"/>
      </w:pPr>
      <w:r>
        <w:t>Variable selection</w:t>
      </w:r>
    </w:p>
    <w:p w14:paraId="507DBA51" w14:textId="77777777" w:rsidR="00286BF1" w:rsidRDefault="00286BF1" w:rsidP="00772F6C">
      <w:pPr>
        <w:pStyle w:val="Heading5"/>
      </w:pPr>
      <w:r>
        <w:t>PLS and PCR models by using all descriptors</w:t>
      </w:r>
    </w:p>
    <w:p w14:paraId="02618A2C" w14:textId="77777777" w:rsidR="00286BF1" w:rsidRDefault="00286BF1" w:rsidP="00772F6C">
      <w:pPr>
        <w:pStyle w:val="Heading5"/>
      </w:pPr>
      <w:r>
        <w:t>Modelling at different empirical significant</w:t>
      </w:r>
    </w:p>
    <w:p w14:paraId="72FE7E2B" w14:textId="77777777" w:rsidR="00286BF1" w:rsidRDefault="00286BF1" w:rsidP="00772F6C">
      <w:pPr>
        <w:pStyle w:val="Heading5"/>
      </w:pPr>
      <w:r>
        <w:t>Classification methods</w:t>
      </w:r>
    </w:p>
    <w:p w14:paraId="1B074CCE" w14:textId="77777777" w:rsidR="006B2E34" w:rsidRDefault="006B2E34" w:rsidP="006B2E34"/>
    <w:p w14:paraId="636E65E6" w14:textId="77777777" w:rsidR="00FA6229" w:rsidRDefault="00FA6229" w:rsidP="006B2E34"/>
    <w:p w14:paraId="20B2CA8C" w14:textId="77777777" w:rsidR="00FA6229" w:rsidRPr="006B2E34" w:rsidRDefault="00FA6229" w:rsidP="006B2E34"/>
    <w:p w14:paraId="283B1CB4" w14:textId="77777777" w:rsidR="00286BF1" w:rsidRDefault="00286BF1" w:rsidP="005D3810">
      <w:pPr>
        <w:pStyle w:val="Heading2"/>
      </w:pPr>
      <w:bookmarkStart w:id="127" w:name="_Toc176736552"/>
      <w:r>
        <w:lastRenderedPageBreak/>
        <w:t>Principal Component Analysis</w:t>
      </w:r>
      <w:bookmarkEnd w:id="127"/>
    </w:p>
    <w:p w14:paraId="7EC8F124" w14:textId="77777777" w:rsidR="00286BF1" w:rsidRDefault="00286BF1" w:rsidP="00286BF1">
      <w:r>
        <w:t>Class Boundary Plot</w:t>
      </w:r>
    </w:p>
    <w:p w14:paraId="7DD7E46A" w14:textId="77777777" w:rsidR="00286BF1" w:rsidRDefault="00286BF1" w:rsidP="00286BF1">
      <w:r>
        <w:t>Percentage Correctly Classified</w:t>
      </w:r>
    </w:p>
    <w:p w14:paraId="5E62BDE7" w14:textId="77777777" w:rsidR="00286BF1" w:rsidRPr="00FE5E25" w:rsidRDefault="00286BF1" w:rsidP="00286BF1">
      <w:r>
        <w:t>Conclusions and Future Work</w:t>
      </w:r>
    </w:p>
    <w:p w14:paraId="0D1C2974" w14:textId="77777777" w:rsidR="00341964" w:rsidRPr="00341964" w:rsidRDefault="00341964" w:rsidP="00341964"/>
    <w:p w14:paraId="0C6EF526" w14:textId="77777777" w:rsidR="005501F4" w:rsidRDefault="005501F4" w:rsidP="005501F4"/>
    <w:p w14:paraId="17BF7A84" w14:textId="77777777" w:rsidR="005501F4" w:rsidRPr="005501F4" w:rsidRDefault="005501F4" w:rsidP="005501F4">
      <w:pPr>
        <w:sectPr w:rsidR="005501F4" w:rsidRPr="005501F4" w:rsidSect="00B660FD">
          <w:pgSz w:w="11906" w:h="16838"/>
          <w:pgMar w:top="1440" w:right="1440" w:bottom="1440" w:left="1985" w:header="706" w:footer="432" w:gutter="0"/>
          <w:cols w:space="708"/>
          <w:docGrid w:linePitch="360"/>
        </w:sectPr>
      </w:pPr>
    </w:p>
    <w:p w14:paraId="66D8858F" w14:textId="77777777" w:rsidR="00440E52" w:rsidRDefault="00440E52" w:rsidP="001F6D65">
      <w:pPr>
        <w:pStyle w:val="UNITENParagraph"/>
      </w:pPr>
    </w:p>
    <w:p w14:paraId="09971893" w14:textId="77777777" w:rsidR="009B218B" w:rsidRDefault="009B218B" w:rsidP="003D34CC">
      <w:pPr>
        <w:pStyle w:val="TITLEATROMANPAGES"/>
        <w:spacing w:after="480"/>
      </w:pPr>
      <w:bookmarkStart w:id="128" w:name="_Toc510682740"/>
      <w:bookmarkStart w:id="129" w:name="_Toc176736553"/>
      <w:r w:rsidRPr="006A60EC">
        <w:lastRenderedPageBreak/>
        <w:t>REFERENCES</w:t>
      </w:r>
      <w:bookmarkEnd w:id="128"/>
      <w:bookmarkEnd w:id="129"/>
    </w:p>
    <w:p w14:paraId="04966E89" w14:textId="77777777" w:rsidR="009B218B" w:rsidRPr="009B218B" w:rsidRDefault="009B218B" w:rsidP="009B218B">
      <w:r>
        <w:t>Use</w:t>
      </w:r>
      <w:r w:rsidR="00855FF7">
        <w:t xml:space="preserve"> reference manager such as Mendeley or Endnote to generate references list here.</w:t>
      </w:r>
    </w:p>
    <w:p w14:paraId="1A1B3AEA" w14:textId="77777777" w:rsidR="009B218B" w:rsidRDefault="009B218B" w:rsidP="003D34CC">
      <w:pPr>
        <w:pStyle w:val="TITLEATROMANPAGES"/>
        <w:spacing w:after="480"/>
      </w:pPr>
      <w:bookmarkStart w:id="130" w:name="_Toc510682741"/>
      <w:bookmarkStart w:id="131" w:name="_Toc176736554"/>
      <w:r>
        <w:lastRenderedPageBreak/>
        <w:t>APPENDIX A</w:t>
      </w:r>
      <w:r>
        <w:br/>
        <w:t>SAMPLE APPENDIX 1</w:t>
      </w:r>
      <w:bookmarkEnd w:id="130"/>
      <w:bookmarkEnd w:id="131"/>
    </w:p>
    <w:p w14:paraId="21AFDEE1" w14:textId="77777777" w:rsidR="00D34A3F" w:rsidRDefault="00F4053C" w:rsidP="001F6D65">
      <w:pPr>
        <w:pStyle w:val="UNITENParagraph"/>
      </w:pPr>
      <w:r>
        <w:t xml:space="preserve">For Appendices Heading use TITLE AT ROMAN PAGES style. </w:t>
      </w:r>
    </w:p>
    <w:p w14:paraId="7306163B" w14:textId="77777777" w:rsidR="00D34A3F" w:rsidRPr="00D34A3F" w:rsidRDefault="00D34A3F" w:rsidP="00D34A3F"/>
    <w:p w14:paraId="4B8FD3FD" w14:textId="77777777" w:rsidR="009B218B" w:rsidRDefault="009B218B" w:rsidP="003D34CC">
      <w:pPr>
        <w:pStyle w:val="TITLEATROMANPAGES"/>
        <w:spacing w:after="480"/>
      </w:pPr>
      <w:bookmarkStart w:id="132" w:name="_Toc510682742"/>
      <w:bookmarkStart w:id="133" w:name="_Toc176736555"/>
      <w:r>
        <w:lastRenderedPageBreak/>
        <w:t>APPENDIX B</w:t>
      </w:r>
      <w:r>
        <w:br/>
        <w:t>SAMPLE APPENDIX 2</w:t>
      </w:r>
      <w:bookmarkEnd w:id="132"/>
      <w:bookmarkEnd w:id="133"/>
    </w:p>
    <w:p w14:paraId="67C462CE" w14:textId="77777777" w:rsidR="009B218B" w:rsidRDefault="009B218B" w:rsidP="001F6D65">
      <w:pPr>
        <w:pStyle w:val="UNITENParagraph"/>
      </w:pPr>
      <w:r>
        <w:t xml:space="preserve">For Appendices Heading use TITLE AT ROMAN PAGES style. </w:t>
      </w:r>
    </w:p>
    <w:p w14:paraId="740F6721" w14:textId="77777777" w:rsidR="00D34A3F" w:rsidRPr="00D34A3F" w:rsidRDefault="00D34A3F" w:rsidP="00D34A3F"/>
    <w:p w14:paraId="0DF44538" w14:textId="77777777" w:rsidR="00D34A3F" w:rsidRPr="00D34A3F" w:rsidRDefault="00D34A3F" w:rsidP="00D34A3F"/>
    <w:p w14:paraId="6F101BEE" w14:textId="77777777" w:rsidR="00D34A3F" w:rsidRPr="00D34A3F" w:rsidRDefault="00D34A3F" w:rsidP="00D34A3F"/>
    <w:p w14:paraId="580C6834" w14:textId="77777777" w:rsidR="00D34A3F" w:rsidRPr="00D34A3F" w:rsidRDefault="00D34A3F" w:rsidP="00D34A3F"/>
    <w:p w14:paraId="6F067EB6" w14:textId="77777777" w:rsidR="00D34A3F" w:rsidRPr="00D34A3F" w:rsidRDefault="00D34A3F" w:rsidP="00D34A3F"/>
    <w:p w14:paraId="6737F491" w14:textId="77777777" w:rsidR="00D34A3F" w:rsidRPr="00D34A3F" w:rsidRDefault="00D34A3F" w:rsidP="00D34A3F"/>
    <w:p w14:paraId="68AE409B" w14:textId="77777777" w:rsidR="00D34A3F" w:rsidRPr="00D34A3F" w:rsidRDefault="00D34A3F" w:rsidP="00D34A3F"/>
    <w:p w14:paraId="7FF163A7" w14:textId="77777777" w:rsidR="00D34A3F" w:rsidRPr="00D34A3F" w:rsidRDefault="00D34A3F" w:rsidP="00D34A3F"/>
    <w:p w14:paraId="6A890CB4" w14:textId="77777777" w:rsidR="00D34A3F" w:rsidRDefault="00D34A3F" w:rsidP="00D34A3F"/>
    <w:p w14:paraId="26B94C27" w14:textId="77777777" w:rsidR="00D34A3F" w:rsidRPr="00D34A3F" w:rsidRDefault="00D34A3F" w:rsidP="00D34A3F"/>
    <w:p w14:paraId="2DAB4A30" w14:textId="77777777" w:rsidR="00D34A3F" w:rsidRDefault="00D34A3F" w:rsidP="00D34A3F"/>
    <w:p w14:paraId="1F49DAFF" w14:textId="77777777" w:rsidR="00F4053C" w:rsidRPr="00D34A3F" w:rsidRDefault="00F4053C" w:rsidP="00D34A3F">
      <w:pPr>
        <w:jc w:val="center"/>
      </w:pPr>
    </w:p>
    <w:sectPr w:rsidR="00F4053C" w:rsidRPr="00D34A3F" w:rsidSect="00B660FD">
      <w:pgSz w:w="11906" w:h="16838"/>
      <w:pgMar w:top="1440" w:right="1440" w:bottom="1440" w:left="1985" w:header="706"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7FAC37" w14:textId="77777777" w:rsidR="00EB6AAC" w:rsidRDefault="00EB6AAC">
      <w:r>
        <w:separator/>
      </w:r>
    </w:p>
    <w:p w14:paraId="5AFE911F" w14:textId="77777777" w:rsidR="00EB6AAC" w:rsidRDefault="00EB6AAC"/>
  </w:endnote>
  <w:endnote w:type="continuationSeparator" w:id="0">
    <w:p w14:paraId="1C9FC2B2" w14:textId="77777777" w:rsidR="00EB6AAC" w:rsidRDefault="00EB6AAC">
      <w:r>
        <w:continuationSeparator/>
      </w:r>
    </w:p>
    <w:p w14:paraId="37FCE77A" w14:textId="77777777" w:rsidR="00EB6AAC" w:rsidRDefault="00EB6A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71BC98" w14:textId="77777777" w:rsidR="00B062A9" w:rsidRDefault="00B062A9">
    <w:pPr>
      <w:pStyle w:val="Footer"/>
      <w:jc w:val="center"/>
    </w:pPr>
    <w:r>
      <w:fldChar w:fldCharType="begin"/>
    </w:r>
    <w:r>
      <w:instrText xml:space="preserve"> PAGE   \* MERGEFORMAT </w:instrText>
    </w:r>
    <w:r>
      <w:fldChar w:fldCharType="separate"/>
    </w:r>
    <w:r w:rsidR="003C7425">
      <w:rPr>
        <w:noProof/>
      </w:rP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F7424D" w14:textId="77777777" w:rsidR="00EB6AAC" w:rsidRDefault="00EB6AAC">
      <w:r>
        <w:separator/>
      </w:r>
    </w:p>
    <w:p w14:paraId="53B74E13" w14:textId="77777777" w:rsidR="00EB6AAC" w:rsidRDefault="00EB6AAC"/>
  </w:footnote>
  <w:footnote w:type="continuationSeparator" w:id="0">
    <w:p w14:paraId="097CE827" w14:textId="77777777" w:rsidR="00EB6AAC" w:rsidRDefault="00EB6AAC">
      <w:r>
        <w:continuationSeparator/>
      </w:r>
    </w:p>
    <w:p w14:paraId="17E2C616" w14:textId="77777777" w:rsidR="00EB6AAC" w:rsidRDefault="00EB6A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AD369BF2"/>
    <w:lvl w:ilvl="0">
      <w:start w:val="1"/>
      <w:numFmt w:val="decimal"/>
      <w:lvlText w:val="%1."/>
      <w:lvlJc w:val="left"/>
      <w:pPr>
        <w:tabs>
          <w:tab w:val="num" w:pos="360"/>
        </w:tabs>
        <w:ind w:left="360" w:hanging="360"/>
      </w:pPr>
    </w:lvl>
  </w:abstractNum>
  <w:abstractNum w:abstractNumId="1" w15:restartNumberingAfterBreak="0">
    <w:nsid w:val="13CC3E93"/>
    <w:multiLevelType w:val="multilevel"/>
    <w:tmpl w:val="2968E1F6"/>
    <w:lvl w:ilvl="0">
      <w:start w:val="1"/>
      <w:numFmt w:val="decimal"/>
      <w:pStyle w:val="Heading1"/>
      <w:lvlText w:val="CHAPTER %1"/>
      <w:lvlJc w:val="left"/>
      <w:pPr>
        <w:tabs>
          <w:tab w:val="num" w:pos="57"/>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tabs>
          <w:tab w:val="num" w:pos="864"/>
        </w:tabs>
        <w:ind w:left="0" w:firstLine="0"/>
      </w:pPr>
      <w:rPr>
        <w:rFonts w:hint="default"/>
      </w:rPr>
    </w:lvl>
    <w:lvl w:ilvl="4">
      <w:start w:val="1"/>
      <w:numFmt w:val="lowerRoman"/>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15603436"/>
    <w:multiLevelType w:val="hybridMultilevel"/>
    <w:tmpl w:val="4FC47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24C56"/>
    <w:multiLevelType w:val="hybridMultilevel"/>
    <w:tmpl w:val="C254A5EC"/>
    <w:lvl w:ilvl="0" w:tplc="20D85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4F7CF8"/>
    <w:multiLevelType w:val="hybridMultilevel"/>
    <w:tmpl w:val="FD765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1E2213"/>
    <w:multiLevelType w:val="hybridMultilevel"/>
    <w:tmpl w:val="D3423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771DE3"/>
    <w:multiLevelType w:val="hybridMultilevel"/>
    <w:tmpl w:val="81A29AC0"/>
    <w:lvl w:ilvl="0" w:tplc="096AA454">
      <w:start w:val="1"/>
      <w:numFmt w:val="lowerLetter"/>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abstractNumId w:val="1"/>
  </w:num>
  <w:num w:numId="2">
    <w:abstractNumId w:val="0"/>
  </w:num>
  <w:num w:numId="3">
    <w:abstractNumId w:val="6"/>
  </w:num>
  <w:num w:numId="4">
    <w:abstractNumId w:val="4"/>
  </w:num>
  <w:num w:numId="5">
    <w:abstractNumId w:val="3"/>
  </w:num>
  <w:num w:numId="6">
    <w:abstractNumId w:val="5"/>
  </w:num>
  <w:num w:numId="7">
    <w:abstractNumId w:val="2"/>
  </w:num>
  <w:num w:numId="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jQzMzAzNTMzNTQxNjFR0lEKTi0uzszPAykwrQUAYSCEmCwAAAA="/>
  </w:docVars>
  <w:rsids>
    <w:rsidRoot w:val="00FB0CC6"/>
    <w:rsid w:val="00000A04"/>
    <w:rsid w:val="00003FC1"/>
    <w:rsid w:val="000051CB"/>
    <w:rsid w:val="0000772F"/>
    <w:rsid w:val="00007CF3"/>
    <w:rsid w:val="00016D8F"/>
    <w:rsid w:val="00017D3C"/>
    <w:rsid w:val="00020404"/>
    <w:rsid w:val="000225EF"/>
    <w:rsid w:val="00024739"/>
    <w:rsid w:val="0002527E"/>
    <w:rsid w:val="00033B7F"/>
    <w:rsid w:val="00041BD7"/>
    <w:rsid w:val="000457E3"/>
    <w:rsid w:val="00051CB4"/>
    <w:rsid w:val="00052A9C"/>
    <w:rsid w:val="000551AF"/>
    <w:rsid w:val="00057437"/>
    <w:rsid w:val="00061819"/>
    <w:rsid w:val="00064064"/>
    <w:rsid w:val="0007175F"/>
    <w:rsid w:val="00071BAC"/>
    <w:rsid w:val="00077589"/>
    <w:rsid w:val="0008199A"/>
    <w:rsid w:val="00081B7A"/>
    <w:rsid w:val="00083F50"/>
    <w:rsid w:val="000840E7"/>
    <w:rsid w:val="00085071"/>
    <w:rsid w:val="00085923"/>
    <w:rsid w:val="000864FE"/>
    <w:rsid w:val="00091451"/>
    <w:rsid w:val="0009204D"/>
    <w:rsid w:val="00093825"/>
    <w:rsid w:val="0009561A"/>
    <w:rsid w:val="000A0A75"/>
    <w:rsid w:val="000A505B"/>
    <w:rsid w:val="000B7793"/>
    <w:rsid w:val="000C046B"/>
    <w:rsid w:val="000C258D"/>
    <w:rsid w:val="000C6EFE"/>
    <w:rsid w:val="000D45B7"/>
    <w:rsid w:val="000D533E"/>
    <w:rsid w:val="000E1188"/>
    <w:rsid w:val="000E4C74"/>
    <w:rsid w:val="000E50D9"/>
    <w:rsid w:val="000E591C"/>
    <w:rsid w:val="000E6F33"/>
    <w:rsid w:val="000F1269"/>
    <w:rsid w:val="000F4509"/>
    <w:rsid w:val="000F47CE"/>
    <w:rsid w:val="000F55DD"/>
    <w:rsid w:val="000F61B9"/>
    <w:rsid w:val="00103B44"/>
    <w:rsid w:val="00107B2E"/>
    <w:rsid w:val="00120125"/>
    <w:rsid w:val="00122685"/>
    <w:rsid w:val="00124EF7"/>
    <w:rsid w:val="001271C3"/>
    <w:rsid w:val="00127EDB"/>
    <w:rsid w:val="0014115B"/>
    <w:rsid w:val="00143086"/>
    <w:rsid w:val="00147E33"/>
    <w:rsid w:val="00155ABD"/>
    <w:rsid w:val="001612EF"/>
    <w:rsid w:val="00161F5A"/>
    <w:rsid w:val="001655AE"/>
    <w:rsid w:val="001664F4"/>
    <w:rsid w:val="001668CF"/>
    <w:rsid w:val="00172309"/>
    <w:rsid w:val="00175816"/>
    <w:rsid w:val="00180ED3"/>
    <w:rsid w:val="001855D7"/>
    <w:rsid w:val="00186D4C"/>
    <w:rsid w:val="00187317"/>
    <w:rsid w:val="00187698"/>
    <w:rsid w:val="001909DA"/>
    <w:rsid w:val="00196272"/>
    <w:rsid w:val="001A0491"/>
    <w:rsid w:val="001A3CEA"/>
    <w:rsid w:val="001A4C2D"/>
    <w:rsid w:val="001A7A8E"/>
    <w:rsid w:val="001B2E1E"/>
    <w:rsid w:val="001B5FAC"/>
    <w:rsid w:val="001B6796"/>
    <w:rsid w:val="001C3E32"/>
    <w:rsid w:val="001C5A62"/>
    <w:rsid w:val="001C78C0"/>
    <w:rsid w:val="001C7C30"/>
    <w:rsid w:val="001D155B"/>
    <w:rsid w:val="001D3A90"/>
    <w:rsid w:val="001D7903"/>
    <w:rsid w:val="001E231E"/>
    <w:rsid w:val="001E30C6"/>
    <w:rsid w:val="001E37FA"/>
    <w:rsid w:val="001E4489"/>
    <w:rsid w:val="001F2C4D"/>
    <w:rsid w:val="001F50C6"/>
    <w:rsid w:val="001F6261"/>
    <w:rsid w:val="001F6D65"/>
    <w:rsid w:val="0020427F"/>
    <w:rsid w:val="00207BFF"/>
    <w:rsid w:val="002107E5"/>
    <w:rsid w:val="00214E94"/>
    <w:rsid w:val="00216CDE"/>
    <w:rsid w:val="00220AA6"/>
    <w:rsid w:val="00222BAA"/>
    <w:rsid w:val="00225EC8"/>
    <w:rsid w:val="00232E5B"/>
    <w:rsid w:val="0024246A"/>
    <w:rsid w:val="00244006"/>
    <w:rsid w:val="00250B3D"/>
    <w:rsid w:val="00251D0E"/>
    <w:rsid w:val="00252774"/>
    <w:rsid w:val="00254F52"/>
    <w:rsid w:val="002552C3"/>
    <w:rsid w:val="002568CD"/>
    <w:rsid w:val="00256BEB"/>
    <w:rsid w:val="00260AF0"/>
    <w:rsid w:val="0026492A"/>
    <w:rsid w:val="00264DC6"/>
    <w:rsid w:val="00271229"/>
    <w:rsid w:val="00277241"/>
    <w:rsid w:val="00277CC7"/>
    <w:rsid w:val="00277FD0"/>
    <w:rsid w:val="00280BF8"/>
    <w:rsid w:val="0028494A"/>
    <w:rsid w:val="00285B59"/>
    <w:rsid w:val="00286BF1"/>
    <w:rsid w:val="00291A15"/>
    <w:rsid w:val="00293D7F"/>
    <w:rsid w:val="00297445"/>
    <w:rsid w:val="00297A6A"/>
    <w:rsid w:val="002A3179"/>
    <w:rsid w:val="002A3478"/>
    <w:rsid w:val="002A6676"/>
    <w:rsid w:val="002A72C2"/>
    <w:rsid w:val="002B0937"/>
    <w:rsid w:val="002B1AD9"/>
    <w:rsid w:val="002B7AFD"/>
    <w:rsid w:val="002C1055"/>
    <w:rsid w:val="002D1742"/>
    <w:rsid w:val="002D51D7"/>
    <w:rsid w:val="002D7B6A"/>
    <w:rsid w:val="002E0223"/>
    <w:rsid w:val="002E4358"/>
    <w:rsid w:val="002E72C9"/>
    <w:rsid w:val="002F7BAE"/>
    <w:rsid w:val="003020B2"/>
    <w:rsid w:val="0030562D"/>
    <w:rsid w:val="00305BFE"/>
    <w:rsid w:val="00305C42"/>
    <w:rsid w:val="00331918"/>
    <w:rsid w:val="00333955"/>
    <w:rsid w:val="00333B2B"/>
    <w:rsid w:val="003348D1"/>
    <w:rsid w:val="00336D80"/>
    <w:rsid w:val="00341964"/>
    <w:rsid w:val="00342A08"/>
    <w:rsid w:val="0034364E"/>
    <w:rsid w:val="00344328"/>
    <w:rsid w:val="00352612"/>
    <w:rsid w:val="00352AA0"/>
    <w:rsid w:val="00353275"/>
    <w:rsid w:val="0035408D"/>
    <w:rsid w:val="00354896"/>
    <w:rsid w:val="00357F77"/>
    <w:rsid w:val="0036001F"/>
    <w:rsid w:val="00362B87"/>
    <w:rsid w:val="00363C83"/>
    <w:rsid w:val="00365771"/>
    <w:rsid w:val="00367015"/>
    <w:rsid w:val="00380743"/>
    <w:rsid w:val="00381FD5"/>
    <w:rsid w:val="003829BB"/>
    <w:rsid w:val="00383C88"/>
    <w:rsid w:val="00387C55"/>
    <w:rsid w:val="0039004D"/>
    <w:rsid w:val="00395DD5"/>
    <w:rsid w:val="003970C1"/>
    <w:rsid w:val="003976D9"/>
    <w:rsid w:val="003A1CEB"/>
    <w:rsid w:val="003B1880"/>
    <w:rsid w:val="003B2C47"/>
    <w:rsid w:val="003B6099"/>
    <w:rsid w:val="003B68B2"/>
    <w:rsid w:val="003C0422"/>
    <w:rsid w:val="003C53D0"/>
    <w:rsid w:val="003C6C5F"/>
    <w:rsid w:val="003C7425"/>
    <w:rsid w:val="003D07CB"/>
    <w:rsid w:val="003D34CC"/>
    <w:rsid w:val="003E029C"/>
    <w:rsid w:val="003E2A14"/>
    <w:rsid w:val="003F38F4"/>
    <w:rsid w:val="003F4F1F"/>
    <w:rsid w:val="003F5E55"/>
    <w:rsid w:val="00402A34"/>
    <w:rsid w:val="00414A2C"/>
    <w:rsid w:val="00414FB6"/>
    <w:rsid w:val="00416C44"/>
    <w:rsid w:val="00417B60"/>
    <w:rsid w:val="004248CD"/>
    <w:rsid w:val="00424C4C"/>
    <w:rsid w:val="00427FB8"/>
    <w:rsid w:val="004312BF"/>
    <w:rsid w:val="0043476F"/>
    <w:rsid w:val="00440E52"/>
    <w:rsid w:val="00442531"/>
    <w:rsid w:val="00442D7F"/>
    <w:rsid w:val="00444B8D"/>
    <w:rsid w:val="0044562D"/>
    <w:rsid w:val="00445B34"/>
    <w:rsid w:val="00450EDD"/>
    <w:rsid w:val="00452FD9"/>
    <w:rsid w:val="0046001C"/>
    <w:rsid w:val="00461AE8"/>
    <w:rsid w:val="00461DEF"/>
    <w:rsid w:val="004644C4"/>
    <w:rsid w:val="004674FA"/>
    <w:rsid w:val="00467643"/>
    <w:rsid w:val="00467859"/>
    <w:rsid w:val="00470BC2"/>
    <w:rsid w:val="00472373"/>
    <w:rsid w:val="0047281E"/>
    <w:rsid w:val="004734B3"/>
    <w:rsid w:val="00480B3E"/>
    <w:rsid w:val="00485E95"/>
    <w:rsid w:val="00491481"/>
    <w:rsid w:val="0049242E"/>
    <w:rsid w:val="00494A2B"/>
    <w:rsid w:val="004964D3"/>
    <w:rsid w:val="00496792"/>
    <w:rsid w:val="004A001D"/>
    <w:rsid w:val="004A0B9F"/>
    <w:rsid w:val="004A554D"/>
    <w:rsid w:val="004B1DE9"/>
    <w:rsid w:val="004B2009"/>
    <w:rsid w:val="004B3DEC"/>
    <w:rsid w:val="004C0B7C"/>
    <w:rsid w:val="004C119C"/>
    <w:rsid w:val="004E2D1D"/>
    <w:rsid w:val="004E2DAA"/>
    <w:rsid w:val="004E5D5F"/>
    <w:rsid w:val="004E63E5"/>
    <w:rsid w:val="004F2A6C"/>
    <w:rsid w:val="004F3EF1"/>
    <w:rsid w:val="00500415"/>
    <w:rsid w:val="00500BC6"/>
    <w:rsid w:val="00505949"/>
    <w:rsid w:val="00510198"/>
    <w:rsid w:val="00511590"/>
    <w:rsid w:val="00512ACF"/>
    <w:rsid w:val="0052147A"/>
    <w:rsid w:val="00521EA8"/>
    <w:rsid w:val="00524650"/>
    <w:rsid w:val="00527790"/>
    <w:rsid w:val="00533B55"/>
    <w:rsid w:val="00534881"/>
    <w:rsid w:val="00536F22"/>
    <w:rsid w:val="00537B6E"/>
    <w:rsid w:val="00542B24"/>
    <w:rsid w:val="005501F4"/>
    <w:rsid w:val="0055706E"/>
    <w:rsid w:val="005610AE"/>
    <w:rsid w:val="0056198B"/>
    <w:rsid w:val="005649C8"/>
    <w:rsid w:val="005659BF"/>
    <w:rsid w:val="005670F6"/>
    <w:rsid w:val="005746B8"/>
    <w:rsid w:val="00576F9C"/>
    <w:rsid w:val="00581910"/>
    <w:rsid w:val="00582219"/>
    <w:rsid w:val="00584599"/>
    <w:rsid w:val="005856DA"/>
    <w:rsid w:val="00586458"/>
    <w:rsid w:val="00586AC7"/>
    <w:rsid w:val="00587CB5"/>
    <w:rsid w:val="00587FC4"/>
    <w:rsid w:val="00590DDC"/>
    <w:rsid w:val="0059135B"/>
    <w:rsid w:val="005952EE"/>
    <w:rsid w:val="00596F28"/>
    <w:rsid w:val="005A1A08"/>
    <w:rsid w:val="005B4DCA"/>
    <w:rsid w:val="005B7C47"/>
    <w:rsid w:val="005C3572"/>
    <w:rsid w:val="005C77A5"/>
    <w:rsid w:val="005D04B7"/>
    <w:rsid w:val="005D1755"/>
    <w:rsid w:val="005D21DD"/>
    <w:rsid w:val="005D3810"/>
    <w:rsid w:val="005D575E"/>
    <w:rsid w:val="005E05A1"/>
    <w:rsid w:val="005E11A7"/>
    <w:rsid w:val="005E7679"/>
    <w:rsid w:val="005F2C0A"/>
    <w:rsid w:val="005F421D"/>
    <w:rsid w:val="005F6F67"/>
    <w:rsid w:val="005F731B"/>
    <w:rsid w:val="00604D92"/>
    <w:rsid w:val="00606E82"/>
    <w:rsid w:val="00607626"/>
    <w:rsid w:val="00607743"/>
    <w:rsid w:val="00620C26"/>
    <w:rsid w:val="0062657E"/>
    <w:rsid w:val="00630FD8"/>
    <w:rsid w:val="00631054"/>
    <w:rsid w:val="00632628"/>
    <w:rsid w:val="00633022"/>
    <w:rsid w:val="006334A4"/>
    <w:rsid w:val="006338DE"/>
    <w:rsid w:val="00633FA3"/>
    <w:rsid w:val="00634150"/>
    <w:rsid w:val="00634D27"/>
    <w:rsid w:val="00635EFE"/>
    <w:rsid w:val="00637403"/>
    <w:rsid w:val="00641E51"/>
    <w:rsid w:val="00642C50"/>
    <w:rsid w:val="00644088"/>
    <w:rsid w:val="006519D7"/>
    <w:rsid w:val="00652993"/>
    <w:rsid w:val="00653E4A"/>
    <w:rsid w:val="00653F39"/>
    <w:rsid w:val="00654D24"/>
    <w:rsid w:val="00654DD4"/>
    <w:rsid w:val="00654EE7"/>
    <w:rsid w:val="00661E28"/>
    <w:rsid w:val="00670F85"/>
    <w:rsid w:val="00675938"/>
    <w:rsid w:val="0067765F"/>
    <w:rsid w:val="00680A07"/>
    <w:rsid w:val="006834F4"/>
    <w:rsid w:val="00683E74"/>
    <w:rsid w:val="0068510E"/>
    <w:rsid w:val="00687156"/>
    <w:rsid w:val="0069280F"/>
    <w:rsid w:val="006A0B41"/>
    <w:rsid w:val="006A55AB"/>
    <w:rsid w:val="006A60EC"/>
    <w:rsid w:val="006B042F"/>
    <w:rsid w:val="006B2E34"/>
    <w:rsid w:val="006B5531"/>
    <w:rsid w:val="006B6440"/>
    <w:rsid w:val="006C5392"/>
    <w:rsid w:val="006C5F0C"/>
    <w:rsid w:val="006D6DEA"/>
    <w:rsid w:val="006D7CC0"/>
    <w:rsid w:val="006E23B4"/>
    <w:rsid w:val="006E440E"/>
    <w:rsid w:val="006E4DD0"/>
    <w:rsid w:val="006E635D"/>
    <w:rsid w:val="006E763F"/>
    <w:rsid w:val="006F5028"/>
    <w:rsid w:val="0070431E"/>
    <w:rsid w:val="00704BD3"/>
    <w:rsid w:val="00723B10"/>
    <w:rsid w:val="00725ECF"/>
    <w:rsid w:val="007276BB"/>
    <w:rsid w:val="00732C26"/>
    <w:rsid w:val="00732E85"/>
    <w:rsid w:val="00734727"/>
    <w:rsid w:val="007408FA"/>
    <w:rsid w:val="007424CB"/>
    <w:rsid w:val="00746DEC"/>
    <w:rsid w:val="007546D9"/>
    <w:rsid w:val="00754B75"/>
    <w:rsid w:val="00760B59"/>
    <w:rsid w:val="00763545"/>
    <w:rsid w:val="00771F31"/>
    <w:rsid w:val="00772AF1"/>
    <w:rsid w:val="00772F6C"/>
    <w:rsid w:val="00773C42"/>
    <w:rsid w:val="00775901"/>
    <w:rsid w:val="007823AD"/>
    <w:rsid w:val="007862BD"/>
    <w:rsid w:val="007869F3"/>
    <w:rsid w:val="007955B7"/>
    <w:rsid w:val="007965B5"/>
    <w:rsid w:val="007A26ED"/>
    <w:rsid w:val="007A306D"/>
    <w:rsid w:val="007A3A4E"/>
    <w:rsid w:val="007A3D96"/>
    <w:rsid w:val="007A565D"/>
    <w:rsid w:val="007B3F02"/>
    <w:rsid w:val="007B4C71"/>
    <w:rsid w:val="007B7593"/>
    <w:rsid w:val="007B78BF"/>
    <w:rsid w:val="007C0161"/>
    <w:rsid w:val="007C0DEB"/>
    <w:rsid w:val="007D147A"/>
    <w:rsid w:val="007D3EAB"/>
    <w:rsid w:val="007D6F49"/>
    <w:rsid w:val="007E09B5"/>
    <w:rsid w:val="007E79CE"/>
    <w:rsid w:val="007F24CA"/>
    <w:rsid w:val="007F59A5"/>
    <w:rsid w:val="00800DAD"/>
    <w:rsid w:val="00801AFF"/>
    <w:rsid w:val="0080765C"/>
    <w:rsid w:val="00811BF3"/>
    <w:rsid w:val="00811E6A"/>
    <w:rsid w:val="008145CE"/>
    <w:rsid w:val="00814647"/>
    <w:rsid w:val="00817F15"/>
    <w:rsid w:val="00820293"/>
    <w:rsid w:val="008211C4"/>
    <w:rsid w:val="0082139C"/>
    <w:rsid w:val="008228FD"/>
    <w:rsid w:val="0082341E"/>
    <w:rsid w:val="00826F5A"/>
    <w:rsid w:val="00830E16"/>
    <w:rsid w:val="0083280C"/>
    <w:rsid w:val="00833E1F"/>
    <w:rsid w:val="00843664"/>
    <w:rsid w:val="00850A8F"/>
    <w:rsid w:val="00851F8B"/>
    <w:rsid w:val="00853EE0"/>
    <w:rsid w:val="00855FF7"/>
    <w:rsid w:val="0085667A"/>
    <w:rsid w:val="00857236"/>
    <w:rsid w:val="0087773E"/>
    <w:rsid w:val="00880D88"/>
    <w:rsid w:val="00885FCB"/>
    <w:rsid w:val="008864EB"/>
    <w:rsid w:val="00891699"/>
    <w:rsid w:val="00892A88"/>
    <w:rsid w:val="0089446E"/>
    <w:rsid w:val="00896A6E"/>
    <w:rsid w:val="00897266"/>
    <w:rsid w:val="008A2C1B"/>
    <w:rsid w:val="008A56EE"/>
    <w:rsid w:val="008B38A0"/>
    <w:rsid w:val="008B3C16"/>
    <w:rsid w:val="008C1136"/>
    <w:rsid w:val="008C3627"/>
    <w:rsid w:val="008C7112"/>
    <w:rsid w:val="008D3ACC"/>
    <w:rsid w:val="008D5039"/>
    <w:rsid w:val="008E05E8"/>
    <w:rsid w:val="008E0D78"/>
    <w:rsid w:val="008E1F96"/>
    <w:rsid w:val="008E66B5"/>
    <w:rsid w:val="008F7013"/>
    <w:rsid w:val="00903A77"/>
    <w:rsid w:val="00903DB1"/>
    <w:rsid w:val="0090444B"/>
    <w:rsid w:val="009116A4"/>
    <w:rsid w:val="009222F8"/>
    <w:rsid w:val="009250EE"/>
    <w:rsid w:val="00925167"/>
    <w:rsid w:val="00926818"/>
    <w:rsid w:val="00930A0B"/>
    <w:rsid w:val="00931EFD"/>
    <w:rsid w:val="00933CA3"/>
    <w:rsid w:val="009371E5"/>
    <w:rsid w:val="00940569"/>
    <w:rsid w:val="009415F9"/>
    <w:rsid w:val="00942B6D"/>
    <w:rsid w:val="00944F83"/>
    <w:rsid w:val="00947362"/>
    <w:rsid w:val="00965D3A"/>
    <w:rsid w:val="009660B6"/>
    <w:rsid w:val="00967D2C"/>
    <w:rsid w:val="00973B16"/>
    <w:rsid w:val="00984788"/>
    <w:rsid w:val="00984AB8"/>
    <w:rsid w:val="009866A1"/>
    <w:rsid w:val="00986F92"/>
    <w:rsid w:val="00987069"/>
    <w:rsid w:val="00987E2B"/>
    <w:rsid w:val="0099067B"/>
    <w:rsid w:val="00993221"/>
    <w:rsid w:val="00995A60"/>
    <w:rsid w:val="00995C22"/>
    <w:rsid w:val="009A01F9"/>
    <w:rsid w:val="009A05D9"/>
    <w:rsid w:val="009A3F79"/>
    <w:rsid w:val="009A527A"/>
    <w:rsid w:val="009B19BA"/>
    <w:rsid w:val="009B1BFF"/>
    <w:rsid w:val="009B218B"/>
    <w:rsid w:val="009B4017"/>
    <w:rsid w:val="009B42CD"/>
    <w:rsid w:val="009B5126"/>
    <w:rsid w:val="009B5E09"/>
    <w:rsid w:val="009B612F"/>
    <w:rsid w:val="009B7484"/>
    <w:rsid w:val="009C557A"/>
    <w:rsid w:val="009C5C94"/>
    <w:rsid w:val="009C73B5"/>
    <w:rsid w:val="009D291F"/>
    <w:rsid w:val="009D2FEE"/>
    <w:rsid w:val="009D5FF3"/>
    <w:rsid w:val="009E16E8"/>
    <w:rsid w:val="009E5BE0"/>
    <w:rsid w:val="009E6593"/>
    <w:rsid w:val="009E6BD2"/>
    <w:rsid w:val="009F0755"/>
    <w:rsid w:val="009F0B79"/>
    <w:rsid w:val="009F38D9"/>
    <w:rsid w:val="009F457C"/>
    <w:rsid w:val="009F4699"/>
    <w:rsid w:val="009F5DB6"/>
    <w:rsid w:val="009F63AA"/>
    <w:rsid w:val="00A043F6"/>
    <w:rsid w:val="00A061C3"/>
    <w:rsid w:val="00A06E54"/>
    <w:rsid w:val="00A1187A"/>
    <w:rsid w:val="00A11AEE"/>
    <w:rsid w:val="00A11AF8"/>
    <w:rsid w:val="00A161FE"/>
    <w:rsid w:val="00A243A9"/>
    <w:rsid w:val="00A26796"/>
    <w:rsid w:val="00A31E2C"/>
    <w:rsid w:val="00A32AB0"/>
    <w:rsid w:val="00A344B4"/>
    <w:rsid w:val="00A37CF5"/>
    <w:rsid w:val="00A41386"/>
    <w:rsid w:val="00A444F6"/>
    <w:rsid w:val="00A52231"/>
    <w:rsid w:val="00A52B2A"/>
    <w:rsid w:val="00A62867"/>
    <w:rsid w:val="00A64A03"/>
    <w:rsid w:val="00A67193"/>
    <w:rsid w:val="00A73F90"/>
    <w:rsid w:val="00A77610"/>
    <w:rsid w:val="00A77F3C"/>
    <w:rsid w:val="00A77FFA"/>
    <w:rsid w:val="00A80FA6"/>
    <w:rsid w:val="00A81315"/>
    <w:rsid w:val="00A833E2"/>
    <w:rsid w:val="00A8608A"/>
    <w:rsid w:val="00A939D6"/>
    <w:rsid w:val="00A96844"/>
    <w:rsid w:val="00AA03AF"/>
    <w:rsid w:val="00AA05A4"/>
    <w:rsid w:val="00AA3D7E"/>
    <w:rsid w:val="00AB6EC8"/>
    <w:rsid w:val="00AB7B85"/>
    <w:rsid w:val="00AC0346"/>
    <w:rsid w:val="00AC29FB"/>
    <w:rsid w:val="00AC71A8"/>
    <w:rsid w:val="00AD1C5E"/>
    <w:rsid w:val="00AD5BEC"/>
    <w:rsid w:val="00AD6765"/>
    <w:rsid w:val="00AE096A"/>
    <w:rsid w:val="00AE1F72"/>
    <w:rsid w:val="00AE4EEC"/>
    <w:rsid w:val="00AE5933"/>
    <w:rsid w:val="00AF317B"/>
    <w:rsid w:val="00B01427"/>
    <w:rsid w:val="00B014A8"/>
    <w:rsid w:val="00B01A72"/>
    <w:rsid w:val="00B0416E"/>
    <w:rsid w:val="00B062A9"/>
    <w:rsid w:val="00B10626"/>
    <w:rsid w:val="00B12640"/>
    <w:rsid w:val="00B16291"/>
    <w:rsid w:val="00B21CEA"/>
    <w:rsid w:val="00B23B54"/>
    <w:rsid w:val="00B23C91"/>
    <w:rsid w:val="00B30A2A"/>
    <w:rsid w:val="00B32EEC"/>
    <w:rsid w:val="00B337BF"/>
    <w:rsid w:val="00B348EC"/>
    <w:rsid w:val="00B35ACA"/>
    <w:rsid w:val="00B36BBF"/>
    <w:rsid w:val="00B46B26"/>
    <w:rsid w:val="00B470DD"/>
    <w:rsid w:val="00B52045"/>
    <w:rsid w:val="00B568F4"/>
    <w:rsid w:val="00B64D03"/>
    <w:rsid w:val="00B660FD"/>
    <w:rsid w:val="00B71057"/>
    <w:rsid w:val="00B75FC2"/>
    <w:rsid w:val="00B80424"/>
    <w:rsid w:val="00B83F13"/>
    <w:rsid w:val="00B84614"/>
    <w:rsid w:val="00B87E1F"/>
    <w:rsid w:val="00B9032C"/>
    <w:rsid w:val="00B90D5F"/>
    <w:rsid w:val="00B92739"/>
    <w:rsid w:val="00B92CF4"/>
    <w:rsid w:val="00B94CD1"/>
    <w:rsid w:val="00B9606F"/>
    <w:rsid w:val="00B965E0"/>
    <w:rsid w:val="00B96785"/>
    <w:rsid w:val="00BA1AFE"/>
    <w:rsid w:val="00BA41C0"/>
    <w:rsid w:val="00BA4A19"/>
    <w:rsid w:val="00BA73DA"/>
    <w:rsid w:val="00BB1718"/>
    <w:rsid w:val="00BB1824"/>
    <w:rsid w:val="00BB3927"/>
    <w:rsid w:val="00BB62E3"/>
    <w:rsid w:val="00BC085E"/>
    <w:rsid w:val="00BC2560"/>
    <w:rsid w:val="00BC4A1C"/>
    <w:rsid w:val="00BC53A6"/>
    <w:rsid w:val="00BC6720"/>
    <w:rsid w:val="00BC68D2"/>
    <w:rsid w:val="00BD1372"/>
    <w:rsid w:val="00BD1C3B"/>
    <w:rsid w:val="00BD544A"/>
    <w:rsid w:val="00BD6240"/>
    <w:rsid w:val="00BD72A8"/>
    <w:rsid w:val="00BE11B9"/>
    <w:rsid w:val="00BE5E33"/>
    <w:rsid w:val="00BF08A2"/>
    <w:rsid w:val="00BF34AD"/>
    <w:rsid w:val="00C010A5"/>
    <w:rsid w:val="00C01707"/>
    <w:rsid w:val="00C20143"/>
    <w:rsid w:val="00C21481"/>
    <w:rsid w:val="00C21CC8"/>
    <w:rsid w:val="00C235C1"/>
    <w:rsid w:val="00C259FB"/>
    <w:rsid w:val="00C3012B"/>
    <w:rsid w:val="00C3326C"/>
    <w:rsid w:val="00C34D70"/>
    <w:rsid w:val="00C4397B"/>
    <w:rsid w:val="00C4584B"/>
    <w:rsid w:val="00C47CBA"/>
    <w:rsid w:val="00C53DAF"/>
    <w:rsid w:val="00C553D0"/>
    <w:rsid w:val="00C55531"/>
    <w:rsid w:val="00C56F63"/>
    <w:rsid w:val="00C604B0"/>
    <w:rsid w:val="00C61C93"/>
    <w:rsid w:val="00C6393F"/>
    <w:rsid w:val="00C71769"/>
    <w:rsid w:val="00C717CD"/>
    <w:rsid w:val="00C71B0A"/>
    <w:rsid w:val="00C726A9"/>
    <w:rsid w:val="00C762AA"/>
    <w:rsid w:val="00C77C74"/>
    <w:rsid w:val="00C8145A"/>
    <w:rsid w:val="00C824F9"/>
    <w:rsid w:val="00C841CE"/>
    <w:rsid w:val="00C85B83"/>
    <w:rsid w:val="00C9062D"/>
    <w:rsid w:val="00CA2A7D"/>
    <w:rsid w:val="00CA33C8"/>
    <w:rsid w:val="00CA4E32"/>
    <w:rsid w:val="00CA641B"/>
    <w:rsid w:val="00CB05F1"/>
    <w:rsid w:val="00CB25F9"/>
    <w:rsid w:val="00CB6801"/>
    <w:rsid w:val="00CC0169"/>
    <w:rsid w:val="00CC0594"/>
    <w:rsid w:val="00CC1752"/>
    <w:rsid w:val="00CD27A5"/>
    <w:rsid w:val="00CD43E8"/>
    <w:rsid w:val="00CD77F8"/>
    <w:rsid w:val="00CE5B26"/>
    <w:rsid w:val="00CF1F62"/>
    <w:rsid w:val="00D02696"/>
    <w:rsid w:val="00D029A4"/>
    <w:rsid w:val="00D04821"/>
    <w:rsid w:val="00D06A57"/>
    <w:rsid w:val="00D06C64"/>
    <w:rsid w:val="00D149BD"/>
    <w:rsid w:val="00D160C5"/>
    <w:rsid w:val="00D16591"/>
    <w:rsid w:val="00D16601"/>
    <w:rsid w:val="00D22797"/>
    <w:rsid w:val="00D26AAC"/>
    <w:rsid w:val="00D3184E"/>
    <w:rsid w:val="00D32CA9"/>
    <w:rsid w:val="00D345E2"/>
    <w:rsid w:val="00D34A3F"/>
    <w:rsid w:val="00D36842"/>
    <w:rsid w:val="00D40045"/>
    <w:rsid w:val="00D42989"/>
    <w:rsid w:val="00D52DF3"/>
    <w:rsid w:val="00D566A8"/>
    <w:rsid w:val="00D56840"/>
    <w:rsid w:val="00D574D1"/>
    <w:rsid w:val="00D57D58"/>
    <w:rsid w:val="00D607E7"/>
    <w:rsid w:val="00D61985"/>
    <w:rsid w:val="00D65602"/>
    <w:rsid w:val="00D66B6D"/>
    <w:rsid w:val="00D70A4C"/>
    <w:rsid w:val="00D70A4E"/>
    <w:rsid w:val="00D733CA"/>
    <w:rsid w:val="00D7556C"/>
    <w:rsid w:val="00D90440"/>
    <w:rsid w:val="00D909FF"/>
    <w:rsid w:val="00D92AAA"/>
    <w:rsid w:val="00D95362"/>
    <w:rsid w:val="00D97D2D"/>
    <w:rsid w:val="00DA1EA4"/>
    <w:rsid w:val="00DA59E3"/>
    <w:rsid w:val="00DB1328"/>
    <w:rsid w:val="00DB296E"/>
    <w:rsid w:val="00DB4818"/>
    <w:rsid w:val="00DB5222"/>
    <w:rsid w:val="00DB6394"/>
    <w:rsid w:val="00DC0C2F"/>
    <w:rsid w:val="00DC2BD4"/>
    <w:rsid w:val="00DC4F09"/>
    <w:rsid w:val="00DC78A1"/>
    <w:rsid w:val="00DD57AC"/>
    <w:rsid w:val="00DE0036"/>
    <w:rsid w:val="00DE655F"/>
    <w:rsid w:val="00DF446E"/>
    <w:rsid w:val="00E0053C"/>
    <w:rsid w:val="00E0147C"/>
    <w:rsid w:val="00E01E15"/>
    <w:rsid w:val="00E02FD7"/>
    <w:rsid w:val="00E0340C"/>
    <w:rsid w:val="00E068C6"/>
    <w:rsid w:val="00E0690D"/>
    <w:rsid w:val="00E06D68"/>
    <w:rsid w:val="00E0702B"/>
    <w:rsid w:val="00E0769B"/>
    <w:rsid w:val="00E21B66"/>
    <w:rsid w:val="00E264A9"/>
    <w:rsid w:val="00E27C8A"/>
    <w:rsid w:val="00E360F9"/>
    <w:rsid w:val="00E36205"/>
    <w:rsid w:val="00E40C6B"/>
    <w:rsid w:val="00E45452"/>
    <w:rsid w:val="00E50CD8"/>
    <w:rsid w:val="00E54226"/>
    <w:rsid w:val="00E561E7"/>
    <w:rsid w:val="00E57C83"/>
    <w:rsid w:val="00E6129C"/>
    <w:rsid w:val="00E61624"/>
    <w:rsid w:val="00E649E7"/>
    <w:rsid w:val="00E7117B"/>
    <w:rsid w:val="00E84170"/>
    <w:rsid w:val="00E95FB3"/>
    <w:rsid w:val="00E96853"/>
    <w:rsid w:val="00EA6336"/>
    <w:rsid w:val="00EA662C"/>
    <w:rsid w:val="00EB0A62"/>
    <w:rsid w:val="00EB328C"/>
    <w:rsid w:val="00EB5648"/>
    <w:rsid w:val="00EB5FC2"/>
    <w:rsid w:val="00EB6AAC"/>
    <w:rsid w:val="00EC2CE4"/>
    <w:rsid w:val="00EC320B"/>
    <w:rsid w:val="00EC3C48"/>
    <w:rsid w:val="00EC4462"/>
    <w:rsid w:val="00ED1903"/>
    <w:rsid w:val="00ED1D4B"/>
    <w:rsid w:val="00ED3818"/>
    <w:rsid w:val="00EE3838"/>
    <w:rsid w:val="00EF4F29"/>
    <w:rsid w:val="00EF6600"/>
    <w:rsid w:val="00EF6A09"/>
    <w:rsid w:val="00F0181E"/>
    <w:rsid w:val="00F109E6"/>
    <w:rsid w:val="00F12232"/>
    <w:rsid w:val="00F1420E"/>
    <w:rsid w:val="00F14A37"/>
    <w:rsid w:val="00F16A1C"/>
    <w:rsid w:val="00F16FF9"/>
    <w:rsid w:val="00F333AE"/>
    <w:rsid w:val="00F34041"/>
    <w:rsid w:val="00F4053C"/>
    <w:rsid w:val="00F4438F"/>
    <w:rsid w:val="00F471DC"/>
    <w:rsid w:val="00F50C0F"/>
    <w:rsid w:val="00F644A8"/>
    <w:rsid w:val="00F64C9E"/>
    <w:rsid w:val="00F67763"/>
    <w:rsid w:val="00F71531"/>
    <w:rsid w:val="00F7398A"/>
    <w:rsid w:val="00F8431D"/>
    <w:rsid w:val="00FA1FAF"/>
    <w:rsid w:val="00FA6229"/>
    <w:rsid w:val="00FA641D"/>
    <w:rsid w:val="00FA6481"/>
    <w:rsid w:val="00FA6BFF"/>
    <w:rsid w:val="00FA79EC"/>
    <w:rsid w:val="00FB01FF"/>
    <w:rsid w:val="00FB0689"/>
    <w:rsid w:val="00FB0CC6"/>
    <w:rsid w:val="00FB0E75"/>
    <w:rsid w:val="00FB2FE8"/>
    <w:rsid w:val="00FB38CE"/>
    <w:rsid w:val="00FB4231"/>
    <w:rsid w:val="00FB5160"/>
    <w:rsid w:val="00FB5EF3"/>
    <w:rsid w:val="00FC0EE4"/>
    <w:rsid w:val="00FC3930"/>
    <w:rsid w:val="00FD75FA"/>
    <w:rsid w:val="00FE32F0"/>
    <w:rsid w:val="00FE3A20"/>
    <w:rsid w:val="00FF2F4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40B557"/>
  <w15:docId w15:val="{161E2CDC-DCE4-4D9F-990C-483295BBF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en-US" w:bidi="ar-SA"/>
      </w:rPr>
    </w:rPrDefault>
    <w:pPrDefault>
      <w:pPr>
        <w:spacing w:after="2765"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9"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9" w:unhideWhenUsed="1"/>
    <w:lsdException w:name="Strong" w:uiPriority="0" w:qFormat="1"/>
    <w:lsdException w:name="Emphasis" w:uiPriority="20" w:qFormat="1"/>
    <w:lsdException w:name="Document Map" w:semiHidden="1" w:uiPriority="1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lsdException w:name="Medium Grid 2 Accent 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lsdException w:name="Medium Shading 2 Accent 6" w:uiPriority="64"/>
    <w:lsdException w:name="Medium List 1 Accent 6" w:uiPriority="65"/>
    <w:lsdException w:name="Medium List 2 Accent 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DO NOT USE"/>
    <w:uiPriority w:val="11"/>
    <w:qFormat/>
    <w:rsid w:val="00277241"/>
    <w:pPr>
      <w:spacing w:after="0" w:line="360" w:lineRule="auto"/>
    </w:pPr>
    <w:rPr>
      <w:rFonts w:ascii="Times New Roman" w:hAnsi="Times New Roman"/>
    </w:rPr>
  </w:style>
  <w:style w:type="paragraph" w:styleId="Heading1">
    <w:name w:val="heading 1"/>
    <w:aliases w:val="UNITEN"/>
    <w:basedOn w:val="Normal"/>
    <w:next w:val="Normal"/>
    <w:link w:val="Heading1Char"/>
    <w:autoRedefine/>
    <w:uiPriority w:val="9"/>
    <w:qFormat/>
    <w:rsid w:val="00BA1AFE"/>
    <w:pPr>
      <w:keepNext/>
      <w:keepLines/>
      <w:numPr>
        <w:numId w:val="1"/>
      </w:numPr>
      <w:spacing w:afterLines="200" w:after="480"/>
      <w:jc w:val="center"/>
      <w:outlineLvl w:val="0"/>
    </w:pPr>
    <w:rPr>
      <w:rFonts w:eastAsiaTheme="majorEastAsia" w:cstheme="majorBidi"/>
      <w:b/>
      <w:sz w:val="24"/>
      <w:szCs w:val="32"/>
    </w:rPr>
  </w:style>
  <w:style w:type="paragraph" w:styleId="Heading2">
    <w:name w:val="heading 2"/>
    <w:basedOn w:val="Normal"/>
    <w:next w:val="Normal"/>
    <w:link w:val="Heading2Char"/>
    <w:autoRedefine/>
    <w:uiPriority w:val="9"/>
    <w:qFormat/>
    <w:rsid w:val="00A67193"/>
    <w:pPr>
      <w:keepLines/>
      <w:numPr>
        <w:ilvl w:val="1"/>
        <w:numId w:val="1"/>
      </w:numPr>
      <w:spacing w:afterLines="100" w:after="240"/>
      <w:outlineLvl w:val="1"/>
    </w:pPr>
    <w:rPr>
      <w:rFonts w:eastAsiaTheme="majorEastAsia" w:cstheme="majorBidi"/>
      <w:b/>
      <w:sz w:val="24"/>
      <w:szCs w:val="26"/>
    </w:rPr>
  </w:style>
  <w:style w:type="paragraph" w:styleId="Heading3">
    <w:name w:val="heading 3"/>
    <w:basedOn w:val="Normal"/>
    <w:next w:val="Normal"/>
    <w:link w:val="Heading3Char"/>
    <w:uiPriority w:val="9"/>
    <w:qFormat/>
    <w:rsid w:val="009B42CD"/>
    <w:pPr>
      <w:keepNext/>
      <w:keepLines/>
      <w:numPr>
        <w:ilvl w:val="2"/>
        <w:numId w:val="1"/>
      </w:numPr>
      <w:spacing w:afterLines="100" w:after="100"/>
      <w:outlineLvl w:val="2"/>
    </w:pPr>
    <w:rPr>
      <w:rFonts w:eastAsiaTheme="majorEastAsia" w:cstheme="majorBidi"/>
      <w:b/>
      <w:sz w:val="24"/>
      <w:szCs w:val="24"/>
    </w:rPr>
  </w:style>
  <w:style w:type="paragraph" w:styleId="Heading4">
    <w:name w:val="heading 4"/>
    <w:basedOn w:val="Normal"/>
    <w:next w:val="Normal"/>
    <w:link w:val="Heading4Char"/>
    <w:autoRedefine/>
    <w:uiPriority w:val="9"/>
    <w:qFormat/>
    <w:rsid w:val="00984AB8"/>
    <w:pPr>
      <w:keepNext/>
      <w:keepLines/>
      <w:numPr>
        <w:ilvl w:val="3"/>
        <w:numId w:val="1"/>
      </w:numPr>
      <w:spacing w:afterLines="200" w:after="480"/>
      <w:outlineLvl w:val="3"/>
    </w:pPr>
    <w:rPr>
      <w:rFonts w:eastAsiaTheme="majorEastAsia" w:cstheme="majorBidi"/>
      <w:b/>
      <w:iCs/>
      <w:sz w:val="24"/>
    </w:rPr>
  </w:style>
  <w:style w:type="paragraph" w:styleId="Heading5">
    <w:name w:val="heading 5"/>
    <w:basedOn w:val="Normal"/>
    <w:next w:val="Normal"/>
    <w:link w:val="Heading5Char"/>
    <w:autoRedefine/>
    <w:uiPriority w:val="9"/>
    <w:qFormat/>
    <w:rsid w:val="00772F6C"/>
    <w:pPr>
      <w:keepNext/>
      <w:keepLines/>
      <w:numPr>
        <w:ilvl w:val="4"/>
        <w:numId w:val="1"/>
      </w:numPr>
      <w:spacing w:before="40"/>
      <w:outlineLvl w:val="4"/>
    </w:pPr>
    <w:rPr>
      <w:rFonts w:eastAsiaTheme="majorEastAsia" w:cstheme="majorBidi"/>
      <w:sz w:val="24"/>
    </w:rPr>
  </w:style>
  <w:style w:type="paragraph" w:styleId="Heading6">
    <w:name w:val="heading 6"/>
    <w:basedOn w:val="Normal"/>
    <w:next w:val="Normal"/>
    <w:link w:val="Heading6Char"/>
    <w:uiPriority w:val="9"/>
    <w:qFormat/>
    <w:rsid w:val="009E16E8"/>
    <w:pPr>
      <w:keepLines/>
      <w:numPr>
        <w:ilvl w:val="5"/>
        <w:numId w:val="1"/>
      </w:numPr>
      <w:spacing w:before="120"/>
      <w:outlineLvl w:val="5"/>
    </w:pPr>
    <w:rPr>
      <w:rFonts w:eastAsiaTheme="majorEastAsia" w:cstheme="majorBidi"/>
    </w:rPr>
  </w:style>
  <w:style w:type="paragraph" w:styleId="Heading7">
    <w:name w:val="heading 7"/>
    <w:basedOn w:val="Normal"/>
    <w:next w:val="Normal"/>
    <w:link w:val="Heading7Char"/>
    <w:uiPriority w:val="9"/>
    <w:unhideWhenUsed/>
    <w:qFormat/>
    <w:rsid w:val="00604D92"/>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604D9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04D9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UNITEN Char"/>
    <w:basedOn w:val="DefaultParagraphFont"/>
    <w:link w:val="Heading1"/>
    <w:uiPriority w:val="9"/>
    <w:rsid w:val="00BA1AF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6719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B42CD"/>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84AB8"/>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772F6C"/>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9E16E8"/>
    <w:rPr>
      <w:rFonts w:ascii="Times New Roman" w:eastAsiaTheme="majorEastAsia" w:hAnsi="Times New Roman" w:cstheme="majorBidi"/>
    </w:rPr>
  </w:style>
  <w:style w:type="character" w:customStyle="1" w:styleId="Heading7Char">
    <w:name w:val="Heading 7 Char"/>
    <w:basedOn w:val="DefaultParagraphFont"/>
    <w:link w:val="Heading7"/>
    <w:uiPriority w:val="9"/>
    <w:rsid w:val="00FB068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FB06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B0689"/>
    <w:rPr>
      <w:rFonts w:asciiTheme="majorHAnsi" w:eastAsiaTheme="majorEastAsia" w:hAnsiTheme="majorHAnsi" w:cstheme="majorBidi"/>
      <w:i/>
      <w:iCs/>
      <w:color w:val="272727" w:themeColor="text1" w:themeTint="D8"/>
      <w:sz w:val="21"/>
      <w:szCs w:val="21"/>
    </w:rPr>
  </w:style>
  <w:style w:type="paragraph" w:customStyle="1" w:styleId="UNITENParagraph">
    <w:name w:val="UNITEN Paragraph"/>
    <w:basedOn w:val="Normal"/>
    <w:next w:val="Normal"/>
    <w:link w:val="UNITENParagraphChar"/>
    <w:autoRedefine/>
    <w:uiPriority w:val="11"/>
    <w:qFormat/>
    <w:rsid w:val="009A05D9"/>
    <w:pPr>
      <w:spacing w:afterLines="200" w:after="480"/>
      <w:jc w:val="both"/>
    </w:pPr>
    <w:rPr>
      <w:rFonts w:cs="Times New Roman"/>
      <w:sz w:val="24"/>
    </w:rPr>
  </w:style>
  <w:style w:type="character" w:customStyle="1" w:styleId="UNITENParagraphChar">
    <w:name w:val="UNITEN Paragraph Char"/>
    <w:basedOn w:val="DefaultParagraphFont"/>
    <w:link w:val="UNITENParagraph"/>
    <w:uiPriority w:val="11"/>
    <w:rsid w:val="009A05D9"/>
    <w:rPr>
      <w:rFonts w:ascii="Times New Roman" w:hAnsi="Times New Roman" w:cs="Times New Roman"/>
      <w:sz w:val="24"/>
    </w:rPr>
  </w:style>
  <w:style w:type="paragraph" w:styleId="TOC1">
    <w:name w:val="toc 1"/>
    <w:basedOn w:val="Normal"/>
    <w:next w:val="Normal"/>
    <w:autoRedefine/>
    <w:uiPriority w:val="39"/>
    <w:unhideWhenUsed/>
    <w:rsid w:val="00993221"/>
    <w:pPr>
      <w:tabs>
        <w:tab w:val="right" w:pos="8278"/>
      </w:tabs>
      <w:spacing w:after="120"/>
      <w:ind w:left="1134" w:hanging="1134"/>
    </w:pPr>
    <w:rPr>
      <w:b/>
      <w:bCs/>
      <w:noProof/>
      <w:sz w:val="24"/>
    </w:rPr>
  </w:style>
  <w:style w:type="paragraph" w:styleId="TOC2">
    <w:name w:val="toc 2"/>
    <w:basedOn w:val="Normal"/>
    <w:next w:val="Normal"/>
    <w:autoRedefine/>
    <w:uiPriority w:val="39"/>
    <w:unhideWhenUsed/>
    <w:rsid w:val="00B83F13"/>
    <w:pPr>
      <w:tabs>
        <w:tab w:val="left" w:pos="720"/>
        <w:tab w:val="right" w:pos="8278"/>
      </w:tabs>
      <w:spacing w:after="120"/>
      <w:ind w:left="720" w:hanging="720"/>
    </w:pPr>
    <w:rPr>
      <w:rFonts w:cstheme="minorHAnsi"/>
      <w:bCs/>
      <w:sz w:val="24"/>
      <w:szCs w:val="20"/>
    </w:rPr>
  </w:style>
  <w:style w:type="paragraph" w:styleId="Caption">
    <w:name w:val="caption"/>
    <w:aliases w:val="Do not use"/>
    <w:basedOn w:val="Normal"/>
    <w:next w:val="Normal"/>
    <w:link w:val="CaptionChar"/>
    <w:uiPriority w:val="13"/>
    <w:unhideWhenUsed/>
    <w:qFormat/>
    <w:rsid w:val="005746B8"/>
    <w:rPr>
      <w:b/>
      <w:bCs/>
      <w:color w:val="FF0000"/>
      <w:sz w:val="18"/>
      <w:szCs w:val="18"/>
    </w:rPr>
  </w:style>
  <w:style w:type="character" w:customStyle="1" w:styleId="CaptionChar">
    <w:name w:val="Caption Char"/>
    <w:aliases w:val="Do not use Char"/>
    <w:basedOn w:val="DefaultParagraphFont"/>
    <w:link w:val="Caption"/>
    <w:uiPriority w:val="13"/>
    <w:rsid w:val="005746B8"/>
    <w:rPr>
      <w:rFonts w:ascii="Times New Roman" w:hAnsi="Times New Roman"/>
      <w:b/>
      <w:bCs/>
      <w:color w:val="FF0000"/>
      <w:sz w:val="18"/>
      <w:szCs w:val="18"/>
    </w:rPr>
  </w:style>
  <w:style w:type="paragraph" w:customStyle="1" w:styleId="QuotationUNITEN">
    <w:name w:val="Quotation UNITEN"/>
    <w:basedOn w:val="UNITENParagraph"/>
    <w:next w:val="UNITENParagraph2"/>
    <w:autoRedefine/>
    <w:uiPriority w:val="13"/>
    <w:qFormat/>
    <w:rsid w:val="00A26796"/>
    <w:pPr>
      <w:spacing w:line="240" w:lineRule="auto"/>
      <w:ind w:left="1440" w:right="1440"/>
    </w:pPr>
    <w:rPr>
      <w:i/>
    </w:rPr>
  </w:style>
  <w:style w:type="paragraph" w:customStyle="1" w:styleId="UNITENParagraph2">
    <w:name w:val="UNITEN Paragraph 2"/>
    <w:basedOn w:val="UNITENParagraph"/>
    <w:next w:val="UNITENParagraph"/>
    <w:autoRedefine/>
    <w:uiPriority w:val="11"/>
    <w:rsid w:val="00AA3D7E"/>
    <w:pPr>
      <w:spacing w:beforeLines="200" w:before="480"/>
    </w:pPr>
  </w:style>
  <w:style w:type="paragraph" w:styleId="TableofFigures">
    <w:name w:val="table of figures"/>
    <w:basedOn w:val="Normal"/>
    <w:next w:val="Normal"/>
    <w:autoRedefine/>
    <w:uiPriority w:val="99"/>
    <w:unhideWhenUsed/>
    <w:rsid w:val="00772F6C"/>
    <w:pPr>
      <w:tabs>
        <w:tab w:val="right" w:pos="8278"/>
      </w:tabs>
      <w:spacing w:after="240"/>
      <w:ind w:left="1440" w:right="651" w:hanging="1440"/>
      <w:jc w:val="both"/>
    </w:pPr>
    <w:rPr>
      <w:noProof/>
      <w:sz w:val="24"/>
    </w:rPr>
  </w:style>
  <w:style w:type="paragraph" w:styleId="Title">
    <w:name w:val="Title"/>
    <w:basedOn w:val="Normal"/>
    <w:next w:val="Normal"/>
    <w:link w:val="TitleChar"/>
    <w:uiPriority w:val="10"/>
    <w:semiHidden/>
    <w:qFormat/>
    <w:rsid w:val="00147E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FB068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FB068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19"/>
    <w:semiHidden/>
    <w:qFormat/>
    <w:rsid w:val="00147E33"/>
    <w:rPr>
      <w:b/>
      <w:bCs/>
    </w:rPr>
  </w:style>
  <w:style w:type="character" w:styleId="Emphasis">
    <w:name w:val="Emphasis"/>
    <w:basedOn w:val="DefaultParagraphFont"/>
    <w:uiPriority w:val="20"/>
    <w:semiHidden/>
    <w:qFormat/>
    <w:rsid w:val="00147E33"/>
    <w:rPr>
      <w:i/>
      <w:iCs/>
    </w:rPr>
  </w:style>
  <w:style w:type="paragraph" w:styleId="Quote">
    <w:name w:val="Quote"/>
    <w:basedOn w:val="Normal"/>
    <w:next w:val="Normal"/>
    <w:link w:val="QuoteChar"/>
    <w:uiPriority w:val="19"/>
    <w:semiHidden/>
    <w:qFormat/>
    <w:rsid w:val="00A26796"/>
    <w:pPr>
      <w:spacing w:before="240" w:after="240" w:line="240" w:lineRule="auto"/>
      <w:ind w:left="1134" w:right="1134"/>
      <w:jc w:val="both"/>
    </w:pPr>
    <w:rPr>
      <w:i/>
      <w:iCs/>
      <w:color w:val="000000" w:themeColor="text1"/>
    </w:rPr>
  </w:style>
  <w:style w:type="character" w:customStyle="1" w:styleId="QuoteChar">
    <w:name w:val="Quote Char"/>
    <w:basedOn w:val="DefaultParagraphFont"/>
    <w:link w:val="Quote"/>
    <w:uiPriority w:val="19"/>
    <w:semiHidden/>
    <w:rsid w:val="00A26796"/>
    <w:rPr>
      <w:rFonts w:ascii="Times New Roman" w:hAnsi="Times New Roman"/>
      <w:i/>
      <w:iCs/>
      <w:color w:val="000000" w:themeColor="text1"/>
    </w:rPr>
  </w:style>
  <w:style w:type="paragraph" w:styleId="IntenseQuote">
    <w:name w:val="Intense Quote"/>
    <w:basedOn w:val="Normal"/>
    <w:next w:val="Normal"/>
    <w:link w:val="IntenseQuoteChar"/>
    <w:uiPriority w:val="30"/>
    <w:semiHidden/>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A26796"/>
    <w:rPr>
      <w:rFonts w:ascii="Times New Roman" w:hAnsi="Times New Roman"/>
      <w:b/>
      <w:bCs/>
      <w:i/>
      <w:iCs/>
      <w:color w:val="4F81BD" w:themeColor="accent1"/>
    </w:rPr>
  </w:style>
  <w:style w:type="character" w:styleId="SubtleEmphasis">
    <w:name w:val="Subtle Emphasis"/>
    <w:basedOn w:val="DefaultParagraphFont"/>
    <w:uiPriority w:val="19"/>
    <w:semiHidden/>
    <w:qFormat/>
    <w:rsid w:val="00147E33"/>
    <w:rPr>
      <w:i/>
      <w:iCs/>
      <w:color w:val="808080" w:themeColor="text1" w:themeTint="7F"/>
    </w:rPr>
  </w:style>
  <w:style w:type="character" w:styleId="IntenseEmphasis">
    <w:name w:val="Intense Emphasis"/>
    <w:basedOn w:val="DefaultParagraphFont"/>
    <w:uiPriority w:val="21"/>
    <w:semiHidden/>
    <w:qFormat/>
    <w:rsid w:val="00147E33"/>
    <w:rPr>
      <w:b/>
      <w:bCs/>
      <w:i/>
      <w:iCs/>
      <w:color w:val="4F81BD" w:themeColor="accent1"/>
    </w:rPr>
  </w:style>
  <w:style w:type="character" w:styleId="SubtleReference">
    <w:name w:val="Subtle Reference"/>
    <w:basedOn w:val="DefaultParagraphFont"/>
    <w:uiPriority w:val="31"/>
    <w:semiHidden/>
    <w:qFormat/>
    <w:rsid w:val="00147E33"/>
    <w:rPr>
      <w:smallCaps/>
      <w:color w:val="C0504D" w:themeColor="accent2"/>
      <w:u w:val="single"/>
    </w:rPr>
  </w:style>
  <w:style w:type="character" w:styleId="IntenseReference">
    <w:name w:val="Intense Reference"/>
    <w:basedOn w:val="DefaultParagraphFont"/>
    <w:uiPriority w:val="32"/>
    <w:semiHidden/>
    <w:qFormat/>
    <w:rsid w:val="00147E33"/>
    <w:rPr>
      <w:b/>
      <w:bCs/>
      <w:smallCaps/>
      <w:color w:val="C0504D" w:themeColor="accent2"/>
      <w:spacing w:val="5"/>
      <w:u w:val="single"/>
    </w:rPr>
  </w:style>
  <w:style w:type="character" w:styleId="BookTitle">
    <w:name w:val="Book Title"/>
    <w:basedOn w:val="DefaultParagraphFont"/>
    <w:uiPriority w:val="33"/>
    <w:qFormat/>
    <w:rsid w:val="00147E33"/>
    <w:rPr>
      <w:b/>
      <w:bCs/>
      <w:smallCaps/>
      <w:spacing w:val="5"/>
    </w:rPr>
  </w:style>
  <w:style w:type="paragraph" w:styleId="TOC3">
    <w:name w:val="toc 3"/>
    <w:basedOn w:val="Normal"/>
    <w:next w:val="Normal"/>
    <w:autoRedefine/>
    <w:uiPriority w:val="39"/>
    <w:unhideWhenUsed/>
    <w:rsid w:val="007C0161"/>
    <w:pPr>
      <w:tabs>
        <w:tab w:val="left" w:pos="1440"/>
        <w:tab w:val="right" w:pos="8278"/>
      </w:tabs>
      <w:spacing w:after="120"/>
      <w:ind w:left="1440" w:hanging="720"/>
    </w:pPr>
  </w:style>
  <w:style w:type="character" w:styleId="Hyperlink">
    <w:name w:val="Hyperlink"/>
    <w:aliases w:val="TOC-LOF"/>
    <w:basedOn w:val="DefaultParagraphFont"/>
    <w:uiPriority w:val="99"/>
    <w:unhideWhenUsed/>
    <w:rsid w:val="00147E33"/>
    <w:rPr>
      <w:color w:val="0000FF" w:themeColor="hyperlink"/>
      <w:u w:val="single"/>
    </w:rPr>
  </w:style>
  <w:style w:type="paragraph" w:styleId="TOC4">
    <w:name w:val="toc 4"/>
    <w:basedOn w:val="Normal"/>
    <w:next w:val="Normal"/>
    <w:autoRedefine/>
    <w:uiPriority w:val="39"/>
    <w:unhideWhenUsed/>
    <w:rsid w:val="003D34CC"/>
    <w:pPr>
      <w:tabs>
        <w:tab w:val="left" w:pos="1440"/>
        <w:tab w:val="right" w:pos="8471"/>
      </w:tabs>
      <w:spacing w:afterLines="150" w:after="150"/>
      <w:ind w:left="2234" w:right="720" w:hanging="794"/>
    </w:pPr>
    <w:rPr>
      <w:sz w:val="24"/>
      <w:lang w:val="en-US"/>
    </w:rPr>
  </w:style>
  <w:style w:type="table" w:styleId="TableGrid">
    <w:name w:val="Table Grid"/>
    <w:basedOn w:val="TableNormal"/>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autoRedefine/>
    <w:uiPriority w:val="19"/>
    <w:unhideWhenUsed/>
    <w:rsid w:val="003D34CC"/>
    <w:pPr>
      <w:tabs>
        <w:tab w:val="center" w:pos="4680"/>
        <w:tab w:val="right" w:pos="9360"/>
      </w:tabs>
      <w:jc w:val="both"/>
    </w:pPr>
  </w:style>
  <w:style w:type="character" w:customStyle="1" w:styleId="HeaderChar">
    <w:name w:val="Header Char"/>
    <w:basedOn w:val="DefaultParagraphFont"/>
    <w:link w:val="Header"/>
    <w:uiPriority w:val="19"/>
    <w:rsid w:val="005746B8"/>
    <w:rPr>
      <w:rFonts w:ascii="Times New Roman" w:hAnsi="Times New Roman"/>
    </w:rPr>
  </w:style>
  <w:style w:type="paragraph" w:styleId="Footer">
    <w:name w:val="footer"/>
    <w:basedOn w:val="Normal"/>
    <w:link w:val="FooterChar"/>
    <w:uiPriority w:val="19"/>
    <w:unhideWhenUsed/>
    <w:rsid w:val="003D34CC"/>
    <w:pPr>
      <w:tabs>
        <w:tab w:val="center" w:pos="4513"/>
        <w:tab w:val="right" w:pos="9026"/>
      </w:tabs>
    </w:pPr>
  </w:style>
  <w:style w:type="character" w:customStyle="1" w:styleId="FooterChar">
    <w:name w:val="Footer Char"/>
    <w:basedOn w:val="DefaultParagraphFont"/>
    <w:link w:val="Footer"/>
    <w:uiPriority w:val="19"/>
    <w:rsid w:val="005746B8"/>
    <w:rPr>
      <w:rFonts w:ascii="Times New Roman" w:hAnsi="Times New Roman"/>
    </w:rPr>
  </w:style>
  <w:style w:type="paragraph" w:customStyle="1" w:styleId="TheBodyStartHere">
    <w:name w:val="The Body Start Here"/>
    <w:basedOn w:val="MZJFM"/>
    <w:uiPriority w:val="8"/>
    <w:qFormat/>
    <w:rsid w:val="004A001D"/>
  </w:style>
  <w:style w:type="paragraph" w:customStyle="1" w:styleId="MZJFM">
    <w:name w:val="MZJ FM"/>
    <w:basedOn w:val="Normal"/>
    <w:uiPriority w:val="1"/>
    <w:qFormat/>
    <w:rsid w:val="001668CF"/>
    <w:pPr>
      <w:pBdr>
        <w:top w:val="single" w:sz="18" w:space="1" w:color="auto"/>
        <w:left w:val="single" w:sz="18" w:space="4" w:color="auto"/>
        <w:bottom w:val="single" w:sz="18" w:space="1" w:color="auto"/>
        <w:right w:val="single" w:sz="18" w:space="4" w:color="auto"/>
      </w:pBdr>
      <w:shd w:val="clear" w:color="auto" w:fill="FFFF00"/>
      <w:spacing w:after="360"/>
      <w:jc w:val="both"/>
    </w:pPr>
    <w:rPr>
      <w:b/>
      <w:color w:val="FF0000"/>
      <w:sz w:val="20"/>
      <w:lang w:val="en-US"/>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semiHidden/>
    <w:unhideWhenUsed/>
    <w:rsid w:val="00A26796"/>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A26796"/>
    <w:rPr>
      <w:rFonts w:ascii="Tahoma" w:hAnsi="Tahoma" w:cs="Tahoma"/>
      <w:sz w:val="16"/>
      <w:szCs w:val="16"/>
    </w:r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paragraph" w:styleId="FootnoteText">
    <w:name w:val="footnote text"/>
    <w:basedOn w:val="Normal"/>
    <w:link w:val="FootnoteTextChar"/>
    <w:autoRedefine/>
    <w:uiPriority w:val="19"/>
    <w:unhideWhenUsed/>
    <w:rsid w:val="00147E33"/>
    <w:rPr>
      <w:sz w:val="20"/>
      <w:szCs w:val="20"/>
    </w:rPr>
  </w:style>
  <w:style w:type="character" w:customStyle="1" w:styleId="FootnoteTextChar">
    <w:name w:val="Footnote Text Char"/>
    <w:basedOn w:val="DefaultParagraphFont"/>
    <w:link w:val="FootnoteText"/>
    <w:uiPriority w:val="19"/>
    <w:rsid w:val="005746B8"/>
    <w:rPr>
      <w:rFonts w:ascii="Times New Roman" w:hAnsi="Times New Roman"/>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TITLEATROMANPAGES">
    <w:name w:val="TITLE AT ROMAN PAGES"/>
    <w:basedOn w:val="Normal"/>
    <w:next w:val="Normal"/>
    <w:autoRedefine/>
    <w:uiPriority w:val="2"/>
    <w:rsid w:val="00C8145A"/>
    <w:pPr>
      <w:pageBreakBefore/>
      <w:spacing w:afterLines="200"/>
      <w:jc w:val="center"/>
      <w:outlineLvl w:val="0"/>
    </w:pPr>
    <w:rPr>
      <w:rFonts w:eastAsia="Times New Roman" w:cs="Times New Roman"/>
      <w:b/>
      <w:bCs/>
      <w:caps/>
      <w:sz w:val="24"/>
      <w:lang w:val="en-US"/>
    </w:rPr>
  </w:style>
  <w:style w:type="paragraph" w:customStyle="1" w:styleId="COVER-TITLEPAGEUNITEN">
    <w:name w:val="COVER-TITLE PAGE UNITEN"/>
    <w:basedOn w:val="Normal"/>
    <w:next w:val="Normal"/>
    <w:autoRedefine/>
    <w:uiPriority w:val="2"/>
    <w:rsid w:val="00367015"/>
    <w:pPr>
      <w:tabs>
        <w:tab w:val="right" w:pos="8471"/>
      </w:tabs>
      <w:spacing w:before="851" w:after="120"/>
      <w:jc w:val="center"/>
    </w:pPr>
    <w:rPr>
      <w:rFonts w:cs="Times New Roman"/>
      <w:b/>
      <w:bCs/>
      <w:sz w:val="28"/>
      <w:lang w:val="en-US"/>
    </w:rPr>
  </w:style>
  <w:style w:type="paragraph" w:customStyle="1" w:styleId="Dedicationtext">
    <w:name w:val="Dedication text"/>
    <w:basedOn w:val="Normal"/>
    <w:autoRedefine/>
    <w:uiPriority w:val="4"/>
    <w:rsid w:val="00C762AA"/>
    <w:pPr>
      <w:jc w:val="center"/>
    </w:pPr>
    <w:rPr>
      <w:sz w:val="24"/>
      <w:lang w:val="en-US"/>
    </w:rPr>
  </w:style>
  <w:style w:type="paragraph" w:customStyle="1" w:styleId="Acknowledgement">
    <w:name w:val="Acknowledgement"/>
    <w:basedOn w:val="Normal"/>
    <w:uiPriority w:val="4"/>
    <w:qFormat/>
    <w:rsid w:val="007C0161"/>
    <w:pPr>
      <w:spacing w:after="240" w:line="480" w:lineRule="auto"/>
      <w:jc w:val="both"/>
    </w:pPr>
  </w:style>
  <w:style w:type="paragraph" w:customStyle="1" w:styleId="Tabletext2">
    <w:name w:val="Table text 2"/>
    <w:basedOn w:val="Normal"/>
    <w:link w:val="Tabletext2Char"/>
    <w:autoRedefine/>
    <w:uiPriority w:val="14"/>
    <w:qFormat/>
    <w:rsid w:val="008B3C16"/>
    <w:pPr>
      <w:spacing w:before="200"/>
      <w:ind w:firstLine="360"/>
      <w:jc w:val="center"/>
    </w:pPr>
    <w:rPr>
      <w:rFonts w:eastAsiaTheme="minorHAnsi" w:cs="Times New Roman"/>
      <w:sz w:val="24"/>
      <w:szCs w:val="24"/>
    </w:rPr>
  </w:style>
  <w:style w:type="character" w:customStyle="1" w:styleId="Tabletext2Char">
    <w:name w:val="Table text 2 Char"/>
    <w:basedOn w:val="DefaultParagraphFont"/>
    <w:link w:val="Tabletext2"/>
    <w:uiPriority w:val="14"/>
    <w:rsid w:val="005746B8"/>
    <w:rPr>
      <w:rFonts w:ascii="Times New Roman" w:eastAsiaTheme="minorHAnsi" w:hAnsi="Times New Roman" w:cs="Times New Roman"/>
      <w:sz w:val="24"/>
      <w:szCs w:val="24"/>
    </w:rPr>
  </w:style>
  <w:style w:type="paragraph" w:styleId="BodyTextIndent2">
    <w:name w:val="Body Text Indent 2"/>
    <w:basedOn w:val="Normal"/>
    <w:link w:val="BodyTextIndent2Char"/>
    <w:uiPriority w:val="99"/>
    <w:semiHidden/>
    <w:unhideWhenUsed/>
    <w:rsid w:val="004E5D5F"/>
    <w:pPr>
      <w:spacing w:after="120" w:line="480" w:lineRule="auto"/>
      <w:ind w:left="283"/>
    </w:pPr>
  </w:style>
  <w:style w:type="character" w:customStyle="1" w:styleId="BodyTextIndent2Char">
    <w:name w:val="Body Text Indent 2 Char"/>
    <w:basedOn w:val="DefaultParagraphFont"/>
    <w:link w:val="BodyTextIndent2"/>
    <w:uiPriority w:val="99"/>
    <w:semiHidden/>
    <w:rsid w:val="004E5D5F"/>
    <w:rPr>
      <w:rFonts w:ascii="Times New Roman" w:hAnsi="Times New Roman"/>
    </w:rPr>
  </w:style>
  <w:style w:type="paragraph" w:customStyle="1" w:styleId="Tabletext3left">
    <w:name w:val="Table text 3 left"/>
    <w:basedOn w:val="Normal"/>
    <w:link w:val="Tabletext3leftChar"/>
    <w:autoRedefine/>
    <w:uiPriority w:val="14"/>
    <w:qFormat/>
    <w:rsid w:val="009B42CD"/>
    <w:rPr>
      <w:rFonts w:eastAsiaTheme="minorHAnsi" w:cs="Times New Roman"/>
      <w:b/>
      <w:sz w:val="24"/>
      <w:szCs w:val="24"/>
    </w:rPr>
  </w:style>
  <w:style w:type="character" w:customStyle="1" w:styleId="Tabletext3leftChar">
    <w:name w:val="Table text 3 left Char"/>
    <w:basedOn w:val="DefaultParagraphFont"/>
    <w:link w:val="Tabletext3left"/>
    <w:uiPriority w:val="14"/>
    <w:rsid w:val="009B42CD"/>
    <w:rPr>
      <w:rFonts w:ascii="Times New Roman" w:eastAsiaTheme="minorHAnsi" w:hAnsi="Times New Roman" w:cs="Times New Roman"/>
      <w:b/>
      <w:sz w:val="24"/>
      <w:szCs w:val="24"/>
    </w:rPr>
  </w:style>
  <w:style w:type="paragraph" w:customStyle="1" w:styleId="Tabletext4">
    <w:name w:val="Table text 4"/>
    <w:basedOn w:val="Normal"/>
    <w:link w:val="Tabletext4Char"/>
    <w:autoRedefine/>
    <w:uiPriority w:val="14"/>
    <w:qFormat/>
    <w:rsid w:val="008B3C16"/>
    <w:rPr>
      <w:rFonts w:eastAsiaTheme="minorHAnsi" w:cs="Times New Roman"/>
      <w:sz w:val="24"/>
      <w:szCs w:val="24"/>
    </w:rPr>
  </w:style>
  <w:style w:type="character" w:customStyle="1" w:styleId="Tabletext4Char">
    <w:name w:val="Table text 4 Char"/>
    <w:basedOn w:val="DefaultParagraphFont"/>
    <w:link w:val="Tabletext4"/>
    <w:uiPriority w:val="14"/>
    <w:rsid w:val="005746B8"/>
    <w:rPr>
      <w:rFonts w:ascii="Times New Roman" w:eastAsiaTheme="minorHAnsi" w:hAnsi="Times New Roman" w:cs="Times New Roman"/>
      <w:sz w:val="24"/>
      <w:szCs w:val="24"/>
    </w:rPr>
  </w:style>
  <w:style w:type="paragraph" w:customStyle="1" w:styleId="Tabletext4a">
    <w:name w:val="Table text 4a"/>
    <w:basedOn w:val="Tabletext4"/>
    <w:autoRedefine/>
    <w:uiPriority w:val="14"/>
    <w:qFormat/>
    <w:rsid w:val="009B42CD"/>
    <w:pPr>
      <w:spacing w:line="240" w:lineRule="auto"/>
    </w:pPr>
    <w:rPr>
      <w:sz w:val="20"/>
    </w:rPr>
  </w:style>
  <w:style w:type="paragraph" w:customStyle="1" w:styleId="Tabletext5centre">
    <w:name w:val="Table text 5 centre"/>
    <w:basedOn w:val="Normal"/>
    <w:autoRedefine/>
    <w:uiPriority w:val="14"/>
    <w:qFormat/>
    <w:rsid w:val="008B3C16"/>
    <w:pPr>
      <w:jc w:val="center"/>
    </w:pPr>
    <w:rPr>
      <w:rFonts w:eastAsiaTheme="minorHAnsi" w:cs="Times New Roman"/>
      <w:b/>
      <w:sz w:val="24"/>
      <w:szCs w:val="24"/>
    </w:rPr>
  </w:style>
  <w:style w:type="paragraph" w:customStyle="1" w:styleId="Tabletext6source">
    <w:name w:val="Table text 6 source"/>
    <w:basedOn w:val="Tabletext4"/>
    <w:autoRedefine/>
    <w:uiPriority w:val="14"/>
    <w:qFormat/>
    <w:rsid w:val="008B3C16"/>
    <w:pPr>
      <w:spacing w:line="240" w:lineRule="auto"/>
    </w:pPr>
    <w:rPr>
      <w:i/>
    </w:rPr>
  </w:style>
  <w:style w:type="paragraph" w:customStyle="1" w:styleId="CaptionforFigureUNITEN">
    <w:name w:val="Caption for Figure UNITEN"/>
    <w:basedOn w:val="Caption"/>
    <w:next w:val="Normal"/>
    <w:link w:val="CaptionforFigureUNITENChar"/>
    <w:autoRedefine/>
    <w:uiPriority w:val="13"/>
    <w:qFormat/>
    <w:rsid w:val="009B42CD"/>
    <w:pPr>
      <w:spacing w:after="360"/>
      <w:jc w:val="center"/>
    </w:pPr>
    <w:rPr>
      <w:rFonts w:cs="Times New Roman"/>
      <w:b w:val="0"/>
      <w:noProof/>
      <w:color w:val="auto"/>
      <w:sz w:val="24"/>
      <w:lang w:val="en-GB"/>
    </w:rPr>
  </w:style>
  <w:style w:type="character" w:customStyle="1" w:styleId="CaptionforFigureUNITENChar">
    <w:name w:val="Caption for Figure UNITEN Char"/>
    <w:basedOn w:val="DefaultParagraphFont"/>
    <w:link w:val="CaptionforFigureUNITEN"/>
    <w:uiPriority w:val="13"/>
    <w:rsid w:val="009B42CD"/>
    <w:rPr>
      <w:rFonts w:ascii="Times New Roman" w:hAnsi="Times New Roman" w:cs="Times New Roman"/>
      <w:bCs/>
      <w:noProof/>
      <w:sz w:val="24"/>
      <w:szCs w:val="18"/>
      <w:lang w:val="en-GB"/>
    </w:rPr>
  </w:style>
  <w:style w:type="paragraph" w:customStyle="1" w:styleId="CaptionforTableUNITENcenter">
    <w:name w:val="Caption for Table UNITEN center"/>
    <w:basedOn w:val="Caption"/>
    <w:next w:val="Normal"/>
    <w:link w:val="CaptionforTableUNITENcenterChar"/>
    <w:autoRedefine/>
    <w:uiPriority w:val="13"/>
    <w:qFormat/>
    <w:rsid w:val="009371E5"/>
    <w:pPr>
      <w:keepNext/>
      <w:spacing w:before="360" w:after="240"/>
      <w:ind w:left="1440" w:hanging="1440"/>
      <w:jc w:val="center"/>
    </w:pPr>
    <w:rPr>
      <w:rFonts w:eastAsiaTheme="minorHAnsi" w:cs="Times New Roman"/>
      <w:b w:val="0"/>
      <w:noProof/>
      <w:color w:val="auto"/>
      <w:sz w:val="24"/>
    </w:rPr>
  </w:style>
  <w:style w:type="character" w:customStyle="1" w:styleId="CaptionforTableUNITENcenterChar">
    <w:name w:val="Caption for Table UNITEN center Char"/>
    <w:basedOn w:val="DefaultParagraphFont"/>
    <w:link w:val="CaptionforTableUNITENcenter"/>
    <w:uiPriority w:val="13"/>
    <w:rsid w:val="009371E5"/>
    <w:rPr>
      <w:rFonts w:ascii="Times New Roman" w:eastAsiaTheme="minorHAnsi" w:hAnsi="Times New Roman" w:cs="Times New Roman"/>
      <w:bCs/>
      <w:noProof/>
      <w:sz w:val="24"/>
      <w:szCs w:val="18"/>
    </w:rPr>
  </w:style>
  <w:style w:type="paragraph" w:customStyle="1" w:styleId="PictureLocationUNITEN">
    <w:name w:val="Picture Location UNITEN"/>
    <w:basedOn w:val="UNITENParagraph"/>
    <w:next w:val="CaptionforFigureUNITEN"/>
    <w:autoRedefine/>
    <w:uiPriority w:val="13"/>
    <w:qFormat/>
    <w:rsid w:val="00297445"/>
    <w:pPr>
      <w:keepNext/>
      <w:spacing w:afterLines="100" w:after="100" w:line="240" w:lineRule="auto"/>
      <w:jc w:val="center"/>
    </w:pPr>
    <w:rPr>
      <w:noProof/>
      <w:lang w:eastAsia="en-MY"/>
    </w:rPr>
  </w:style>
  <w:style w:type="paragraph" w:customStyle="1" w:styleId="CaptionforEquationUNITEN">
    <w:name w:val="Caption for Equation UNITEN"/>
    <w:basedOn w:val="Normal"/>
    <w:next w:val="Normal"/>
    <w:autoRedefine/>
    <w:uiPriority w:val="13"/>
    <w:qFormat/>
    <w:rsid w:val="00357F77"/>
    <w:pPr>
      <w:spacing w:before="120" w:after="120"/>
      <w:jc w:val="center"/>
    </w:pPr>
    <w:rPr>
      <w:rFonts w:cs="Times New Roman"/>
      <w:sz w:val="24"/>
      <w:lang w:val="en-GB"/>
    </w:rPr>
  </w:style>
  <w:style w:type="paragraph" w:customStyle="1" w:styleId="EndNoteBibliography">
    <w:name w:val="EndNote Bibliography"/>
    <w:basedOn w:val="Normal"/>
    <w:link w:val="EndNoteBibliographyChar"/>
    <w:autoRedefine/>
    <w:uiPriority w:val="19"/>
    <w:rsid w:val="000E591C"/>
    <w:pPr>
      <w:ind w:left="720" w:hanging="720"/>
    </w:pPr>
    <w:rPr>
      <w:rFonts w:cs="Times New Roman"/>
      <w:noProof/>
      <w:sz w:val="24"/>
      <w:lang w:val="en-US"/>
    </w:rPr>
  </w:style>
  <w:style w:type="character" w:customStyle="1" w:styleId="EndNoteBibliographyChar">
    <w:name w:val="EndNote Bibliography Char"/>
    <w:basedOn w:val="UNITENParagraphChar"/>
    <w:link w:val="EndNoteBibliography"/>
    <w:uiPriority w:val="19"/>
    <w:rsid w:val="005746B8"/>
    <w:rPr>
      <w:rFonts w:ascii="Times New Roman" w:hAnsi="Times New Roman" w:cs="Times New Roman"/>
      <w:noProof/>
      <w:sz w:val="24"/>
      <w:lang w:val="en-US"/>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Normal"/>
    <w:autoRedefine/>
    <w:uiPriority w:val="3"/>
    <w:qFormat/>
    <w:rsid w:val="00C3326C"/>
    <w:pPr>
      <w:jc w:val="both"/>
    </w:pPr>
    <w:rPr>
      <w:sz w:val="24"/>
      <w:lang w:val="en-US"/>
    </w:rPr>
  </w:style>
  <w:style w:type="paragraph" w:customStyle="1" w:styleId="Tabletext">
    <w:name w:val="Table text"/>
    <w:basedOn w:val="Normal"/>
    <w:uiPriority w:val="39"/>
    <w:semiHidden/>
    <w:unhideWhenUsed/>
    <w:qFormat/>
    <w:rsid w:val="006E4DD0"/>
    <w:pPr>
      <w:spacing w:before="120" w:after="120"/>
      <w:jc w:val="center"/>
    </w:pPr>
    <w:rPr>
      <w:rFonts w:eastAsiaTheme="minorHAnsi" w:cs="Times New Roman"/>
      <w:szCs w:val="24"/>
    </w:rPr>
  </w:style>
  <w:style w:type="paragraph" w:customStyle="1" w:styleId="FigureCenterUNITEN">
    <w:name w:val="Figure Center UNITEN"/>
    <w:basedOn w:val="CaptionforFigureUNITEN"/>
    <w:autoRedefine/>
    <w:uiPriority w:val="13"/>
    <w:qFormat/>
    <w:rsid w:val="009B42CD"/>
    <w:pPr>
      <w:spacing w:after="0"/>
    </w:pPr>
  </w:style>
  <w:style w:type="paragraph" w:customStyle="1" w:styleId="SymbolsAbbreviationGlossaries">
    <w:name w:val="Symbols/Abbreviation/Glossaries"/>
    <w:basedOn w:val="Normal"/>
    <w:autoRedefine/>
    <w:uiPriority w:val="4"/>
    <w:qFormat/>
    <w:rsid w:val="007C0161"/>
    <w:pPr>
      <w:ind w:firstLine="357"/>
    </w:pPr>
    <w:rPr>
      <w:rFonts w:cs="Times New Roman"/>
      <w:lang w:val="en-US"/>
    </w:rPr>
  </w:style>
  <w:style w:type="paragraph" w:customStyle="1" w:styleId="Page">
    <w:name w:val="Page"/>
    <w:basedOn w:val="Normal"/>
    <w:uiPriority w:val="19"/>
    <w:semiHidden/>
    <w:qFormat/>
    <w:rsid w:val="003F4F1F"/>
    <w:pPr>
      <w:jc w:val="right"/>
    </w:pPr>
    <w:rPr>
      <w:rFonts w:eastAsia="Times New Roman" w:cs="Times New Roman"/>
      <w:b/>
      <w:bCs/>
      <w:caps/>
      <w:sz w:val="24"/>
      <w:lang w:val="en-US"/>
    </w:rPr>
  </w:style>
  <w:style w:type="paragraph" w:customStyle="1" w:styleId="Abstracttext">
    <w:name w:val="Abstract text"/>
    <w:basedOn w:val="Normal"/>
    <w:autoRedefine/>
    <w:uiPriority w:val="4"/>
    <w:qFormat/>
    <w:rsid w:val="00252774"/>
    <w:pPr>
      <w:spacing w:after="360" w:line="240" w:lineRule="auto"/>
      <w:jc w:val="both"/>
    </w:pPr>
    <w:rPr>
      <w:sz w:val="24"/>
      <w:lang w:val="en-US"/>
    </w:rPr>
  </w:style>
  <w:style w:type="character" w:customStyle="1" w:styleId="Colon">
    <w:name w:val="Colon"/>
    <w:basedOn w:val="DefaultParagraphFont"/>
    <w:uiPriority w:val="4"/>
    <w:semiHidden/>
    <w:qFormat/>
    <w:rsid w:val="00897266"/>
    <w:rPr>
      <w:color w:val="FFFFFF" w:themeColor="background1"/>
    </w:rPr>
  </w:style>
  <w:style w:type="paragraph" w:customStyle="1" w:styleId="PageTOC">
    <w:name w:val="Page TOC"/>
    <w:basedOn w:val="Normal"/>
    <w:uiPriority w:val="38"/>
    <w:qFormat/>
    <w:rsid w:val="003D34CC"/>
    <w:pPr>
      <w:spacing w:after="240"/>
      <w:jc w:val="right"/>
    </w:pPr>
    <w:rPr>
      <w:b/>
      <w:bCs/>
      <w:sz w:val="24"/>
      <w:szCs w:val="24"/>
      <w:lang w:val="en-US"/>
    </w:rPr>
  </w:style>
  <w:style w:type="paragraph" w:customStyle="1" w:styleId="Source">
    <w:name w:val="Source"/>
    <w:basedOn w:val="Normal"/>
    <w:uiPriority w:val="12"/>
    <w:qFormat/>
    <w:rsid w:val="00341964"/>
  </w:style>
  <w:style w:type="paragraph" w:styleId="TOC5">
    <w:name w:val="toc 5"/>
    <w:basedOn w:val="Normal"/>
    <w:next w:val="Normal"/>
    <w:autoRedefine/>
    <w:uiPriority w:val="39"/>
    <w:rsid w:val="002552C3"/>
    <w:pPr>
      <w:spacing w:line="480" w:lineRule="auto"/>
      <w:ind w:left="960"/>
    </w:pPr>
    <w:rPr>
      <w:rFonts w:asciiTheme="minorHAnsi" w:eastAsia="Times New Roman" w:hAnsiTheme="minorHAnsi" w:cs="Times New Roman"/>
      <w:sz w:val="18"/>
      <w:szCs w:val="18"/>
      <w:lang w:val="en-GB" w:eastAsia="en-GB"/>
    </w:rPr>
  </w:style>
  <w:style w:type="paragraph" w:styleId="TOC6">
    <w:name w:val="toc 6"/>
    <w:basedOn w:val="Normal"/>
    <w:next w:val="Normal"/>
    <w:autoRedefine/>
    <w:uiPriority w:val="39"/>
    <w:rsid w:val="002552C3"/>
    <w:pPr>
      <w:spacing w:line="480" w:lineRule="auto"/>
      <w:ind w:left="1200"/>
    </w:pPr>
    <w:rPr>
      <w:rFonts w:asciiTheme="minorHAnsi" w:eastAsia="Times New Roman" w:hAnsiTheme="minorHAnsi" w:cs="Times New Roman"/>
      <w:sz w:val="18"/>
      <w:szCs w:val="18"/>
      <w:lang w:val="en-GB" w:eastAsia="en-GB"/>
    </w:rPr>
  </w:style>
  <w:style w:type="paragraph" w:styleId="TOC7">
    <w:name w:val="toc 7"/>
    <w:basedOn w:val="Normal"/>
    <w:next w:val="Normal"/>
    <w:autoRedefine/>
    <w:uiPriority w:val="39"/>
    <w:rsid w:val="002552C3"/>
    <w:pPr>
      <w:spacing w:line="480" w:lineRule="auto"/>
      <w:ind w:left="1440"/>
    </w:pPr>
    <w:rPr>
      <w:rFonts w:asciiTheme="minorHAnsi" w:eastAsia="Times New Roman" w:hAnsiTheme="minorHAnsi" w:cs="Times New Roman"/>
      <w:sz w:val="18"/>
      <w:szCs w:val="18"/>
      <w:lang w:val="en-GB" w:eastAsia="en-GB"/>
    </w:rPr>
  </w:style>
  <w:style w:type="paragraph" w:styleId="TOC8">
    <w:name w:val="toc 8"/>
    <w:basedOn w:val="Normal"/>
    <w:next w:val="Normal"/>
    <w:autoRedefine/>
    <w:uiPriority w:val="39"/>
    <w:rsid w:val="002552C3"/>
    <w:pPr>
      <w:spacing w:line="480" w:lineRule="auto"/>
      <w:ind w:left="1680"/>
    </w:pPr>
    <w:rPr>
      <w:rFonts w:asciiTheme="minorHAnsi" w:eastAsia="Times New Roman" w:hAnsiTheme="minorHAnsi" w:cs="Times New Roman"/>
      <w:sz w:val="18"/>
      <w:szCs w:val="18"/>
      <w:lang w:val="en-GB" w:eastAsia="en-GB"/>
    </w:rPr>
  </w:style>
  <w:style w:type="paragraph" w:styleId="TOC9">
    <w:name w:val="toc 9"/>
    <w:basedOn w:val="Normal"/>
    <w:next w:val="Normal"/>
    <w:autoRedefine/>
    <w:uiPriority w:val="39"/>
    <w:rsid w:val="002552C3"/>
    <w:pPr>
      <w:spacing w:line="480" w:lineRule="auto"/>
      <w:ind w:left="1920"/>
    </w:pPr>
    <w:rPr>
      <w:rFonts w:asciiTheme="minorHAnsi" w:eastAsia="Times New Roman" w:hAnsiTheme="minorHAnsi" w:cs="Times New Roman"/>
      <w:sz w:val="18"/>
      <w:szCs w:val="18"/>
      <w:lang w:val="en-GB" w:eastAsia="en-GB"/>
    </w:rPr>
  </w:style>
  <w:style w:type="paragraph" w:customStyle="1" w:styleId="ListofPublications">
    <w:name w:val="List of Publications"/>
    <w:uiPriority w:val="4"/>
    <w:qFormat/>
    <w:rsid w:val="00BA1AFE"/>
    <w:pPr>
      <w:spacing w:after="120" w:line="360" w:lineRule="auto"/>
      <w:ind w:left="720" w:hanging="720"/>
      <w:jc w:val="both"/>
    </w:pPr>
    <w:rPr>
      <w:rFonts w:ascii="Times New Roman" w:hAnsi="Times New Roman"/>
      <w:lang w:val="en-US"/>
    </w:rPr>
  </w:style>
  <w:style w:type="paragraph" w:styleId="Index1">
    <w:name w:val="index 1"/>
    <w:basedOn w:val="Normal"/>
    <w:next w:val="Normal"/>
    <w:autoRedefine/>
    <w:uiPriority w:val="99"/>
    <w:semiHidden/>
    <w:rsid w:val="002552C3"/>
    <w:pPr>
      <w:spacing w:line="480" w:lineRule="auto"/>
      <w:ind w:left="240" w:hanging="240"/>
      <w:jc w:val="both"/>
    </w:pPr>
    <w:rPr>
      <w:rFonts w:eastAsia="Times New Roman" w:cs="Times New Roman"/>
      <w:sz w:val="24"/>
      <w:szCs w:val="24"/>
      <w:lang w:val="en-GB" w:eastAsia="en-GB"/>
    </w:rPr>
  </w:style>
  <w:style w:type="paragraph" w:styleId="TOAHeading">
    <w:name w:val="toa heading"/>
    <w:basedOn w:val="Normal"/>
    <w:next w:val="Normal"/>
    <w:uiPriority w:val="19"/>
    <w:semiHidden/>
    <w:rsid w:val="002552C3"/>
    <w:pPr>
      <w:spacing w:before="120" w:line="480" w:lineRule="auto"/>
      <w:jc w:val="both"/>
    </w:pPr>
    <w:rPr>
      <w:rFonts w:ascii="Arial" w:eastAsia="Times New Roman" w:hAnsi="Arial" w:cs="Arial"/>
      <w:b/>
      <w:bCs/>
      <w:sz w:val="24"/>
      <w:szCs w:val="24"/>
      <w:lang w:val="en-GB" w:eastAsia="en-GB"/>
    </w:rPr>
  </w:style>
  <w:style w:type="paragraph" w:customStyle="1" w:styleId="Quote1">
    <w:name w:val="Quote1"/>
    <w:basedOn w:val="Normal"/>
    <w:next w:val="Normal"/>
    <w:uiPriority w:val="19"/>
    <w:semiHidden/>
    <w:rsid w:val="002552C3"/>
    <w:pPr>
      <w:spacing w:line="480" w:lineRule="auto"/>
      <w:ind w:left="851" w:right="851"/>
      <w:contextualSpacing/>
      <w:jc w:val="both"/>
    </w:pPr>
    <w:rPr>
      <w:rFonts w:eastAsia="Times New Roman" w:cs="Times New Roman"/>
      <w:sz w:val="20"/>
      <w:szCs w:val="24"/>
      <w:lang w:val="en-GB" w:eastAsia="en-GB"/>
    </w:rPr>
  </w:style>
  <w:style w:type="paragraph" w:styleId="CommentText">
    <w:name w:val="annotation text"/>
    <w:basedOn w:val="Normal"/>
    <w:link w:val="CommentTextChar"/>
    <w:uiPriority w:val="19"/>
    <w:semiHidden/>
    <w:rsid w:val="002552C3"/>
    <w:rPr>
      <w:rFonts w:eastAsia="SimSun" w:cs="Angsana New"/>
      <w:sz w:val="20"/>
      <w:szCs w:val="20"/>
      <w:lang w:val="en-GB" w:eastAsia="zh-CN"/>
    </w:rPr>
  </w:style>
  <w:style w:type="character" w:customStyle="1" w:styleId="CommentTextChar">
    <w:name w:val="Comment Text Char"/>
    <w:basedOn w:val="DefaultParagraphFont"/>
    <w:link w:val="CommentText"/>
    <w:uiPriority w:val="19"/>
    <w:semiHidden/>
    <w:rsid w:val="005746B8"/>
    <w:rPr>
      <w:rFonts w:ascii="Times New Roman" w:eastAsia="SimSun" w:hAnsi="Times New Roman" w:cs="Angsana New"/>
      <w:sz w:val="20"/>
      <w:szCs w:val="20"/>
      <w:lang w:val="en-GB" w:eastAsia="zh-CN"/>
    </w:rPr>
  </w:style>
  <w:style w:type="character" w:customStyle="1" w:styleId="refpreview">
    <w:name w:val="refpreview"/>
    <w:basedOn w:val="DefaultParagraphFont"/>
    <w:uiPriority w:val="19"/>
    <w:semiHidden/>
    <w:rsid w:val="002552C3"/>
  </w:style>
  <w:style w:type="paragraph" w:styleId="Revision">
    <w:name w:val="Revision"/>
    <w:hidden/>
    <w:uiPriority w:val="99"/>
    <w:semiHidden/>
    <w:rsid w:val="002552C3"/>
    <w:pPr>
      <w:spacing w:after="0" w:line="240" w:lineRule="auto"/>
    </w:pPr>
    <w:rPr>
      <w:rFonts w:ascii="Times New Roman" w:eastAsia="Times New Roman" w:hAnsi="Times New Roman" w:cs="Times New Roman"/>
      <w:sz w:val="24"/>
      <w:szCs w:val="24"/>
      <w:lang w:val="en-GB" w:eastAsia="en-GB"/>
    </w:rPr>
  </w:style>
  <w:style w:type="table" w:styleId="TableList7">
    <w:name w:val="Table List 7"/>
    <w:basedOn w:val="TableNormal"/>
    <w:rsid w:val="002552C3"/>
    <w:pPr>
      <w:spacing w:after="0" w:line="360" w:lineRule="auto"/>
      <w:jc w:val="both"/>
    </w:pPr>
    <w:rPr>
      <w:rFonts w:ascii="Times New Roman" w:eastAsia="Times New Roman" w:hAnsi="Times New Roman" w:cs="Times New Roman"/>
      <w:sz w:val="20"/>
      <w:szCs w:val="20"/>
      <w:lang w:val="en-US"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LightList-Accent11">
    <w:name w:val="Light List - Accent 11"/>
    <w:uiPriority w:val="61"/>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List2-Accent6">
    <w:name w:val="Medium List 2 Accent 6"/>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rFonts w:cs="Times New Roman"/>
        <w:sz w:val="24"/>
        <w:szCs w:val="24"/>
      </w:rPr>
      <w:tblPr/>
      <w:tcPr>
        <w:tcBorders>
          <w:top w:val="nil"/>
          <w:left w:val="nil"/>
          <w:bottom w:val="single" w:sz="24" w:space="0" w:color="F79646"/>
          <w:right w:val="nil"/>
          <w:insideH w:val="nil"/>
          <w:insideV w:val="nil"/>
        </w:tcBorders>
        <w:shd w:val="clear" w:color="auto" w:fill="FFFFFF"/>
      </w:tcPr>
    </w:tblStylePr>
    <w:tblStylePr w:type="lastRow">
      <w:rPr>
        <w:rFonts w:cs="Times New Roman"/>
      </w:rPr>
      <w:tblPr/>
      <w:tcPr>
        <w:tcBorders>
          <w:top w:val="single" w:sz="8" w:space="0" w:color="F7964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F79646"/>
          <w:insideH w:val="nil"/>
          <w:insideV w:val="nil"/>
        </w:tcBorders>
        <w:shd w:val="clear" w:color="auto" w:fill="FFFFFF"/>
      </w:tcPr>
    </w:tblStylePr>
    <w:tblStylePr w:type="lastCol">
      <w:rPr>
        <w:rFonts w:cs="Times New Roman"/>
      </w:rPr>
      <w:tblPr/>
      <w:tcPr>
        <w:tcBorders>
          <w:top w:val="nil"/>
          <w:left w:val="single" w:sz="8" w:space="0" w:color="F7964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top w:val="nil"/>
          <w:bottom w:val="nil"/>
          <w:insideH w:val="nil"/>
          <w:insideV w:val="nil"/>
        </w:tcBorders>
        <w:shd w:val="clear" w:color="auto" w:fill="FDE4D0"/>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Shading1-Accent6">
    <w:name w:val="Medium Shading 1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pPr>
      <w:rPr>
        <w:rFonts w:cs="Arial"/>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Arial"/>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Arial"/>
        <w:b/>
        <w:bCs/>
      </w:rPr>
    </w:tblStylePr>
    <w:tblStylePr w:type="lastCol">
      <w:rPr>
        <w:rFonts w:cs="Arial"/>
        <w:b/>
        <w:bCs/>
      </w:rPr>
    </w:tblStylePr>
    <w:tblStylePr w:type="band1Vert">
      <w:rPr>
        <w:rFonts w:cs="Arial"/>
      </w:rPr>
      <w:tblPr/>
      <w:tcPr>
        <w:shd w:val="clear" w:color="auto" w:fill="FDE4D0"/>
      </w:tcPr>
    </w:tblStylePr>
    <w:tblStylePr w:type="band1Horz">
      <w:rPr>
        <w:rFonts w:cs="Arial"/>
      </w:rPr>
      <w:tblPr/>
      <w:tcPr>
        <w:tcBorders>
          <w:insideH w:val="nil"/>
          <w:insideV w:val="nil"/>
        </w:tcBorders>
        <w:shd w:val="clear" w:color="auto" w:fill="FDE4D0"/>
      </w:tcPr>
    </w:tblStylePr>
    <w:tblStylePr w:type="band2Horz">
      <w:rPr>
        <w:rFonts w:cs="Arial"/>
      </w:rPr>
      <w:tblPr/>
      <w:tcPr>
        <w:tcBorders>
          <w:insideH w:val="nil"/>
          <w:insideV w:val="nil"/>
        </w:tcBorders>
      </w:tcPr>
    </w:tblStylePr>
  </w:style>
  <w:style w:type="table" w:styleId="LightList-Accent6">
    <w:name w:val="Light List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Arial"/>
        <w:b/>
        <w:bCs/>
        <w:color w:val="FFFFFF"/>
      </w:rPr>
      <w:tblPr/>
      <w:tcPr>
        <w:shd w:val="clear" w:color="auto" w:fill="F79646"/>
      </w:tcPr>
    </w:tblStylePr>
    <w:tblStylePr w:type="lastRow">
      <w:pPr>
        <w:spacing w:before="0" w:after="0"/>
      </w:pPr>
      <w:rPr>
        <w:rFonts w:cs="Arial"/>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F79646"/>
          <w:left w:val="single" w:sz="8" w:space="0" w:color="F79646"/>
          <w:bottom w:val="single" w:sz="8" w:space="0" w:color="F79646"/>
          <w:right w:val="single" w:sz="8" w:space="0" w:color="F79646"/>
        </w:tcBorders>
      </w:tcPr>
    </w:tblStylePr>
    <w:tblStylePr w:type="band1Horz">
      <w:rPr>
        <w:rFonts w:cs="Arial"/>
      </w:rPr>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
    <w:name w:val="Light Grid - Accent 11"/>
    <w:basedOn w:val="TableNormal"/>
    <w:uiPriority w:val="62"/>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Arial"/>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2-Accent11">
    <w:name w:val="Medium Shading 2 - Accent 11"/>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pPr>
      <w:rPr>
        <w:rFonts w:cs="Arial"/>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Arial"/>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Arial"/>
        <w:b/>
        <w:bCs/>
        <w:color w:val="FFFFFF"/>
      </w:rPr>
      <w:tblPr/>
      <w:tcPr>
        <w:tcBorders>
          <w:left w:val="nil"/>
          <w:right w:val="nil"/>
          <w:insideH w:val="nil"/>
          <w:insideV w:val="nil"/>
        </w:tcBorders>
        <w:shd w:val="clear" w:color="auto" w:fill="4F81BD"/>
      </w:tcPr>
    </w:tblStylePr>
    <w:tblStylePr w:type="band1Vert">
      <w:rPr>
        <w:rFonts w:cs="Arial"/>
      </w:rPr>
      <w:tblPr/>
      <w:tcPr>
        <w:tcBorders>
          <w:left w:val="nil"/>
          <w:right w:val="nil"/>
          <w:insideH w:val="nil"/>
          <w:insideV w:val="nil"/>
        </w:tcBorders>
        <w:shd w:val="clear" w:color="auto" w:fill="D8D8D8"/>
      </w:tcPr>
    </w:tblStylePr>
    <w:tblStylePr w:type="band1Horz">
      <w:rPr>
        <w:rFonts w:cs="Arial"/>
      </w:rPr>
      <w:tblPr/>
      <w:tcPr>
        <w:shd w:val="clear" w:color="auto" w:fill="D8D8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11">
    <w:name w:val="Medium Shading 1 - Accent 11"/>
    <w:basedOn w:val="TableNormal"/>
    <w:uiPriority w:val="63"/>
    <w:rsid w:val="002552C3"/>
    <w:pPr>
      <w:spacing w:after="0" w:line="240" w:lineRule="auto"/>
    </w:pPr>
    <w:rPr>
      <w:rFonts w:eastAsiaTheme="minorHAnsi"/>
      <w:lang w:val="en-GB"/>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TableGrid2">
    <w:name w:val="Table Grid2"/>
    <w:basedOn w:val="TableNormal"/>
    <w:next w:val="TableGrid"/>
    <w:uiPriority w:val="59"/>
    <w:rsid w:val="002552C3"/>
    <w:pPr>
      <w:spacing w:after="0" w:line="240" w:lineRule="auto"/>
    </w:pPr>
    <w:rPr>
      <w:rFonts w:ascii="Times New Roman" w:eastAsiaTheme="minorHAnsi" w:hAnsi="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2">
    <w:name w:val="Light Grid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CellMar>
        <w:top w:w="0" w:type="dxa"/>
        <w:left w:w="108" w:type="dxa"/>
        <w:bottom w:w="0" w:type="dxa"/>
        <w:right w:w="108" w:type="dxa"/>
      </w:tblCellMar>
    </w:tblPr>
  </w:style>
  <w:style w:type="table" w:styleId="TableClassic2">
    <w:name w:val="Table Classic 2"/>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LightShading-Accent11">
    <w:name w:val="Light Shading - Accent 11"/>
    <w:uiPriority w:val="60"/>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4">
    <w:name w:val="Light List Accent 4"/>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Arial"/>
        <w:b/>
        <w:bCs/>
        <w:color w:val="FFFFFF"/>
      </w:rPr>
      <w:tblPr/>
      <w:tcPr>
        <w:shd w:val="clear" w:color="auto" w:fill="8064A2"/>
      </w:tcPr>
    </w:tblStylePr>
    <w:tblStylePr w:type="lastRow">
      <w:pPr>
        <w:spacing w:before="0" w:after="0"/>
      </w:pPr>
      <w:rPr>
        <w:rFonts w:cs="Arial"/>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8064A2"/>
          <w:left w:val="single" w:sz="8" w:space="0" w:color="8064A2"/>
          <w:bottom w:val="single" w:sz="8" w:space="0" w:color="8064A2"/>
          <w:right w:val="single" w:sz="8" w:space="0" w:color="8064A2"/>
        </w:tcBorders>
      </w:tcPr>
    </w:tblStylePr>
    <w:tblStylePr w:type="band1Horz">
      <w:rPr>
        <w:rFonts w:cs="Arial"/>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1">
    <w:name w:val="Light Grid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styleId="DarkList-Accent5">
    <w:name w:val="Dark List Accent 5"/>
    <w:basedOn w:val="TableNormal"/>
    <w:uiPriority w:val="99"/>
    <w:rsid w:val="002552C3"/>
    <w:pPr>
      <w:spacing w:after="0" w:line="240" w:lineRule="auto"/>
    </w:pPr>
    <w:rPr>
      <w:rFonts w:ascii="Calibri" w:eastAsia="Times New Roman" w:hAnsi="Calibri" w:cs="Arial"/>
      <w:color w:val="FFFFFF"/>
      <w:sz w:val="20"/>
      <w:szCs w:val="20"/>
      <w:lang w:val="en-US"/>
    </w:rPr>
    <w:tblPr>
      <w:tblStyleRowBandSize w:val="1"/>
      <w:tblStyleColBandSize w:val="1"/>
    </w:tblPr>
    <w:tcPr>
      <w:shd w:val="clear" w:color="auto" w:fill="4BACC6"/>
    </w:tcPr>
    <w:tblStylePr w:type="firstRow">
      <w:rPr>
        <w:rFonts w:cs="Arial"/>
        <w:b/>
        <w:bCs/>
      </w:rPr>
      <w:tblPr/>
      <w:tcPr>
        <w:tcBorders>
          <w:top w:val="nil"/>
          <w:left w:val="nil"/>
          <w:bottom w:val="single" w:sz="18" w:space="0" w:color="FFFFFF"/>
          <w:right w:val="nil"/>
          <w:insideH w:val="nil"/>
          <w:insideV w:val="nil"/>
        </w:tcBorders>
        <w:shd w:val="clear" w:color="auto" w:fill="000000"/>
      </w:tcPr>
    </w:tblStylePr>
    <w:tblStylePr w:type="lastRow">
      <w:rPr>
        <w:rFonts w:cs="Arial"/>
      </w:rPr>
      <w:tblPr/>
      <w:tcPr>
        <w:tcBorders>
          <w:top w:val="single" w:sz="18" w:space="0" w:color="FFFFFF"/>
          <w:left w:val="nil"/>
          <w:bottom w:val="nil"/>
          <w:right w:val="nil"/>
          <w:insideH w:val="nil"/>
          <w:insideV w:val="nil"/>
        </w:tcBorders>
        <w:shd w:val="clear" w:color="auto" w:fill="205867"/>
      </w:tcPr>
    </w:tblStylePr>
    <w:tblStylePr w:type="firstCol">
      <w:rPr>
        <w:rFonts w:cs="Arial"/>
      </w:rPr>
      <w:tblPr/>
      <w:tcPr>
        <w:tcBorders>
          <w:top w:val="nil"/>
          <w:left w:val="nil"/>
          <w:bottom w:val="nil"/>
          <w:right w:val="single" w:sz="18" w:space="0" w:color="FFFFFF"/>
          <w:insideH w:val="nil"/>
          <w:insideV w:val="nil"/>
        </w:tcBorders>
        <w:shd w:val="clear" w:color="auto" w:fill="31849B"/>
      </w:tcPr>
    </w:tblStylePr>
    <w:tblStylePr w:type="lastCol">
      <w:rPr>
        <w:rFonts w:cs="Arial"/>
      </w:rPr>
      <w:tblPr/>
      <w:tcPr>
        <w:tcBorders>
          <w:top w:val="nil"/>
          <w:left w:val="single" w:sz="18" w:space="0" w:color="FFFFFF"/>
          <w:bottom w:val="nil"/>
          <w:right w:val="nil"/>
          <w:insideH w:val="nil"/>
          <w:insideV w:val="nil"/>
        </w:tcBorders>
        <w:shd w:val="clear" w:color="auto" w:fill="31849B"/>
      </w:tcPr>
    </w:tblStylePr>
    <w:tblStylePr w:type="band1Vert">
      <w:rPr>
        <w:rFonts w:cs="Arial"/>
      </w:rPr>
      <w:tblPr/>
      <w:tcPr>
        <w:tcBorders>
          <w:top w:val="nil"/>
          <w:left w:val="nil"/>
          <w:bottom w:val="nil"/>
          <w:right w:val="nil"/>
          <w:insideH w:val="nil"/>
          <w:insideV w:val="nil"/>
        </w:tcBorders>
        <w:shd w:val="clear" w:color="auto" w:fill="31849B"/>
      </w:tcPr>
    </w:tblStylePr>
    <w:tblStylePr w:type="band1Horz">
      <w:rPr>
        <w:rFonts w:cs="Arial"/>
      </w:rPr>
      <w:tblPr/>
      <w:tcPr>
        <w:tcBorders>
          <w:top w:val="nil"/>
          <w:left w:val="nil"/>
          <w:bottom w:val="nil"/>
          <w:right w:val="nil"/>
          <w:insideH w:val="nil"/>
          <w:insideV w:val="nil"/>
        </w:tcBorders>
        <w:shd w:val="clear" w:color="auto" w:fill="31849B"/>
      </w:tcPr>
    </w:tblStylePr>
  </w:style>
  <w:style w:type="table" w:styleId="MediumGrid2-Accent1">
    <w:name w:val="Medium Grid 2 Accent 1"/>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customStyle="1" w:styleId="LightShading-Accent12">
    <w:name w:val="Light Shading - Accent 12"/>
    <w:uiPriority w:val="99"/>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5">
    <w:name w:val="Light List Accent 5"/>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Arial"/>
        <w:b/>
        <w:bCs/>
        <w:color w:val="FFFFFF"/>
      </w:rPr>
      <w:tblPr/>
      <w:tcPr>
        <w:shd w:val="clear" w:color="auto" w:fill="4BACC6"/>
      </w:tcPr>
    </w:tblStylePr>
    <w:tblStylePr w:type="lastRow">
      <w:pPr>
        <w:spacing w:before="0" w:after="0"/>
      </w:pPr>
      <w:rPr>
        <w:rFonts w:cs="Arial"/>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4BACC6"/>
          <w:left w:val="single" w:sz="8" w:space="0" w:color="4BACC6"/>
          <w:bottom w:val="single" w:sz="8" w:space="0" w:color="4BACC6"/>
          <w:right w:val="single" w:sz="8" w:space="0" w:color="4BACC6"/>
        </w:tcBorders>
      </w:tcPr>
    </w:tblStylePr>
    <w:tblStylePr w:type="band1Horz">
      <w:rPr>
        <w:rFonts w:cs="Arial"/>
      </w:rPr>
      <w:tblPr/>
      <w:tcPr>
        <w:tcBorders>
          <w:top w:val="single" w:sz="8" w:space="0" w:color="4BACC6"/>
          <w:left w:val="single" w:sz="8" w:space="0" w:color="4BACC6"/>
          <w:bottom w:val="single" w:sz="8" w:space="0" w:color="4BACC6"/>
          <w:right w:val="single" w:sz="8" w:space="0" w:color="4BACC6"/>
        </w:tcBorders>
      </w:tcPr>
    </w:tblStylePr>
  </w:style>
  <w:style w:type="table" w:styleId="MediumGrid1-Accent1">
    <w:name w:val="Medium Grid 1 Accent 1"/>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Arial"/>
        <w:b/>
        <w:bCs/>
      </w:rPr>
    </w:tblStylePr>
    <w:tblStylePr w:type="lastRow">
      <w:rPr>
        <w:rFonts w:cs="Arial"/>
        <w:b/>
        <w:bCs/>
      </w:rPr>
      <w:tblPr/>
      <w:tcPr>
        <w:tcBorders>
          <w:top w:val="single" w:sz="18" w:space="0" w:color="7BA0CD"/>
        </w:tcBorders>
      </w:tcPr>
    </w:tblStylePr>
    <w:tblStylePr w:type="firstCol">
      <w:rPr>
        <w:rFonts w:cs="Arial"/>
        <w:b/>
        <w:bCs/>
      </w:rPr>
    </w:tblStylePr>
    <w:tblStylePr w:type="lastCol">
      <w:rPr>
        <w:rFonts w:cs="Arial"/>
        <w:b/>
        <w:bCs/>
      </w:rPr>
    </w:tblStylePr>
    <w:tblStylePr w:type="band1Vert">
      <w:rPr>
        <w:rFonts w:cs="Arial"/>
      </w:rPr>
      <w:tblPr/>
      <w:tcPr>
        <w:shd w:val="clear" w:color="auto" w:fill="A7BFDE"/>
      </w:tcPr>
    </w:tblStylePr>
    <w:tblStylePr w:type="band1Horz">
      <w:rPr>
        <w:rFonts w:cs="Arial"/>
      </w:rPr>
      <w:tblPr/>
      <w:tcPr>
        <w:shd w:val="clear" w:color="auto" w:fill="A7BFDE"/>
      </w:tcPr>
    </w:tblStylePr>
  </w:style>
  <w:style w:type="table" w:customStyle="1" w:styleId="LightList-Accent12">
    <w:name w:val="Light List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6" w:space="0" w:color="4F81BD"/>
        <w:insideV w:val="single" w:sz="6" w:space="0" w:color="4F81BD"/>
      </w:tblBorders>
      <w:tblCellMar>
        <w:top w:w="0" w:type="dxa"/>
        <w:left w:w="108" w:type="dxa"/>
        <w:bottom w:w="0" w:type="dxa"/>
        <w:right w:w="108" w:type="dxa"/>
      </w:tblCellMar>
    </w:tblPr>
  </w:style>
  <w:style w:type="table" w:styleId="TableGrid8">
    <w:name w:val="Table Grid 8"/>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Classic1">
    <w:name w:val="Table Classic 1"/>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2552C3"/>
    <w:pPr>
      <w:spacing w:after="0" w:line="360" w:lineRule="auto"/>
      <w:jc w:val="both"/>
    </w:pPr>
    <w:rPr>
      <w:rFonts w:ascii="Times New Roman" w:eastAsia="Times New Roman" w:hAnsi="Times New Roman"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LightGrid-Accent13">
    <w:name w:val="Light Grid - Accent 13"/>
    <w:uiPriority w:val="99"/>
    <w:rsid w:val="002552C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List-Accent121">
    <w:name w:val="Light List - Accent 12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styleId="EndnoteReference">
    <w:name w:val="endnote reference"/>
    <w:basedOn w:val="DefaultParagraphFont"/>
    <w:uiPriority w:val="99"/>
    <w:semiHidden/>
    <w:rsid w:val="002552C3"/>
    <w:rPr>
      <w:rFonts w:cs="Times New Roman"/>
      <w:vertAlign w:val="superscript"/>
    </w:rPr>
  </w:style>
  <w:style w:type="table" w:customStyle="1" w:styleId="LightList-Accent13">
    <w:name w:val="Light List - Accent 13"/>
    <w:basedOn w:val="TableNormal"/>
    <w:uiPriority w:val="61"/>
    <w:rsid w:val="002552C3"/>
    <w:pPr>
      <w:spacing w:after="0" w:line="240" w:lineRule="auto"/>
    </w:pPr>
    <w:rPr>
      <w:rFonts w:ascii="Calibri" w:eastAsia="Calibri" w:hAnsi="Calibri" w:cs="Arial"/>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7">
    <w:name w:val="Table Grid 7"/>
    <w:basedOn w:val="TableNormal"/>
    <w:rsid w:val="002552C3"/>
    <w:pPr>
      <w:spacing w:after="0" w:line="480" w:lineRule="auto"/>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LightGrid-Accent111">
    <w:name w:val="Light Grid - Accent 111"/>
    <w:basedOn w:val="TableNormal"/>
    <w:uiPriority w:val="62"/>
    <w:rsid w:val="002552C3"/>
    <w:pPr>
      <w:spacing w:after="0" w:line="240" w:lineRule="auto"/>
    </w:pPr>
    <w:rPr>
      <w:rFonts w:eastAsiaTheme="minorHAnsi"/>
      <w:lang w:val="en-G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Index3">
    <w:name w:val="index 3"/>
    <w:basedOn w:val="Normal"/>
    <w:next w:val="Normal"/>
    <w:autoRedefine/>
    <w:uiPriority w:val="99"/>
    <w:semiHidden/>
    <w:unhideWhenUsed/>
    <w:rsid w:val="002552C3"/>
    <w:pPr>
      <w:ind w:left="720" w:hanging="240"/>
      <w:jc w:val="both"/>
    </w:pPr>
    <w:rPr>
      <w:rFonts w:eastAsia="Times New Roman" w:cs="Times New Roman"/>
      <w:sz w:val="24"/>
      <w:szCs w:val="24"/>
      <w:lang w:val="en-GB" w:eastAsia="en-GB"/>
    </w:rPr>
  </w:style>
  <w:style w:type="paragraph" w:customStyle="1" w:styleId="Text5">
    <w:name w:val="Text5"/>
    <w:basedOn w:val="Tabletext4a"/>
    <w:autoRedefine/>
    <w:uiPriority w:val="14"/>
    <w:qFormat/>
    <w:rsid w:val="009B42CD"/>
    <w:rPr>
      <w:lang w:val="en-US"/>
    </w:rPr>
  </w:style>
  <w:style w:type="paragraph" w:customStyle="1" w:styleId="CaptionforUNITENleft">
    <w:name w:val="Caption for UNITEN left"/>
    <w:basedOn w:val="CaptionforTableUNITENcenter"/>
    <w:autoRedefine/>
    <w:uiPriority w:val="13"/>
    <w:qFormat/>
    <w:rsid w:val="009415F9"/>
    <w:pPr>
      <w:spacing w:after="120"/>
    </w:pPr>
    <w:rPr>
      <w:lang w:val="en-US"/>
    </w:rPr>
  </w:style>
  <w:style w:type="paragraph" w:customStyle="1" w:styleId="Text3">
    <w:name w:val="Text3"/>
    <w:basedOn w:val="Normal"/>
    <w:uiPriority w:val="14"/>
    <w:qFormat/>
    <w:rsid w:val="00987069"/>
    <w:pPr>
      <w:jc w:val="center"/>
    </w:pPr>
    <w:rPr>
      <w:rFonts w:eastAsiaTheme="minorHAnsi" w:cs="Times New Roman"/>
      <w:b/>
      <w:sz w:val="18"/>
      <w:szCs w:val="24"/>
      <w:lang w:val="en-US"/>
    </w:rPr>
  </w:style>
  <w:style w:type="paragraph" w:customStyle="1" w:styleId="Text2">
    <w:name w:val="Text2"/>
    <w:basedOn w:val="Normal"/>
    <w:uiPriority w:val="14"/>
    <w:qFormat/>
    <w:rsid w:val="00987069"/>
    <w:pPr>
      <w:jc w:val="center"/>
    </w:pPr>
    <w:rPr>
      <w:rFonts w:eastAsiaTheme="minorHAnsi" w:cs="Times New Roman"/>
      <w:sz w:val="18"/>
      <w:szCs w:val="24"/>
      <w:lang w:val="en-US"/>
    </w:rPr>
  </w:style>
  <w:style w:type="paragraph" w:customStyle="1" w:styleId="Text1">
    <w:name w:val="Text1"/>
    <w:basedOn w:val="Text2"/>
    <w:uiPriority w:val="14"/>
    <w:qFormat/>
    <w:rsid w:val="009B42CD"/>
  </w:style>
  <w:style w:type="paragraph" w:customStyle="1" w:styleId="EndNoteandMendelayBibliography">
    <w:name w:val="EndNote and Mendelay Bibliography"/>
    <w:link w:val="EndNoteandMendelayBibliographyChar"/>
    <w:autoRedefine/>
    <w:uiPriority w:val="14"/>
    <w:rsid w:val="00BA1AFE"/>
    <w:pPr>
      <w:spacing w:after="0" w:line="360" w:lineRule="auto"/>
      <w:ind w:left="720" w:hanging="720"/>
      <w:jc w:val="both"/>
    </w:pPr>
    <w:rPr>
      <w:rFonts w:ascii="Times New Roman" w:eastAsiaTheme="minorHAnsi" w:hAnsi="Times New Roman" w:cs="Times New Roman"/>
      <w:noProof/>
      <w:sz w:val="24"/>
      <w:szCs w:val="24"/>
    </w:rPr>
  </w:style>
  <w:style w:type="character" w:customStyle="1" w:styleId="EndNoteandMendelayBibliographyChar">
    <w:name w:val="EndNote and Mendelay Bibliography Char"/>
    <w:basedOn w:val="DefaultParagraphFont"/>
    <w:link w:val="EndNoteandMendelayBibliography"/>
    <w:uiPriority w:val="14"/>
    <w:rsid w:val="00BA1AFE"/>
    <w:rPr>
      <w:rFonts w:ascii="Times New Roman" w:eastAsiaTheme="minorHAnsi"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368021">
      <w:bodyDiv w:val="1"/>
      <w:marLeft w:val="0"/>
      <w:marRight w:val="0"/>
      <w:marTop w:val="0"/>
      <w:marBottom w:val="0"/>
      <w:divBdr>
        <w:top w:val="none" w:sz="0" w:space="0" w:color="auto"/>
        <w:left w:val="none" w:sz="0" w:space="0" w:color="auto"/>
        <w:bottom w:val="none" w:sz="0" w:space="0" w:color="auto"/>
        <w:right w:val="none" w:sz="0" w:space="0" w:color="auto"/>
      </w:divBdr>
    </w:div>
    <w:div w:id="404425201">
      <w:bodyDiv w:val="1"/>
      <w:marLeft w:val="0"/>
      <w:marRight w:val="0"/>
      <w:marTop w:val="0"/>
      <w:marBottom w:val="0"/>
      <w:divBdr>
        <w:top w:val="none" w:sz="0" w:space="0" w:color="auto"/>
        <w:left w:val="none" w:sz="0" w:space="0" w:color="auto"/>
        <w:bottom w:val="none" w:sz="0" w:space="0" w:color="auto"/>
        <w:right w:val="none" w:sz="0" w:space="0" w:color="auto"/>
      </w:divBdr>
    </w:div>
    <w:div w:id="585958680">
      <w:bodyDiv w:val="1"/>
      <w:marLeft w:val="0"/>
      <w:marRight w:val="0"/>
      <w:marTop w:val="0"/>
      <w:marBottom w:val="0"/>
      <w:divBdr>
        <w:top w:val="none" w:sz="0" w:space="0" w:color="auto"/>
        <w:left w:val="none" w:sz="0" w:space="0" w:color="auto"/>
        <w:bottom w:val="none" w:sz="0" w:space="0" w:color="auto"/>
        <w:right w:val="none" w:sz="0" w:space="0" w:color="auto"/>
      </w:divBdr>
    </w:div>
    <w:div w:id="108896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image" Target="media/image6.png"/><Relationship Id="rId26" Type="http://schemas.openxmlformats.org/officeDocument/2006/relationships/image" Target="media/image14.emf"/><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emf"/><Relationship Id="rId33"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emf"/><Relationship Id="rId32"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8.wmf"/><Relationship Id="rId35" Type="http://schemas.openxmlformats.org/officeDocument/2006/relationships/glossaryDocument" Target="glossary/document.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OneDrive%20-%20Universiti%20Tenaga%20Nasional\CCI%20FYP%20year%202024-2025\Document\Appendix%206%20_CCI-FYP-Report%20Templat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BF9D8E24AAC4C4886DC8DEA570CD262"/>
        <w:category>
          <w:name w:val="General"/>
          <w:gallery w:val="placeholder"/>
        </w:category>
        <w:types>
          <w:type w:val="bbPlcHdr"/>
        </w:types>
        <w:behaviors>
          <w:behavior w:val="content"/>
        </w:behaviors>
        <w:guid w:val="{D1A4D8BD-8733-4305-8C36-230BAA89DA7B}"/>
      </w:docPartPr>
      <w:docPartBody>
        <w:p w:rsidR="00A60783" w:rsidRDefault="00481A39">
          <w:pPr>
            <w:pStyle w:val="9BF9D8E24AAC4C4886DC8DEA570CD262"/>
          </w:pPr>
          <w:r w:rsidRPr="002D440C">
            <w:rPr>
              <w:rStyle w:val="PlaceholderText"/>
            </w:rPr>
            <w:t>Click here to enter text.</w:t>
          </w:r>
        </w:p>
      </w:docPartBody>
    </w:docPart>
    <w:docPart>
      <w:docPartPr>
        <w:name w:val="5CC53B1E67214129AB918E53D2D4D465"/>
        <w:category>
          <w:name w:val="General"/>
          <w:gallery w:val="placeholder"/>
        </w:category>
        <w:types>
          <w:type w:val="bbPlcHdr"/>
        </w:types>
        <w:behaviors>
          <w:behavior w:val="content"/>
        </w:behaviors>
        <w:guid w:val="{EE9ACAFF-7082-49AF-8FEE-F6D0938CF19F}"/>
      </w:docPartPr>
      <w:docPartBody>
        <w:p w:rsidR="00A60783" w:rsidRDefault="00481A39">
          <w:pPr>
            <w:pStyle w:val="5CC53B1E67214129AB918E53D2D4D465"/>
          </w:pPr>
          <w:r w:rsidRPr="002D440C">
            <w:rPr>
              <w:rStyle w:val="PlaceholderText"/>
            </w:rPr>
            <w:t>Click here to enter text.</w:t>
          </w:r>
        </w:p>
      </w:docPartBody>
    </w:docPart>
    <w:docPart>
      <w:docPartPr>
        <w:name w:val="6316E0DF8C584930822E9189BA1471C3"/>
        <w:category>
          <w:name w:val="General"/>
          <w:gallery w:val="placeholder"/>
        </w:category>
        <w:types>
          <w:type w:val="bbPlcHdr"/>
        </w:types>
        <w:behaviors>
          <w:behavior w:val="content"/>
        </w:behaviors>
        <w:guid w:val="{41B9E979-5DC3-41D5-A06E-58504FC13EB9}"/>
      </w:docPartPr>
      <w:docPartBody>
        <w:p w:rsidR="00A60783" w:rsidRDefault="00481A39">
          <w:pPr>
            <w:pStyle w:val="6316E0DF8C584930822E9189BA1471C3"/>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docPartBody>
    </w:docPart>
    <w:docPart>
      <w:docPartPr>
        <w:name w:val="9258348D0E5345B393B4838B7CBB5C6B"/>
        <w:category>
          <w:name w:val="General"/>
          <w:gallery w:val="placeholder"/>
        </w:category>
        <w:types>
          <w:type w:val="bbPlcHdr"/>
        </w:types>
        <w:behaviors>
          <w:behavior w:val="content"/>
        </w:behaviors>
        <w:guid w:val="{6D7A2B4B-1CE9-4447-9AC3-B7E182A8BA2A}"/>
      </w:docPartPr>
      <w:docPartBody>
        <w:p w:rsidR="00A60783" w:rsidRDefault="00481A39">
          <w:pPr>
            <w:pStyle w:val="9258348D0E5345B393B4838B7CBB5C6B"/>
          </w:pPr>
          <w:r w:rsidRPr="002D440C">
            <w:rPr>
              <w:rStyle w:val="PlaceholderText"/>
            </w:rPr>
            <w:t>Click here to enter text.</w:t>
          </w:r>
        </w:p>
      </w:docPartBody>
    </w:docPart>
    <w:docPart>
      <w:docPartPr>
        <w:name w:val="2476F0B86832457589A5D473B38376A5"/>
        <w:category>
          <w:name w:val="General"/>
          <w:gallery w:val="placeholder"/>
        </w:category>
        <w:types>
          <w:type w:val="bbPlcHdr"/>
        </w:types>
        <w:behaviors>
          <w:behavior w:val="content"/>
        </w:behaviors>
        <w:guid w:val="{1FB3F13C-C256-41A0-B640-C1B15E82A816}"/>
      </w:docPartPr>
      <w:docPartBody>
        <w:p w:rsidR="00A60783" w:rsidRDefault="00481A39">
          <w:pPr>
            <w:pStyle w:val="2476F0B86832457589A5D473B38376A5"/>
          </w:pPr>
          <w:r w:rsidRPr="002D440C">
            <w:rPr>
              <w:rStyle w:val="PlaceholderText"/>
            </w:rPr>
            <w:t>Click here to enter text.</w:t>
          </w:r>
        </w:p>
      </w:docPartBody>
    </w:docPart>
    <w:docPart>
      <w:docPartPr>
        <w:name w:val="D2B7D79FC7DB493A89CBDD5C740003FA"/>
        <w:category>
          <w:name w:val="General"/>
          <w:gallery w:val="placeholder"/>
        </w:category>
        <w:types>
          <w:type w:val="bbPlcHdr"/>
        </w:types>
        <w:behaviors>
          <w:behavior w:val="content"/>
        </w:behaviors>
        <w:guid w:val="{4CAEA790-C5C2-49D6-8F55-7C564FED5993}"/>
      </w:docPartPr>
      <w:docPartBody>
        <w:p w:rsidR="00A60783" w:rsidRDefault="00481A39">
          <w:pPr>
            <w:pStyle w:val="D2B7D79FC7DB493A89CBDD5C740003FA"/>
          </w:pPr>
          <w:r w:rsidRPr="002D440C">
            <w:rPr>
              <w:rStyle w:val="PlaceholderText"/>
            </w:rPr>
            <w:t>Click here to enter text.</w:t>
          </w:r>
        </w:p>
      </w:docPartBody>
    </w:docPart>
    <w:docPart>
      <w:docPartPr>
        <w:name w:val="C40B0C2745EF406BAA8F32628938FCDC"/>
        <w:category>
          <w:name w:val="General"/>
          <w:gallery w:val="placeholder"/>
        </w:category>
        <w:types>
          <w:type w:val="bbPlcHdr"/>
        </w:types>
        <w:behaviors>
          <w:behavior w:val="content"/>
        </w:behaviors>
        <w:guid w:val="{DEBC3C06-5047-42E3-97AD-30CEAA7DE56A}"/>
      </w:docPartPr>
      <w:docPartBody>
        <w:p w:rsidR="00A60783" w:rsidRDefault="00481A39">
          <w:pPr>
            <w:pStyle w:val="C40B0C2745EF406BAA8F32628938FCDC"/>
          </w:pPr>
          <w:r w:rsidRPr="002D440C">
            <w:rPr>
              <w:rStyle w:val="PlaceholderText"/>
            </w:rPr>
            <w:t>Click here to enter text.</w:t>
          </w:r>
        </w:p>
      </w:docPartBody>
    </w:docPart>
    <w:docPart>
      <w:docPartPr>
        <w:name w:val="6248CAA9B8A74B8FAE50521777F3BBD6"/>
        <w:category>
          <w:name w:val="General"/>
          <w:gallery w:val="placeholder"/>
        </w:category>
        <w:types>
          <w:type w:val="bbPlcHdr"/>
        </w:types>
        <w:behaviors>
          <w:behavior w:val="content"/>
        </w:behaviors>
        <w:guid w:val="{82A72D51-3DB7-4D49-B301-00899AB65364}"/>
      </w:docPartPr>
      <w:docPartBody>
        <w:p w:rsidR="00A60783" w:rsidRDefault="00481A39">
          <w:pPr>
            <w:pStyle w:val="6248CAA9B8A74B8FAE50521777F3BBD6"/>
          </w:pPr>
          <w:r w:rsidRPr="00590DDC">
            <w:rPr>
              <w:rStyle w:val="PlaceholderText"/>
            </w:rPr>
            <w:t>Choose an item.</w:t>
          </w:r>
        </w:p>
      </w:docPartBody>
    </w:docPart>
    <w:docPart>
      <w:docPartPr>
        <w:name w:val="87BAD1C9FB7F4C79906CA6D874AB5038"/>
        <w:category>
          <w:name w:val="General"/>
          <w:gallery w:val="placeholder"/>
        </w:category>
        <w:types>
          <w:type w:val="bbPlcHdr"/>
        </w:types>
        <w:behaviors>
          <w:behavior w:val="content"/>
        </w:behaviors>
        <w:guid w:val="{79BD67CB-8043-46CB-A3DC-9A9CB7CD8FFB}"/>
      </w:docPartPr>
      <w:docPartBody>
        <w:p w:rsidR="00A60783" w:rsidRDefault="00481A39">
          <w:pPr>
            <w:pStyle w:val="87BAD1C9FB7F4C79906CA6D874AB5038"/>
          </w:pPr>
          <w:r w:rsidRPr="002D440C">
            <w:rPr>
              <w:rStyle w:val="PlaceholderText"/>
            </w:rPr>
            <w:t>Click here to enter text.</w:t>
          </w:r>
        </w:p>
      </w:docPartBody>
    </w:docPart>
    <w:docPart>
      <w:docPartPr>
        <w:name w:val="916B32E68ECF436EA25A1C863FEFBA34"/>
        <w:category>
          <w:name w:val="General"/>
          <w:gallery w:val="placeholder"/>
        </w:category>
        <w:types>
          <w:type w:val="bbPlcHdr"/>
        </w:types>
        <w:behaviors>
          <w:behavior w:val="content"/>
        </w:behaviors>
        <w:guid w:val="{410E6773-E7E9-4362-AE87-CADA681BC4D4}"/>
      </w:docPartPr>
      <w:docPartBody>
        <w:p w:rsidR="00C04E69" w:rsidRDefault="00481A39" w:rsidP="009A05D9">
          <w:pPr>
            <w:pStyle w:val="Declaration"/>
            <w:jc w:val="right"/>
            <w:rPr>
              <w:rStyle w:val="PlaceholderText"/>
            </w:rPr>
          </w:pPr>
          <w:r w:rsidRPr="0007175F">
            <w:rPr>
              <w:rStyle w:val="PlaceholderText"/>
            </w:rPr>
            <w:t>ROSE JASMINE BINTI ALEXANDER</w:t>
          </w:r>
        </w:p>
        <w:p w:rsidR="00C04E69" w:rsidRDefault="00481A39" w:rsidP="009A05D9">
          <w:pPr>
            <w:pStyle w:val="Declaration"/>
            <w:jc w:val="right"/>
            <w:rPr>
              <w:rStyle w:val="PlaceholderText"/>
            </w:rPr>
          </w:pPr>
          <w:r>
            <w:rPr>
              <w:rStyle w:val="PlaceholderText"/>
            </w:rPr>
            <w:t>DC010100</w:t>
          </w:r>
          <w:r>
            <w:rPr>
              <w:rStyle w:val="PlaceholderText"/>
            </w:rPr>
            <w:br/>
            <w:t>DD/MM/YYYY</w:t>
          </w:r>
        </w:p>
        <w:p w:rsidR="00A60783" w:rsidRDefault="00A60783"/>
      </w:docPartBody>
    </w:docPart>
    <w:docPart>
      <w:docPartPr>
        <w:name w:val="389A8012736E4FEABC71FCA7E84C0E89"/>
        <w:category>
          <w:name w:val="General"/>
          <w:gallery w:val="placeholder"/>
        </w:category>
        <w:types>
          <w:type w:val="bbPlcHdr"/>
        </w:types>
        <w:behaviors>
          <w:behavior w:val="content"/>
        </w:behaviors>
        <w:guid w:val="{73D2FB36-AB38-49AE-8D37-375F25C8340B}"/>
      </w:docPartPr>
      <w:docPartBody>
        <w:p w:rsidR="00A60783" w:rsidRDefault="00481A39">
          <w:pPr>
            <w:pStyle w:val="389A8012736E4FEABC71FCA7E84C0E89"/>
          </w:pPr>
          <w:r w:rsidRPr="002D440C">
            <w:rPr>
              <w:rStyle w:val="PlaceholderText"/>
            </w:rPr>
            <w:t>Click here to enter text.</w:t>
          </w:r>
        </w:p>
      </w:docPartBody>
    </w:docPart>
    <w:docPart>
      <w:docPartPr>
        <w:name w:val="90230441DCEB4172834AAD15C7A1ADAE"/>
        <w:category>
          <w:name w:val="General"/>
          <w:gallery w:val="placeholder"/>
        </w:category>
        <w:types>
          <w:type w:val="bbPlcHdr"/>
        </w:types>
        <w:behaviors>
          <w:behavior w:val="content"/>
        </w:behaviors>
        <w:guid w:val="{9B33ADCF-7A64-4221-8AA9-676D288989F5}"/>
      </w:docPartPr>
      <w:docPartBody>
        <w:p w:rsidR="00A60783" w:rsidRDefault="00481A39">
          <w:pPr>
            <w:pStyle w:val="90230441DCEB4172834AAD15C7A1ADAE"/>
          </w:pPr>
          <w:r w:rsidRPr="00590DDC">
            <w:rPr>
              <w:rStyle w:val="PlaceholderText"/>
            </w:rPr>
            <w:t>Choose an item.</w:t>
          </w:r>
        </w:p>
      </w:docPartBody>
    </w:docPart>
    <w:docPart>
      <w:docPartPr>
        <w:name w:val="BB7318CACD7D4D2591D552F845A6569C"/>
        <w:category>
          <w:name w:val="General"/>
          <w:gallery w:val="placeholder"/>
        </w:category>
        <w:types>
          <w:type w:val="bbPlcHdr"/>
        </w:types>
        <w:behaviors>
          <w:behavior w:val="content"/>
        </w:behaviors>
        <w:guid w:val="{03551224-38E1-4087-BDAF-DF50E89DD430}"/>
      </w:docPartPr>
      <w:docPartBody>
        <w:p w:rsidR="00A60783" w:rsidRDefault="00481A39">
          <w:pPr>
            <w:pStyle w:val="BB7318CACD7D4D2591D552F845A6569C"/>
          </w:pPr>
          <w:r w:rsidRPr="00A030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39"/>
    <w:rsid w:val="00481A39"/>
    <w:rsid w:val="00A6078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BF9D8E24AAC4C4886DC8DEA570CD262">
    <w:name w:val="9BF9D8E24AAC4C4886DC8DEA570CD262"/>
  </w:style>
  <w:style w:type="paragraph" w:customStyle="1" w:styleId="5CC53B1E67214129AB918E53D2D4D465">
    <w:name w:val="5CC53B1E67214129AB918E53D2D4D465"/>
  </w:style>
  <w:style w:type="paragraph" w:customStyle="1" w:styleId="6316E0DF8C584930822E9189BA1471C3">
    <w:name w:val="6316E0DF8C584930822E9189BA1471C3"/>
  </w:style>
  <w:style w:type="paragraph" w:customStyle="1" w:styleId="9258348D0E5345B393B4838B7CBB5C6B">
    <w:name w:val="9258348D0E5345B393B4838B7CBB5C6B"/>
  </w:style>
  <w:style w:type="paragraph" w:customStyle="1" w:styleId="2476F0B86832457589A5D473B38376A5">
    <w:name w:val="2476F0B86832457589A5D473B38376A5"/>
  </w:style>
  <w:style w:type="paragraph" w:customStyle="1" w:styleId="D2B7D79FC7DB493A89CBDD5C740003FA">
    <w:name w:val="D2B7D79FC7DB493A89CBDD5C740003FA"/>
  </w:style>
  <w:style w:type="paragraph" w:customStyle="1" w:styleId="C40B0C2745EF406BAA8F32628938FCDC">
    <w:name w:val="C40B0C2745EF406BAA8F32628938FCDC"/>
  </w:style>
  <w:style w:type="paragraph" w:customStyle="1" w:styleId="6248CAA9B8A74B8FAE50521777F3BBD6">
    <w:name w:val="6248CAA9B8A74B8FAE50521777F3BBD6"/>
  </w:style>
  <w:style w:type="paragraph" w:customStyle="1" w:styleId="87BAD1C9FB7F4C79906CA6D874AB5038">
    <w:name w:val="87BAD1C9FB7F4C79906CA6D874AB5038"/>
  </w:style>
  <w:style w:type="paragraph" w:customStyle="1" w:styleId="Declaration">
    <w:name w:val="Declaration"/>
    <w:basedOn w:val="Normal"/>
    <w:autoRedefine/>
    <w:uiPriority w:val="3"/>
    <w:qFormat/>
    <w:pPr>
      <w:spacing w:after="0" w:line="360" w:lineRule="auto"/>
      <w:jc w:val="both"/>
    </w:pPr>
    <w:rPr>
      <w:rFonts w:ascii="Times New Roman" w:hAnsi="Times New Roman"/>
      <w:sz w:val="24"/>
      <w:lang w:val="en-US" w:eastAsia="en-US"/>
    </w:rPr>
  </w:style>
  <w:style w:type="paragraph" w:customStyle="1" w:styleId="389A8012736E4FEABC71FCA7E84C0E89">
    <w:name w:val="389A8012736E4FEABC71FCA7E84C0E89"/>
  </w:style>
  <w:style w:type="paragraph" w:customStyle="1" w:styleId="90230441DCEB4172834AAD15C7A1ADAE">
    <w:name w:val="90230441DCEB4172834AAD15C7A1ADAE"/>
  </w:style>
  <w:style w:type="paragraph" w:customStyle="1" w:styleId="BB7318CACD7D4D2591D552F845A6569C">
    <w:name w:val="BB7318CACD7D4D2591D552F845A65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58D8A51F0CD340A1C4CE0973599B89" ma:contentTypeVersion="18" ma:contentTypeDescription="Create a new document." ma:contentTypeScope="" ma:versionID="0672fdbd1fa74a01f9e0182392446cef">
  <xsd:schema xmlns:xsd="http://www.w3.org/2001/XMLSchema" xmlns:xs="http://www.w3.org/2001/XMLSchema" xmlns:p="http://schemas.microsoft.com/office/2006/metadata/properties" xmlns:ns3="cae11b85-78d8-40d1-ae74-f92f6ccb8282" xmlns:ns4="736c60d3-0763-4e6b-9812-7410b6c9fa71" targetNamespace="http://schemas.microsoft.com/office/2006/metadata/properties" ma:root="true" ma:fieldsID="26cb9c4c1f447b632f0bfe6c260d8cc7" ns3:_="" ns4:_="">
    <xsd:import namespace="cae11b85-78d8-40d1-ae74-f92f6ccb8282"/>
    <xsd:import namespace="736c60d3-0763-4e6b-9812-7410b6c9fa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11b85-78d8-40d1-ae74-f92f6ccb82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6c60d3-0763-4e6b-9812-7410b6c9fa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6c60d3-0763-4e6b-9812-7410b6c9fa7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0B4E88-F0F7-45CD-A6CA-0F27EF325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e11b85-78d8-40d1-ae74-f92f6ccb8282"/>
    <ds:schemaRef ds:uri="736c60d3-0763-4e6b-9812-7410b6c9f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5510F1-ECA2-4560-AF90-35804C963F73}">
  <ds:schemaRefs>
    <ds:schemaRef ds:uri="http://schemas.microsoft.com/sharepoint/v3/contenttype/forms"/>
  </ds:schemaRefs>
</ds:datastoreItem>
</file>

<file path=customXml/itemProps3.xml><?xml version="1.0" encoding="utf-8"?>
<ds:datastoreItem xmlns:ds="http://schemas.openxmlformats.org/officeDocument/2006/customXml" ds:itemID="{C1557B75-C2BF-434E-BAC6-8F730D329BB0}">
  <ds:schemaRefs>
    <ds:schemaRef ds:uri="http://schemas.microsoft.com/office/2006/documentManagement/types"/>
    <ds:schemaRef ds:uri="http://purl.org/dc/elements/1.1/"/>
    <ds:schemaRef ds:uri="http://purl.org/dc/dcmitype/"/>
    <ds:schemaRef ds:uri="http://purl.org/dc/terms/"/>
    <ds:schemaRef ds:uri="http://schemas.microsoft.com/office/infopath/2007/PartnerControls"/>
    <ds:schemaRef ds:uri="http://schemas.openxmlformats.org/package/2006/metadata/core-properties"/>
    <ds:schemaRef ds:uri="http://schemas.microsoft.com/office/2006/metadata/properties"/>
    <ds:schemaRef ds:uri="736c60d3-0763-4e6b-9812-7410b6c9fa71"/>
    <ds:schemaRef ds:uri="cae11b85-78d8-40d1-ae74-f92f6ccb8282"/>
    <ds:schemaRef ds:uri="http://www.w3.org/XML/1998/namespace"/>
  </ds:schemaRefs>
</ds:datastoreItem>
</file>

<file path=customXml/itemProps4.xml><?xml version="1.0" encoding="utf-8"?>
<ds:datastoreItem xmlns:ds="http://schemas.openxmlformats.org/officeDocument/2006/customXml" ds:itemID="{EF16D612-AA86-46F1-B072-AF65D35EE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Appendix 6 _CCI-FYP-Report Template 2025</Template>
  <TotalTime>0</TotalTime>
  <Pages>42</Pages>
  <Words>4489</Words>
  <Characters>25591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Sera Syarmila Binti Sameon, Puan</dc:creator>
  <cp:lastModifiedBy>Azhana Ahmad, Ts. Dr.</cp:lastModifiedBy>
  <cp:revision>2</cp:revision>
  <cp:lastPrinted>2018-10-13T00:37:00Z</cp:lastPrinted>
  <dcterms:created xsi:type="dcterms:W3CDTF">2025-09-17T02:32:00Z</dcterms:created>
  <dcterms:modified xsi:type="dcterms:W3CDTF">2025-09-17T02:32:00Z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0x010100B358D8A51F0CD340A1C4CE0973599B89</vt:lpwstr>
  </property>
</Properties>
</file>